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r>
        <w:rPr>
          <w:color w:val="FF0000"/>
          <w:sz w:val="52"/>
        </w:rPr>
        <w:t>Belkhiria Sofiène</w:t>
      </w:r>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24A91B0C" w14:textId="4F425703" w:rsidR="002A7A36" w:rsidRDefault="002A7A36" w:rsidP="002A7A36">
      <w:pPr>
        <w:jc w:val="both"/>
      </w:pPr>
    </w:p>
    <w:p w14:paraId="70E10DB8" w14:textId="77777777" w:rsidR="002A7A36" w:rsidRDefault="002A7A36" w:rsidP="002A7A36">
      <w:pPr>
        <w:jc w:val="both"/>
      </w:pPr>
    </w:p>
    <w:p w14:paraId="78C4DBDC" w14:textId="77777777" w:rsidR="002A7A36" w:rsidRDefault="002A7A36" w:rsidP="002A7A36">
      <w:pPr>
        <w:jc w:val="both"/>
      </w:pPr>
    </w:p>
    <w:p w14:paraId="5960D921" w14:textId="77777777" w:rsidR="002A7A36" w:rsidRDefault="002A7A36" w:rsidP="002A7A36">
      <w:pPr>
        <w:jc w:val="both"/>
      </w:pPr>
    </w:p>
    <w:p w14:paraId="4A6CD076" w14:textId="77777777" w:rsidR="002A7A36" w:rsidRDefault="002A7A36" w:rsidP="002A7A36">
      <w:pPr>
        <w:jc w:val="both"/>
      </w:pPr>
    </w:p>
    <w:sdt>
      <w:sdtPr>
        <w:rPr>
          <w:lang w:val="fr-FR"/>
        </w:rPr>
        <w:id w:val="-1096175879"/>
        <w:docPartObj>
          <w:docPartGallery w:val="Table of Contents"/>
          <w:docPartUnique/>
        </w:docPartObj>
      </w:sdtPr>
      <w:sdtEndPr>
        <w:rPr>
          <w:rFonts w:ascii="Arial" w:eastAsia="Times New Roman" w:hAnsi="Arial" w:cs="Times New Roman"/>
          <w:b/>
          <w:bCs/>
          <w:color w:val="auto"/>
          <w:sz w:val="24"/>
          <w:szCs w:val="20"/>
          <w:lang w:eastAsia="fr-FR"/>
        </w:rPr>
      </w:sdtEndPr>
      <w:sdtContent>
        <w:p w14:paraId="50A1991E" w14:textId="380FD80B" w:rsidR="002A7A36" w:rsidRDefault="002A7A36">
          <w:pPr>
            <w:pStyle w:val="En-ttedetabledesmatires"/>
          </w:pPr>
          <w:r>
            <w:rPr>
              <w:lang w:val="fr-FR"/>
            </w:rPr>
            <w:t>Table des matières</w:t>
          </w:r>
        </w:p>
        <w:p w14:paraId="2CAFCA8B" w14:textId="2585DED2" w:rsidR="002A7A36" w:rsidRDefault="002A7A36">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67428" w:history="1">
            <w:r w:rsidRPr="001A06C7">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Analyse préliminaire</w:t>
            </w:r>
            <w:r>
              <w:rPr>
                <w:webHidden/>
              </w:rPr>
              <w:tab/>
            </w:r>
            <w:r>
              <w:rPr>
                <w:webHidden/>
              </w:rPr>
              <w:fldChar w:fldCharType="begin"/>
            </w:r>
            <w:r>
              <w:rPr>
                <w:webHidden/>
              </w:rPr>
              <w:instrText xml:space="preserve"> PAGEREF _Toc181367428 \h </w:instrText>
            </w:r>
            <w:r>
              <w:rPr>
                <w:webHidden/>
              </w:rPr>
            </w:r>
            <w:r>
              <w:rPr>
                <w:webHidden/>
              </w:rPr>
              <w:fldChar w:fldCharType="separate"/>
            </w:r>
            <w:r w:rsidR="003E4160">
              <w:rPr>
                <w:webHidden/>
              </w:rPr>
              <w:t>3</w:t>
            </w:r>
            <w:r>
              <w:rPr>
                <w:webHidden/>
              </w:rPr>
              <w:fldChar w:fldCharType="end"/>
            </w:r>
          </w:hyperlink>
        </w:p>
        <w:p w14:paraId="6EFA017F" w14:textId="37C3D1C2"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29" w:history="1">
            <w:r w:rsidRPr="001A06C7">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Introduction</w:t>
            </w:r>
            <w:r>
              <w:rPr>
                <w:noProof/>
                <w:webHidden/>
              </w:rPr>
              <w:tab/>
            </w:r>
            <w:r>
              <w:rPr>
                <w:noProof/>
                <w:webHidden/>
              </w:rPr>
              <w:fldChar w:fldCharType="begin"/>
            </w:r>
            <w:r>
              <w:rPr>
                <w:noProof/>
                <w:webHidden/>
              </w:rPr>
              <w:instrText xml:space="preserve"> PAGEREF _Toc181367429 \h </w:instrText>
            </w:r>
            <w:r>
              <w:rPr>
                <w:noProof/>
                <w:webHidden/>
              </w:rPr>
            </w:r>
            <w:r>
              <w:rPr>
                <w:noProof/>
                <w:webHidden/>
              </w:rPr>
              <w:fldChar w:fldCharType="separate"/>
            </w:r>
            <w:r w:rsidR="003E4160">
              <w:rPr>
                <w:noProof/>
                <w:webHidden/>
              </w:rPr>
              <w:t>3</w:t>
            </w:r>
            <w:r>
              <w:rPr>
                <w:noProof/>
                <w:webHidden/>
              </w:rPr>
              <w:fldChar w:fldCharType="end"/>
            </w:r>
          </w:hyperlink>
        </w:p>
        <w:p w14:paraId="08185E86" w14:textId="7B92E828"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0" w:history="1">
            <w:r w:rsidRPr="001A06C7">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Obj</w:t>
            </w:r>
            <w:r w:rsidRPr="001A06C7">
              <w:rPr>
                <w:rStyle w:val="Lienhypertexte"/>
                <w:iCs/>
                <w:noProof/>
              </w:rPr>
              <w:t>e</w:t>
            </w:r>
            <w:r w:rsidRPr="001A06C7">
              <w:rPr>
                <w:rStyle w:val="Lienhypertexte"/>
                <w:iCs/>
                <w:noProof/>
              </w:rPr>
              <w:t>ctifs</w:t>
            </w:r>
            <w:r>
              <w:rPr>
                <w:noProof/>
                <w:webHidden/>
              </w:rPr>
              <w:tab/>
            </w:r>
            <w:r>
              <w:rPr>
                <w:noProof/>
                <w:webHidden/>
              </w:rPr>
              <w:fldChar w:fldCharType="begin"/>
            </w:r>
            <w:r>
              <w:rPr>
                <w:noProof/>
                <w:webHidden/>
              </w:rPr>
              <w:instrText xml:space="preserve"> PAGEREF _Toc181367430 \h </w:instrText>
            </w:r>
            <w:r>
              <w:rPr>
                <w:noProof/>
                <w:webHidden/>
              </w:rPr>
            </w:r>
            <w:r>
              <w:rPr>
                <w:noProof/>
                <w:webHidden/>
              </w:rPr>
              <w:fldChar w:fldCharType="separate"/>
            </w:r>
            <w:r w:rsidR="003E4160">
              <w:rPr>
                <w:noProof/>
                <w:webHidden/>
              </w:rPr>
              <w:t>3</w:t>
            </w:r>
            <w:r>
              <w:rPr>
                <w:noProof/>
                <w:webHidden/>
              </w:rPr>
              <w:fldChar w:fldCharType="end"/>
            </w:r>
          </w:hyperlink>
        </w:p>
        <w:p w14:paraId="29EEF80C" w14:textId="52D1552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1" w:history="1">
            <w:r w:rsidRPr="001A06C7">
              <w:rPr>
                <w:rStyle w:val="Lienhypertexte"/>
                <w:noProof/>
              </w:rPr>
              <w:t>1.3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Gestion de projet</w:t>
            </w:r>
            <w:r>
              <w:rPr>
                <w:noProof/>
                <w:webHidden/>
              </w:rPr>
              <w:tab/>
            </w:r>
            <w:r>
              <w:rPr>
                <w:noProof/>
                <w:webHidden/>
              </w:rPr>
              <w:fldChar w:fldCharType="begin"/>
            </w:r>
            <w:r>
              <w:rPr>
                <w:noProof/>
                <w:webHidden/>
              </w:rPr>
              <w:instrText xml:space="preserve"> PAGEREF _Toc181367431 \h </w:instrText>
            </w:r>
            <w:r>
              <w:rPr>
                <w:noProof/>
                <w:webHidden/>
              </w:rPr>
            </w:r>
            <w:r>
              <w:rPr>
                <w:noProof/>
                <w:webHidden/>
              </w:rPr>
              <w:fldChar w:fldCharType="separate"/>
            </w:r>
            <w:r w:rsidR="003E4160">
              <w:rPr>
                <w:noProof/>
                <w:webHidden/>
              </w:rPr>
              <w:t>3</w:t>
            </w:r>
            <w:r>
              <w:rPr>
                <w:noProof/>
                <w:webHidden/>
              </w:rPr>
              <w:fldChar w:fldCharType="end"/>
            </w:r>
          </w:hyperlink>
        </w:p>
        <w:p w14:paraId="4FAEB522" w14:textId="4D4546AF"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32" w:history="1">
            <w:r w:rsidRPr="001A06C7">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Analyse / Conception</w:t>
            </w:r>
            <w:r>
              <w:rPr>
                <w:webHidden/>
              </w:rPr>
              <w:tab/>
            </w:r>
            <w:r>
              <w:rPr>
                <w:webHidden/>
              </w:rPr>
              <w:fldChar w:fldCharType="begin"/>
            </w:r>
            <w:r>
              <w:rPr>
                <w:webHidden/>
              </w:rPr>
              <w:instrText xml:space="preserve"> PAGEREF _Toc181367432 \h </w:instrText>
            </w:r>
            <w:r>
              <w:rPr>
                <w:webHidden/>
              </w:rPr>
            </w:r>
            <w:r>
              <w:rPr>
                <w:webHidden/>
              </w:rPr>
              <w:fldChar w:fldCharType="separate"/>
            </w:r>
            <w:r w:rsidR="003E4160">
              <w:rPr>
                <w:webHidden/>
              </w:rPr>
              <w:t>3</w:t>
            </w:r>
            <w:r>
              <w:rPr>
                <w:webHidden/>
              </w:rPr>
              <w:fldChar w:fldCharType="end"/>
            </w:r>
          </w:hyperlink>
        </w:p>
        <w:p w14:paraId="7C67ABD8" w14:textId="4E3E3C2C"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3" w:history="1">
            <w:r w:rsidRPr="001A06C7">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Domaine</w:t>
            </w:r>
            <w:r>
              <w:rPr>
                <w:noProof/>
                <w:webHidden/>
              </w:rPr>
              <w:tab/>
            </w:r>
            <w:r>
              <w:rPr>
                <w:noProof/>
                <w:webHidden/>
              </w:rPr>
              <w:fldChar w:fldCharType="begin"/>
            </w:r>
            <w:r>
              <w:rPr>
                <w:noProof/>
                <w:webHidden/>
              </w:rPr>
              <w:instrText xml:space="preserve"> PAGEREF _Toc181367433 \h </w:instrText>
            </w:r>
            <w:r>
              <w:rPr>
                <w:noProof/>
                <w:webHidden/>
              </w:rPr>
            </w:r>
            <w:r>
              <w:rPr>
                <w:noProof/>
                <w:webHidden/>
              </w:rPr>
              <w:fldChar w:fldCharType="separate"/>
            </w:r>
            <w:r w:rsidR="003E4160">
              <w:rPr>
                <w:noProof/>
                <w:webHidden/>
              </w:rPr>
              <w:t>3</w:t>
            </w:r>
            <w:r>
              <w:rPr>
                <w:noProof/>
                <w:webHidden/>
              </w:rPr>
              <w:fldChar w:fldCharType="end"/>
            </w:r>
          </w:hyperlink>
        </w:p>
        <w:p w14:paraId="30387D26" w14:textId="79DDD14E"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4" w:history="1">
            <w:r w:rsidRPr="001A06C7">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Concept</w:t>
            </w:r>
            <w:r>
              <w:rPr>
                <w:noProof/>
                <w:webHidden/>
              </w:rPr>
              <w:tab/>
            </w:r>
            <w:r>
              <w:rPr>
                <w:noProof/>
                <w:webHidden/>
              </w:rPr>
              <w:fldChar w:fldCharType="begin"/>
            </w:r>
            <w:r>
              <w:rPr>
                <w:noProof/>
                <w:webHidden/>
              </w:rPr>
              <w:instrText xml:space="preserve"> PAGEREF _Toc181367434 \h </w:instrText>
            </w:r>
            <w:r>
              <w:rPr>
                <w:noProof/>
                <w:webHidden/>
              </w:rPr>
            </w:r>
            <w:r>
              <w:rPr>
                <w:noProof/>
                <w:webHidden/>
              </w:rPr>
              <w:fldChar w:fldCharType="separate"/>
            </w:r>
            <w:r w:rsidR="003E4160">
              <w:rPr>
                <w:noProof/>
                <w:webHidden/>
              </w:rPr>
              <w:t>4</w:t>
            </w:r>
            <w:r>
              <w:rPr>
                <w:noProof/>
                <w:webHidden/>
              </w:rPr>
              <w:fldChar w:fldCharType="end"/>
            </w:r>
          </w:hyperlink>
        </w:p>
        <w:p w14:paraId="0225E211" w14:textId="7AD2B55D"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5" w:history="1">
            <w:r w:rsidRPr="001A06C7">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Analyse fonctionnelle</w:t>
            </w:r>
            <w:r>
              <w:rPr>
                <w:noProof/>
                <w:webHidden/>
              </w:rPr>
              <w:tab/>
            </w:r>
            <w:r>
              <w:rPr>
                <w:noProof/>
                <w:webHidden/>
              </w:rPr>
              <w:fldChar w:fldCharType="begin"/>
            </w:r>
            <w:r>
              <w:rPr>
                <w:noProof/>
                <w:webHidden/>
              </w:rPr>
              <w:instrText xml:space="preserve"> PAGEREF _Toc181367435 \h </w:instrText>
            </w:r>
            <w:r>
              <w:rPr>
                <w:noProof/>
                <w:webHidden/>
              </w:rPr>
            </w:r>
            <w:r>
              <w:rPr>
                <w:noProof/>
                <w:webHidden/>
              </w:rPr>
              <w:fldChar w:fldCharType="separate"/>
            </w:r>
            <w:r w:rsidR="003E4160">
              <w:rPr>
                <w:noProof/>
                <w:webHidden/>
              </w:rPr>
              <w:t>5</w:t>
            </w:r>
            <w:r>
              <w:rPr>
                <w:noProof/>
                <w:webHidden/>
              </w:rPr>
              <w:fldChar w:fldCharType="end"/>
            </w:r>
          </w:hyperlink>
        </w:p>
        <w:p w14:paraId="025E4FB1" w14:textId="7E3BC395"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6" w:history="1">
            <w:r w:rsidRPr="001A06C7">
              <w:rPr>
                <w:rStyle w:val="Lienhypertexte"/>
                <w:noProof/>
              </w:rPr>
              <w:t>2.3.1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Graphe à multiple ligne</w:t>
            </w:r>
            <w:r>
              <w:rPr>
                <w:noProof/>
                <w:webHidden/>
              </w:rPr>
              <w:tab/>
            </w:r>
            <w:r>
              <w:rPr>
                <w:noProof/>
                <w:webHidden/>
              </w:rPr>
              <w:fldChar w:fldCharType="begin"/>
            </w:r>
            <w:r>
              <w:rPr>
                <w:noProof/>
                <w:webHidden/>
              </w:rPr>
              <w:instrText xml:space="preserve"> PAGEREF _Toc181367436 \h </w:instrText>
            </w:r>
            <w:r>
              <w:rPr>
                <w:noProof/>
                <w:webHidden/>
              </w:rPr>
            </w:r>
            <w:r>
              <w:rPr>
                <w:noProof/>
                <w:webHidden/>
              </w:rPr>
              <w:fldChar w:fldCharType="separate"/>
            </w:r>
            <w:r w:rsidR="003E4160">
              <w:rPr>
                <w:noProof/>
                <w:webHidden/>
              </w:rPr>
              <w:t>5</w:t>
            </w:r>
            <w:r>
              <w:rPr>
                <w:noProof/>
                <w:webHidden/>
              </w:rPr>
              <w:fldChar w:fldCharType="end"/>
            </w:r>
          </w:hyperlink>
        </w:p>
        <w:p w14:paraId="7723DE8A" w14:textId="6BE5F4A2"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7" w:history="1">
            <w:r w:rsidRPr="001A06C7">
              <w:rPr>
                <w:rStyle w:val="Lienhypertexte"/>
                <w:noProof/>
              </w:rPr>
              <w:t>2.3.2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Filtrage des lignes</w:t>
            </w:r>
            <w:r>
              <w:rPr>
                <w:noProof/>
                <w:webHidden/>
              </w:rPr>
              <w:tab/>
            </w:r>
            <w:r>
              <w:rPr>
                <w:noProof/>
                <w:webHidden/>
              </w:rPr>
              <w:fldChar w:fldCharType="begin"/>
            </w:r>
            <w:r>
              <w:rPr>
                <w:noProof/>
                <w:webHidden/>
              </w:rPr>
              <w:instrText xml:space="preserve"> PAGEREF _Toc181367437 \h </w:instrText>
            </w:r>
            <w:r>
              <w:rPr>
                <w:noProof/>
                <w:webHidden/>
              </w:rPr>
            </w:r>
            <w:r>
              <w:rPr>
                <w:noProof/>
                <w:webHidden/>
              </w:rPr>
              <w:fldChar w:fldCharType="separate"/>
            </w:r>
            <w:r w:rsidR="003E4160">
              <w:rPr>
                <w:noProof/>
                <w:webHidden/>
              </w:rPr>
              <w:t>5</w:t>
            </w:r>
            <w:r>
              <w:rPr>
                <w:noProof/>
                <w:webHidden/>
              </w:rPr>
              <w:fldChar w:fldCharType="end"/>
            </w:r>
          </w:hyperlink>
        </w:p>
        <w:p w14:paraId="361D4F89" w14:textId="07EB7463"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8" w:history="1">
            <w:r w:rsidRPr="001A06C7">
              <w:rPr>
                <w:rStyle w:val="Lienhypertexte"/>
                <w:noProof/>
              </w:rPr>
              <w:t>2.3.3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Choix du fichier de graph</w:t>
            </w:r>
            <w:r>
              <w:rPr>
                <w:noProof/>
                <w:webHidden/>
              </w:rPr>
              <w:tab/>
            </w:r>
            <w:r>
              <w:rPr>
                <w:noProof/>
                <w:webHidden/>
              </w:rPr>
              <w:fldChar w:fldCharType="begin"/>
            </w:r>
            <w:r>
              <w:rPr>
                <w:noProof/>
                <w:webHidden/>
              </w:rPr>
              <w:instrText xml:space="preserve"> PAGEREF _Toc181367438 \h </w:instrText>
            </w:r>
            <w:r>
              <w:rPr>
                <w:noProof/>
                <w:webHidden/>
              </w:rPr>
            </w:r>
            <w:r>
              <w:rPr>
                <w:noProof/>
                <w:webHidden/>
              </w:rPr>
              <w:fldChar w:fldCharType="separate"/>
            </w:r>
            <w:r w:rsidR="003E4160">
              <w:rPr>
                <w:noProof/>
                <w:webHidden/>
              </w:rPr>
              <w:t>6</w:t>
            </w:r>
            <w:r>
              <w:rPr>
                <w:noProof/>
                <w:webHidden/>
              </w:rPr>
              <w:fldChar w:fldCharType="end"/>
            </w:r>
          </w:hyperlink>
        </w:p>
        <w:p w14:paraId="1D811343" w14:textId="2347161B"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9" w:history="1">
            <w:r w:rsidRPr="001A06C7">
              <w:rPr>
                <w:rStyle w:val="Lienhypertexte"/>
                <w:noProof/>
              </w:rPr>
              <w:t>2.3.4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CheckBox et Ligne Adaptative</w:t>
            </w:r>
            <w:r>
              <w:rPr>
                <w:noProof/>
                <w:webHidden/>
              </w:rPr>
              <w:tab/>
            </w:r>
            <w:r>
              <w:rPr>
                <w:noProof/>
                <w:webHidden/>
              </w:rPr>
              <w:fldChar w:fldCharType="begin"/>
            </w:r>
            <w:r>
              <w:rPr>
                <w:noProof/>
                <w:webHidden/>
              </w:rPr>
              <w:instrText xml:space="preserve"> PAGEREF _Toc181367439 \h </w:instrText>
            </w:r>
            <w:r>
              <w:rPr>
                <w:noProof/>
                <w:webHidden/>
              </w:rPr>
            </w:r>
            <w:r>
              <w:rPr>
                <w:noProof/>
                <w:webHidden/>
              </w:rPr>
              <w:fldChar w:fldCharType="separate"/>
            </w:r>
            <w:r w:rsidR="003E4160">
              <w:rPr>
                <w:noProof/>
                <w:webHidden/>
              </w:rPr>
              <w:t>7</w:t>
            </w:r>
            <w:r>
              <w:rPr>
                <w:noProof/>
                <w:webHidden/>
              </w:rPr>
              <w:fldChar w:fldCharType="end"/>
            </w:r>
          </w:hyperlink>
        </w:p>
        <w:p w14:paraId="7BCCB8AB" w14:textId="047E6C3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0" w:history="1">
            <w:r w:rsidRPr="001A06C7">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Stratégie de test</w:t>
            </w:r>
            <w:r>
              <w:rPr>
                <w:noProof/>
                <w:webHidden/>
              </w:rPr>
              <w:tab/>
            </w:r>
            <w:r>
              <w:rPr>
                <w:noProof/>
                <w:webHidden/>
              </w:rPr>
              <w:fldChar w:fldCharType="begin"/>
            </w:r>
            <w:r>
              <w:rPr>
                <w:noProof/>
                <w:webHidden/>
              </w:rPr>
              <w:instrText xml:space="preserve"> PAGEREF _Toc181367440 \h </w:instrText>
            </w:r>
            <w:r>
              <w:rPr>
                <w:noProof/>
                <w:webHidden/>
              </w:rPr>
            </w:r>
            <w:r>
              <w:rPr>
                <w:noProof/>
                <w:webHidden/>
              </w:rPr>
              <w:fldChar w:fldCharType="separate"/>
            </w:r>
            <w:r w:rsidR="003E4160">
              <w:rPr>
                <w:noProof/>
                <w:webHidden/>
              </w:rPr>
              <w:t>8</w:t>
            </w:r>
            <w:r>
              <w:rPr>
                <w:noProof/>
                <w:webHidden/>
              </w:rPr>
              <w:fldChar w:fldCharType="end"/>
            </w:r>
          </w:hyperlink>
        </w:p>
        <w:p w14:paraId="77D57553" w14:textId="14A3342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1" w:history="1">
            <w:r w:rsidRPr="001A06C7">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Ajout test possible</w:t>
            </w:r>
            <w:r>
              <w:rPr>
                <w:noProof/>
                <w:webHidden/>
              </w:rPr>
              <w:tab/>
            </w:r>
            <w:r>
              <w:rPr>
                <w:noProof/>
                <w:webHidden/>
              </w:rPr>
              <w:fldChar w:fldCharType="begin"/>
            </w:r>
            <w:r>
              <w:rPr>
                <w:noProof/>
                <w:webHidden/>
              </w:rPr>
              <w:instrText xml:space="preserve"> PAGEREF _Toc181367441 \h </w:instrText>
            </w:r>
            <w:r>
              <w:rPr>
                <w:noProof/>
                <w:webHidden/>
              </w:rPr>
            </w:r>
            <w:r>
              <w:rPr>
                <w:noProof/>
                <w:webHidden/>
              </w:rPr>
              <w:fldChar w:fldCharType="separate"/>
            </w:r>
            <w:r w:rsidR="003E4160">
              <w:rPr>
                <w:noProof/>
                <w:webHidden/>
              </w:rPr>
              <w:t>10</w:t>
            </w:r>
            <w:r>
              <w:rPr>
                <w:noProof/>
                <w:webHidden/>
              </w:rPr>
              <w:fldChar w:fldCharType="end"/>
            </w:r>
          </w:hyperlink>
        </w:p>
        <w:p w14:paraId="5302DF12" w14:textId="2A2C623E"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2" w:history="1">
            <w:r w:rsidRPr="001A06C7">
              <w:rPr>
                <w:rStyle w:val="Lienhypertexte"/>
                <w:iCs/>
                <w:noProof/>
              </w:rPr>
              <w:t>2.6</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Donnée à prévoir</w:t>
            </w:r>
            <w:r>
              <w:rPr>
                <w:noProof/>
                <w:webHidden/>
              </w:rPr>
              <w:tab/>
            </w:r>
            <w:r>
              <w:rPr>
                <w:noProof/>
                <w:webHidden/>
              </w:rPr>
              <w:fldChar w:fldCharType="begin"/>
            </w:r>
            <w:r>
              <w:rPr>
                <w:noProof/>
                <w:webHidden/>
              </w:rPr>
              <w:instrText xml:space="preserve"> PAGEREF _Toc181367442 \h </w:instrText>
            </w:r>
            <w:r>
              <w:rPr>
                <w:noProof/>
                <w:webHidden/>
              </w:rPr>
            </w:r>
            <w:r>
              <w:rPr>
                <w:noProof/>
                <w:webHidden/>
              </w:rPr>
              <w:fldChar w:fldCharType="separate"/>
            </w:r>
            <w:r w:rsidR="003E4160">
              <w:rPr>
                <w:noProof/>
                <w:webHidden/>
              </w:rPr>
              <w:t>10</w:t>
            </w:r>
            <w:r>
              <w:rPr>
                <w:noProof/>
                <w:webHidden/>
              </w:rPr>
              <w:fldChar w:fldCharType="end"/>
            </w:r>
          </w:hyperlink>
        </w:p>
        <w:p w14:paraId="3034A15D" w14:textId="3AA2681B"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43" w:history="1">
            <w:r w:rsidRPr="001A06C7">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Réalisation</w:t>
            </w:r>
            <w:r>
              <w:rPr>
                <w:webHidden/>
              </w:rPr>
              <w:tab/>
            </w:r>
            <w:r>
              <w:rPr>
                <w:webHidden/>
              </w:rPr>
              <w:fldChar w:fldCharType="begin"/>
            </w:r>
            <w:r>
              <w:rPr>
                <w:webHidden/>
              </w:rPr>
              <w:instrText xml:space="preserve"> PAGEREF _Toc181367443 \h </w:instrText>
            </w:r>
            <w:r>
              <w:rPr>
                <w:webHidden/>
              </w:rPr>
            </w:r>
            <w:r>
              <w:rPr>
                <w:webHidden/>
              </w:rPr>
              <w:fldChar w:fldCharType="separate"/>
            </w:r>
            <w:r w:rsidR="003E4160">
              <w:rPr>
                <w:webHidden/>
              </w:rPr>
              <w:t>10</w:t>
            </w:r>
            <w:r>
              <w:rPr>
                <w:webHidden/>
              </w:rPr>
              <w:fldChar w:fldCharType="end"/>
            </w:r>
          </w:hyperlink>
        </w:p>
        <w:p w14:paraId="6E1F2EDF" w14:textId="77D80A6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4" w:history="1">
            <w:r w:rsidRPr="001A06C7">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Points de design spécifiques</w:t>
            </w:r>
            <w:r>
              <w:rPr>
                <w:noProof/>
                <w:webHidden/>
              </w:rPr>
              <w:tab/>
            </w:r>
            <w:r>
              <w:rPr>
                <w:noProof/>
                <w:webHidden/>
              </w:rPr>
              <w:fldChar w:fldCharType="begin"/>
            </w:r>
            <w:r>
              <w:rPr>
                <w:noProof/>
                <w:webHidden/>
              </w:rPr>
              <w:instrText xml:space="preserve"> PAGEREF _Toc181367444 \h </w:instrText>
            </w:r>
            <w:r>
              <w:rPr>
                <w:noProof/>
                <w:webHidden/>
              </w:rPr>
            </w:r>
            <w:r>
              <w:rPr>
                <w:noProof/>
                <w:webHidden/>
              </w:rPr>
              <w:fldChar w:fldCharType="separate"/>
            </w:r>
            <w:r w:rsidR="003E4160">
              <w:rPr>
                <w:noProof/>
                <w:webHidden/>
              </w:rPr>
              <w:t>10</w:t>
            </w:r>
            <w:r>
              <w:rPr>
                <w:noProof/>
                <w:webHidden/>
              </w:rPr>
              <w:fldChar w:fldCharType="end"/>
            </w:r>
          </w:hyperlink>
        </w:p>
        <w:p w14:paraId="3D5602CB" w14:textId="35BC2EB9"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5" w:history="1">
            <w:r w:rsidRPr="001A06C7">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Récupération des données via API</w:t>
            </w:r>
            <w:r>
              <w:rPr>
                <w:noProof/>
                <w:webHidden/>
              </w:rPr>
              <w:tab/>
            </w:r>
            <w:r>
              <w:rPr>
                <w:noProof/>
                <w:webHidden/>
              </w:rPr>
              <w:fldChar w:fldCharType="begin"/>
            </w:r>
            <w:r>
              <w:rPr>
                <w:noProof/>
                <w:webHidden/>
              </w:rPr>
              <w:instrText xml:space="preserve"> PAGEREF _Toc181367445 \h </w:instrText>
            </w:r>
            <w:r>
              <w:rPr>
                <w:noProof/>
                <w:webHidden/>
              </w:rPr>
            </w:r>
            <w:r>
              <w:rPr>
                <w:noProof/>
                <w:webHidden/>
              </w:rPr>
              <w:fldChar w:fldCharType="separate"/>
            </w:r>
            <w:r w:rsidR="003E4160">
              <w:rPr>
                <w:noProof/>
                <w:webHidden/>
              </w:rPr>
              <w:t>10</w:t>
            </w:r>
            <w:r>
              <w:rPr>
                <w:noProof/>
                <w:webHidden/>
              </w:rPr>
              <w:fldChar w:fldCharType="end"/>
            </w:r>
          </w:hyperlink>
        </w:p>
        <w:p w14:paraId="27B6013C" w14:textId="6B51F133"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6" w:history="1">
            <w:r w:rsidRPr="001A06C7">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Conversion date format chaine de caractère en numéros de jour</w:t>
            </w:r>
            <w:r>
              <w:rPr>
                <w:noProof/>
                <w:webHidden/>
              </w:rPr>
              <w:tab/>
            </w:r>
            <w:r>
              <w:rPr>
                <w:noProof/>
                <w:webHidden/>
              </w:rPr>
              <w:fldChar w:fldCharType="begin"/>
            </w:r>
            <w:r>
              <w:rPr>
                <w:noProof/>
                <w:webHidden/>
              </w:rPr>
              <w:instrText xml:space="preserve"> PAGEREF _Toc181367446 \h </w:instrText>
            </w:r>
            <w:r>
              <w:rPr>
                <w:noProof/>
                <w:webHidden/>
              </w:rPr>
            </w:r>
            <w:r>
              <w:rPr>
                <w:noProof/>
                <w:webHidden/>
              </w:rPr>
              <w:fldChar w:fldCharType="separate"/>
            </w:r>
            <w:r w:rsidR="003E4160">
              <w:rPr>
                <w:noProof/>
                <w:webHidden/>
              </w:rPr>
              <w:t>10</w:t>
            </w:r>
            <w:r>
              <w:rPr>
                <w:noProof/>
                <w:webHidden/>
              </w:rPr>
              <w:fldChar w:fldCharType="end"/>
            </w:r>
          </w:hyperlink>
        </w:p>
        <w:p w14:paraId="0C5A2C53" w14:textId="0F753073"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7" w:history="1">
            <w:r w:rsidRPr="001A06C7">
              <w:rPr>
                <w:rStyle w:val="Lienhypertexte"/>
                <w:noProof/>
              </w:rPr>
              <w:t>3.1.3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Création d’un graphique</w:t>
            </w:r>
            <w:r>
              <w:rPr>
                <w:noProof/>
                <w:webHidden/>
              </w:rPr>
              <w:tab/>
            </w:r>
            <w:r>
              <w:rPr>
                <w:noProof/>
                <w:webHidden/>
              </w:rPr>
              <w:fldChar w:fldCharType="begin"/>
            </w:r>
            <w:r>
              <w:rPr>
                <w:noProof/>
                <w:webHidden/>
              </w:rPr>
              <w:instrText xml:space="preserve"> PAGEREF _Toc181367447 \h </w:instrText>
            </w:r>
            <w:r>
              <w:rPr>
                <w:noProof/>
                <w:webHidden/>
              </w:rPr>
            </w:r>
            <w:r>
              <w:rPr>
                <w:noProof/>
                <w:webHidden/>
              </w:rPr>
              <w:fldChar w:fldCharType="separate"/>
            </w:r>
            <w:r w:rsidR="003E4160">
              <w:rPr>
                <w:noProof/>
                <w:webHidden/>
              </w:rPr>
              <w:t>11</w:t>
            </w:r>
            <w:r>
              <w:rPr>
                <w:noProof/>
                <w:webHidden/>
              </w:rPr>
              <w:fldChar w:fldCharType="end"/>
            </w:r>
          </w:hyperlink>
        </w:p>
        <w:p w14:paraId="7A63113D" w14:textId="60361783"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8" w:history="1">
            <w:r w:rsidRPr="001A06C7">
              <w:rPr>
                <w:rStyle w:val="Lienhypertexte"/>
                <w:noProof/>
              </w:rPr>
              <w:t>3.1.4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Affichage des jours sur l’axe X du graphique</w:t>
            </w:r>
            <w:r>
              <w:rPr>
                <w:noProof/>
                <w:webHidden/>
              </w:rPr>
              <w:tab/>
            </w:r>
            <w:r>
              <w:rPr>
                <w:noProof/>
                <w:webHidden/>
              </w:rPr>
              <w:fldChar w:fldCharType="begin"/>
            </w:r>
            <w:r>
              <w:rPr>
                <w:noProof/>
                <w:webHidden/>
              </w:rPr>
              <w:instrText xml:space="preserve"> PAGEREF _Toc181367448 \h </w:instrText>
            </w:r>
            <w:r>
              <w:rPr>
                <w:noProof/>
                <w:webHidden/>
              </w:rPr>
            </w:r>
            <w:r>
              <w:rPr>
                <w:noProof/>
                <w:webHidden/>
              </w:rPr>
              <w:fldChar w:fldCharType="separate"/>
            </w:r>
            <w:r w:rsidR="003E4160">
              <w:rPr>
                <w:noProof/>
                <w:webHidden/>
              </w:rPr>
              <w:t>11</w:t>
            </w:r>
            <w:r>
              <w:rPr>
                <w:noProof/>
                <w:webHidden/>
              </w:rPr>
              <w:fldChar w:fldCharType="end"/>
            </w:r>
          </w:hyperlink>
        </w:p>
        <w:p w14:paraId="45994DFE" w14:textId="6EF1B9D7"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9" w:history="1">
            <w:r w:rsidRPr="001A06C7">
              <w:rPr>
                <w:rStyle w:val="Lienhypertexte"/>
                <w:noProof/>
              </w:rPr>
              <w:t>3.1.5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Filtre des jours affichée</w:t>
            </w:r>
            <w:r>
              <w:rPr>
                <w:noProof/>
                <w:webHidden/>
              </w:rPr>
              <w:tab/>
            </w:r>
            <w:r>
              <w:rPr>
                <w:noProof/>
                <w:webHidden/>
              </w:rPr>
              <w:fldChar w:fldCharType="begin"/>
            </w:r>
            <w:r>
              <w:rPr>
                <w:noProof/>
                <w:webHidden/>
              </w:rPr>
              <w:instrText xml:space="preserve"> PAGEREF _Toc181367449 \h </w:instrText>
            </w:r>
            <w:r>
              <w:rPr>
                <w:noProof/>
                <w:webHidden/>
              </w:rPr>
            </w:r>
            <w:r>
              <w:rPr>
                <w:noProof/>
                <w:webHidden/>
              </w:rPr>
              <w:fldChar w:fldCharType="separate"/>
            </w:r>
            <w:r w:rsidR="003E4160">
              <w:rPr>
                <w:noProof/>
                <w:webHidden/>
              </w:rPr>
              <w:t>11</w:t>
            </w:r>
            <w:r>
              <w:rPr>
                <w:noProof/>
                <w:webHidden/>
              </w:rPr>
              <w:fldChar w:fldCharType="end"/>
            </w:r>
          </w:hyperlink>
        </w:p>
        <w:p w14:paraId="2551D46E" w14:textId="4715F9F7"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0" w:history="1">
            <w:r w:rsidRPr="001A06C7">
              <w:rPr>
                <w:rStyle w:val="Lienhypertexte"/>
                <w:noProof/>
              </w:rPr>
              <w:t>3.1.6</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Filtre des équipes affichée</w:t>
            </w:r>
            <w:r>
              <w:rPr>
                <w:noProof/>
                <w:webHidden/>
              </w:rPr>
              <w:tab/>
            </w:r>
            <w:r>
              <w:rPr>
                <w:noProof/>
                <w:webHidden/>
              </w:rPr>
              <w:fldChar w:fldCharType="begin"/>
            </w:r>
            <w:r>
              <w:rPr>
                <w:noProof/>
                <w:webHidden/>
              </w:rPr>
              <w:instrText xml:space="preserve"> PAGEREF _Toc181367450 \h </w:instrText>
            </w:r>
            <w:r>
              <w:rPr>
                <w:noProof/>
                <w:webHidden/>
              </w:rPr>
            </w:r>
            <w:r>
              <w:rPr>
                <w:noProof/>
                <w:webHidden/>
              </w:rPr>
              <w:fldChar w:fldCharType="separate"/>
            </w:r>
            <w:r w:rsidR="003E4160">
              <w:rPr>
                <w:noProof/>
                <w:webHidden/>
              </w:rPr>
              <w:t>12</w:t>
            </w:r>
            <w:r>
              <w:rPr>
                <w:noProof/>
                <w:webHidden/>
              </w:rPr>
              <w:fldChar w:fldCharType="end"/>
            </w:r>
          </w:hyperlink>
        </w:p>
        <w:p w14:paraId="4F4F3A8E" w14:textId="3126B39A"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1" w:history="1">
            <w:r w:rsidRPr="001A06C7">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Déroulement</w:t>
            </w:r>
            <w:r>
              <w:rPr>
                <w:noProof/>
                <w:webHidden/>
              </w:rPr>
              <w:tab/>
            </w:r>
            <w:r>
              <w:rPr>
                <w:noProof/>
                <w:webHidden/>
              </w:rPr>
              <w:fldChar w:fldCharType="begin"/>
            </w:r>
            <w:r>
              <w:rPr>
                <w:noProof/>
                <w:webHidden/>
              </w:rPr>
              <w:instrText xml:space="preserve"> PAGEREF _Toc181367451 \h </w:instrText>
            </w:r>
            <w:r>
              <w:rPr>
                <w:noProof/>
                <w:webHidden/>
              </w:rPr>
            </w:r>
            <w:r>
              <w:rPr>
                <w:noProof/>
                <w:webHidden/>
              </w:rPr>
              <w:fldChar w:fldCharType="separate"/>
            </w:r>
            <w:r w:rsidR="003E4160">
              <w:rPr>
                <w:noProof/>
                <w:webHidden/>
              </w:rPr>
              <w:t>12</w:t>
            </w:r>
            <w:r>
              <w:rPr>
                <w:noProof/>
                <w:webHidden/>
              </w:rPr>
              <w:fldChar w:fldCharType="end"/>
            </w:r>
          </w:hyperlink>
        </w:p>
        <w:p w14:paraId="2D863513" w14:textId="02F27491"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2" w:history="1">
            <w:r w:rsidRPr="001A06C7">
              <w:rPr>
                <w:rStyle w:val="Lienhypertexte"/>
                <w:noProof/>
              </w:rPr>
              <w:t>3.2.1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Choix du fichier de graph</w:t>
            </w:r>
            <w:r>
              <w:rPr>
                <w:noProof/>
                <w:webHidden/>
              </w:rPr>
              <w:tab/>
            </w:r>
            <w:r>
              <w:rPr>
                <w:noProof/>
                <w:webHidden/>
              </w:rPr>
              <w:fldChar w:fldCharType="begin"/>
            </w:r>
            <w:r>
              <w:rPr>
                <w:noProof/>
                <w:webHidden/>
              </w:rPr>
              <w:instrText xml:space="preserve"> PAGEREF _Toc181367452 \h </w:instrText>
            </w:r>
            <w:r>
              <w:rPr>
                <w:noProof/>
                <w:webHidden/>
              </w:rPr>
            </w:r>
            <w:r>
              <w:rPr>
                <w:noProof/>
                <w:webHidden/>
              </w:rPr>
              <w:fldChar w:fldCharType="separate"/>
            </w:r>
            <w:r w:rsidR="003E4160">
              <w:rPr>
                <w:noProof/>
                <w:webHidden/>
              </w:rPr>
              <w:t>13</w:t>
            </w:r>
            <w:r>
              <w:rPr>
                <w:noProof/>
                <w:webHidden/>
              </w:rPr>
              <w:fldChar w:fldCharType="end"/>
            </w:r>
          </w:hyperlink>
        </w:p>
        <w:p w14:paraId="10AEEB6D" w14:textId="6E3A5BBB"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3" w:history="1">
            <w:r w:rsidRPr="001A06C7">
              <w:rPr>
                <w:rStyle w:val="Lienhypertexte"/>
                <w:noProof/>
              </w:rPr>
              <w:t>3.2.2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Filtrage des lignes</w:t>
            </w:r>
            <w:r>
              <w:rPr>
                <w:noProof/>
                <w:webHidden/>
              </w:rPr>
              <w:tab/>
            </w:r>
            <w:r>
              <w:rPr>
                <w:noProof/>
                <w:webHidden/>
              </w:rPr>
              <w:fldChar w:fldCharType="begin"/>
            </w:r>
            <w:r>
              <w:rPr>
                <w:noProof/>
                <w:webHidden/>
              </w:rPr>
              <w:instrText xml:space="preserve"> PAGEREF _Toc181367453 \h </w:instrText>
            </w:r>
            <w:r>
              <w:rPr>
                <w:noProof/>
                <w:webHidden/>
              </w:rPr>
            </w:r>
            <w:r>
              <w:rPr>
                <w:noProof/>
                <w:webHidden/>
              </w:rPr>
              <w:fldChar w:fldCharType="separate"/>
            </w:r>
            <w:r w:rsidR="003E4160">
              <w:rPr>
                <w:noProof/>
                <w:webHidden/>
              </w:rPr>
              <w:t>13</w:t>
            </w:r>
            <w:r>
              <w:rPr>
                <w:noProof/>
                <w:webHidden/>
              </w:rPr>
              <w:fldChar w:fldCharType="end"/>
            </w:r>
          </w:hyperlink>
        </w:p>
        <w:p w14:paraId="218A800D" w14:textId="10ECEA5E"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4" w:history="1">
            <w:r w:rsidRPr="001A06C7">
              <w:rPr>
                <w:rStyle w:val="Lienhypertexte"/>
                <w:noProof/>
              </w:rPr>
              <w:t>3.2.3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Graphe à multiple ligne</w:t>
            </w:r>
            <w:r>
              <w:rPr>
                <w:noProof/>
                <w:webHidden/>
              </w:rPr>
              <w:tab/>
            </w:r>
            <w:r>
              <w:rPr>
                <w:noProof/>
                <w:webHidden/>
              </w:rPr>
              <w:fldChar w:fldCharType="begin"/>
            </w:r>
            <w:r>
              <w:rPr>
                <w:noProof/>
                <w:webHidden/>
              </w:rPr>
              <w:instrText xml:space="preserve"> PAGEREF _Toc181367454 \h </w:instrText>
            </w:r>
            <w:r>
              <w:rPr>
                <w:noProof/>
                <w:webHidden/>
              </w:rPr>
            </w:r>
            <w:r>
              <w:rPr>
                <w:noProof/>
                <w:webHidden/>
              </w:rPr>
              <w:fldChar w:fldCharType="separate"/>
            </w:r>
            <w:r w:rsidR="003E4160">
              <w:rPr>
                <w:noProof/>
                <w:webHidden/>
              </w:rPr>
              <w:t>14</w:t>
            </w:r>
            <w:r>
              <w:rPr>
                <w:noProof/>
                <w:webHidden/>
              </w:rPr>
              <w:fldChar w:fldCharType="end"/>
            </w:r>
          </w:hyperlink>
        </w:p>
        <w:p w14:paraId="595F4930" w14:textId="38FC8DF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5" w:history="1">
            <w:r w:rsidRPr="001A06C7">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_Toc181367455 \h </w:instrText>
            </w:r>
            <w:r>
              <w:rPr>
                <w:noProof/>
                <w:webHidden/>
              </w:rPr>
            </w:r>
            <w:r>
              <w:rPr>
                <w:noProof/>
                <w:webHidden/>
              </w:rPr>
              <w:fldChar w:fldCharType="separate"/>
            </w:r>
            <w:r w:rsidR="003E4160">
              <w:rPr>
                <w:noProof/>
                <w:webHidden/>
              </w:rPr>
              <w:t>14</w:t>
            </w:r>
            <w:r>
              <w:rPr>
                <w:noProof/>
                <w:webHidden/>
              </w:rPr>
              <w:fldChar w:fldCharType="end"/>
            </w:r>
          </w:hyperlink>
        </w:p>
        <w:p w14:paraId="3787A7CE" w14:textId="3D25F2D0"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6" w:history="1">
            <w:r w:rsidRPr="001A06C7">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Description des tests effectués</w:t>
            </w:r>
            <w:r>
              <w:rPr>
                <w:noProof/>
                <w:webHidden/>
              </w:rPr>
              <w:tab/>
            </w:r>
            <w:r>
              <w:rPr>
                <w:noProof/>
                <w:webHidden/>
              </w:rPr>
              <w:fldChar w:fldCharType="begin"/>
            </w:r>
            <w:r>
              <w:rPr>
                <w:noProof/>
                <w:webHidden/>
              </w:rPr>
              <w:instrText xml:space="preserve"> PAGEREF _Toc181367456 \h </w:instrText>
            </w:r>
            <w:r>
              <w:rPr>
                <w:noProof/>
                <w:webHidden/>
              </w:rPr>
            </w:r>
            <w:r>
              <w:rPr>
                <w:noProof/>
                <w:webHidden/>
              </w:rPr>
              <w:fldChar w:fldCharType="separate"/>
            </w:r>
            <w:r w:rsidR="003E4160">
              <w:rPr>
                <w:noProof/>
                <w:webHidden/>
              </w:rPr>
              <w:t>14</w:t>
            </w:r>
            <w:r>
              <w:rPr>
                <w:noProof/>
                <w:webHidden/>
              </w:rPr>
              <w:fldChar w:fldCharType="end"/>
            </w:r>
          </w:hyperlink>
        </w:p>
        <w:p w14:paraId="6A3D5CDB" w14:textId="179D9079"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7" w:history="1">
            <w:r w:rsidRPr="001A06C7">
              <w:rPr>
                <w:rStyle w:val="Lienhypertexte"/>
                <w:noProof/>
              </w:rPr>
              <w:t>3.4.1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Sprint 1</w:t>
            </w:r>
            <w:r>
              <w:rPr>
                <w:noProof/>
                <w:webHidden/>
              </w:rPr>
              <w:tab/>
            </w:r>
            <w:r>
              <w:rPr>
                <w:noProof/>
                <w:webHidden/>
              </w:rPr>
              <w:fldChar w:fldCharType="begin"/>
            </w:r>
            <w:r>
              <w:rPr>
                <w:noProof/>
                <w:webHidden/>
              </w:rPr>
              <w:instrText xml:space="preserve"> PAGEREF _Toc181367457 \h </w:instrText>
            </w:r>
            <w:r>
              <w:rPr>
                <w:noProof/>
                <w:webHidden/>
              </w:rPr>
            </w:r>
            <w:r>
              <w:rPr>
                <w:noProof/>
                <w:webHidden/>
              </w:rPr>
              <w:fldChar w:fldCharType="separate"/>
            </w:r>
            <w:r w:rsidR="003E4160">
              <w:rPr>
                <w:noProof/>
                <w:webHidden/>
              </w:rPr>
              <w:t>14</w:t>
            </w:r>
            <w:r>
              <w:rPr>
                <w:noProof/>
                <w:webHidden/>
              </w:rPr>
              <w:fldChar w:fldCharType="end"/>
            </w:r>
          </w:hyperlink>
        </w:p>
        <w:p w14:paraId="4F20214A" w14:textId="56DDE608"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8" w:history="1">
            <w:r w:rsidRPr="001A06C7">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Erreurs restantes</w:t>
            </w:r>
            <w:r>
              <w:rPr>
                <w:noProof/>
                <w:webHidden/>
              </w:rPr>
              <w:tab/>
            </w:r>
            <w:r>
              <w:rPr>
                <w:noProof/>
                <w:webHidden/>
              </w:rPr>
              <w:fldChar w:fldCharType="begin"/>
            </w:r>
            <w:r>
              <w:rPr>
                <w:noProof/>
                <w:webHidden/>
              </w:rPr>
              <w:instrText xml:space="preserve"> PAGEREF _Toc181367458 \h </w:instrText>
            </w:r>
            <w:r>
              <w:rPr>
                <w:noProof/>
                <w:webHidden/>
              </w:rPr>
            </w:r>
            <w:r>
              <w:rPr>
                <w:noProof/>
                <w:webHidden/>
              </w:rPr>
              <w:fldChar w:fldCharType="separate"/>
            </w:r>
            <w:r w:rsidR="003E4160">
              <w:rPr>
                <w:noProof/>
                <w:webHidden/>
              </w:rPr>
              <w:t>16</w:t>
            </w:r>
            <w:r>
              <w:rPr>
                <w:noProof/>
                <w:webHidden/>
              </w:rPr>
              <w:fldChar w:fldCharType="end"/>
            </w:r>
          </w:hyperlink>
        </w:p>
        <w:p w14:paraId="1EA9E4A8" w14:textId="25332D26"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9" w:history="1">
            <w:r w:rsidRPr="001A06C7">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Dette technique</w:t>
            </w:r>
            <w:r>
              <w:rPr>
                <w:noProof/>
                <w:webHidden/>
              </w:rPr>
              <w:tab/>
            </w:r>
            <w:r>
              <w:rPr>
                <w:noProof/>
                <w:webHidden/>
              </w:rPr>
              <w:fldChar w:fldCharType="begin"/>
            </w:r>
            <w:r>
              <w:rPr>
                <w:noProof/>
                <w:webHidden/>
              </w:rPr>
              <w:instrText xml:space="preserve"> PAGEREF _Toc181367459 \h </w:instrText>
            </w:r>
            <w:r>
              <w:rPr>
                <w:noProof/>
                <w:webHidden/>
              </w:rPr>
            </w:r>
            <w:r>
              <w:rPr>
                <w:noProof/>
                <w:webHidden/>
              </w:rPr>
              <w:fldChar w:fldCharType="separate"/>
            </w:r>
            <w:r w:rsidR="003E4160">
              <w:rPr>
                <w:noProof/>
                <w:webHidden/>
              </w:rPr>
              <w:t>16</w:t>
            </w:r>
            <w:r>
              <w:rPr>
                <w:noProof/>
                <w:webHidden/>
              </w:rPr>
              <w:fldChar w:fldCharType="end"/>
            </w:r>
          </w:hyperlink>
        </w:p>
        <w:p w14:paraId="76B5D386" w14:textId="3E48098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0" w:history="1">
            <w:r w:rsidRPr="001A06C7">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Conséquences sur l’utilisation du produit</w:t>
            </w:r>
            <w:r>
              <w:rPr>
                <w:noProof/>
                <w:webHidden/>
              </w:rPr>
              <w:tab/>
            </w:r>
            <w:r>
              <w:rPr>
                <w:noProof/>
                <w:webHidden/>
              </w:rPr>
              <w:fldChar w:fldCharType="begin"/>
            </w:r>
            <w:r>
              <w:rPr>
                <w:noProof/>
                <w:webHidden/>
              </w:rPr>
              <w:instrText xml:space="preserve"> PAGEREF _Toc181367460 \h </w:instrText>
            </w:r>
            <w:r>
              <w:rPr>
                <w:noProof/>
                <w:webHidden/>
              </w:rPr>
            </w:r>
            <w:r>
              <w:rPr>
                <w:noProof/>
                <w:webHidden/>
              </w:rPr>
              <w:fldChar w:fldCharType="separate"/>
            </w:r>
            <w:r w:rsidR="003E4160">
              <w:rPr>
                <w:noProof/>
                <w:webHidden/>
              </w:rPr>
              <w:t>17</w:t>
            </w:r>
            <w:r>
              <w:rPr>
                <w:noProof/>
                <w:webHidden/>
              </w:rPr>
              <w:fldChar w:fldCharType="end"/>
            </w:r>
          </w:hyperlink>
        </w:p>
        <w:p w14:paraId="3880BB5C" w14:textId="18EF1921"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61" w:history="1">
            <w:r w:rsidRPr="001A06C7">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Conclusions</w:t>
            </w:r>
            <w:r>
              <w:rPr>
                <w:webHidden/>
              </w:rPr>
              <w:tab/>
            </w:r>
            <w:r>
              <w:rPr>
                <w:webHidden/>
              </w:rPr>
              <w:fldChar w:fldCharType="begin"/>
            </w:r>
            <w:r>
              <w:rPr>
                <w:webHidden/>
              </w:rPr>
              <w:instrText xml:space="preserve"> PAGEREF _Toc181367461 \h </w:instrText>
            </w:r>
            <w:r>
              <w:rPr>
                <w:webHidden/>
              </w:rPr>
            </w:r>
            <w:r>
              <w:rPr>
                <w:webHidden/>
              </w:rPr>
              <w:fldChar w:fldCharType="separate"/>
            </w:r>
            <w:r w:rsidR="003E4160">
              <w:rPr>
                <w:webHidden/>
              </w:rPr>
              <w:t>18</w:t>
            </w:r>
            <w:r>
              <w:rPr>
                <w:webHidden/>
              </w:rPr>
              <w:fldChar w:fldCharType="end"/>
            </w:r>
          </w:hyperlink>
        </w:p>
        <w:p w14:paraId="3DA07FAE" w14:textId="515D2012"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2" w:history="1">
            <w:r w:rsidRPr="001A06C7">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Objectif atteints / non-atteints</w:t>
            </w:r>
            <w:r>
              <w:rPr>
                <w:noProof/>
                <w:webHidden/>
              </w:rPr>
              <w:tab/>
            </w:r>
            <w:r>
              <w:rPr>
                <w:noProof/>
                <w:webHidden/>
              </w:rPr>
              <w:fldChar w:fldCharType="begin"/>
            </w:r>
            <w:r>
              <w:rPr>
                <w:noProof/>
                <w:webHidden/>
              </w:rPr>
              <w:instrText xml:space="preserve"> PAGEREF _Toc181367462 \h </w:instrText>
            </w:r>
            <w:r>
              <w:rPr>
                <w:noProof/>
                <w:webHidden/>
              </w:rPr>
            </w:r>
            <w:r>
              <w:rPr>
                <w:noProof/>
                <w:webHidden/>
              </w:rPr>
              <w:fldChar w:fldCharType="separate"/>
            </w:r>
            <w:r w:rsidR="003E4160">
              <w:rPr>
                <w:noProof/>
                <w:webHidden/>
              </w:rPr>
              <w:t>18</w:t>
            </w:r>
            <w:r>
              <w:rPr>
                <w:noProof/>
                <w:webHidden/>
              </w:rPr>
              <w:fldChar w:fldCharType="end"/>
            </w:r>
          </w:hyperlink>
        </w:p>
        <w:p w14:paraId="514F0615" w14:textId="435DFED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3" w:history="1">
            <w:r w:rsidRPr="001A06C7">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Points positifs / négatifs</w:t>
            </w:r>
            <w:r>
              <w:rPr>
                <w:noProof/>
                <w:webHidden/>
              </w:rPr>
              <w:tab/>
            </w:r>
            <w:r>
              <w:rPr>
                <w:noProof/>
                <w:webHidden/>
              </w:rPr>
              <w:fldChar w:fldCharType="begin"/>
            </w:r>
            <w:r>
              <w:rPr>
                <w:noProof/>
                <w:webHidden/>
              </w:rPr>
              <w:instrText xml:space="preserve"> PAGEREF _Toc181367463 \h </w:instrText>
            </w:r>
            <w:r>
              <w:rPr>
                <w:noProof/>
                <w:webHidden/>
              </w:rPr>
            </w:r>
            <w:r>
              <w:rPr>
                <w:noProof/>
                <w:webHidden/>
              </w:rPr>
              <w:fldChar w:fldCharType="separate"/>
            </w:r>
            <w:r w:rsidR="003E4160">
              <w:rPr>
                <w:noProof/>
                <w:webHidden/>
              </w:rPr>
              <w:t>18</w:t>
            </w:r>
            <w:r>
              <w:rPr>
                <w:noProof/>
                <w:webHidden/>
              </w:rPr>
              <w:fldChar w:fldCharType="end"/>
            </w:r>
          </w:hyperlink>
        </w:p>
        <w:p w14:paraId="5FA94598" w14:textId="0D73273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4" w:history="1">
            <w:r w:rsidRPr="001A06C7">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Difficulté particulière</w:t>
            </w:r>
            <w:r>
              <w:rPr>
                <w:noProof/>
                <w:webHidden/>
              </w:rPr>
              <w:tab/>
            </w:r>
            <w:r>
              <w:rPr>
                <w:noProof/>
                <w:webHidden/>
              </w:rPr>
              <w:fldChar w:fldCharType="begin"/>
            </w:r>
            <w:r>
              <w:rPr>
                <w:noProof/>
                <w:webHidden/>
              </w:rPr>
              <w:instrText xml:space="preserve"> PAGEREF _Toc181367464 \h </w:instrText>
            </w:r>
            <w:r>
              <w:rPr>
                <w:noProof/>
                <w:webHidden/>
              </w:rPr>
            </w:r>
            <w:r>
              <w:rPr>
                <w:noProof/>
                <w:webHidden/>
              </w:rPr>
              <w:fldChar w:fldCharType="separate"/>
            </w:r>
            <w:r w:rsidR="003E4160">
              <w:rPr>
                <w:noProof/>
                <w:webHidden/>
              </w:rPr>
              <w:t>18</w:t>
            </w:r>
            <w:r>
              <w:rPr>
                <w:noProof/>
                <w:webHidden/>
              </w:rPr>
              <w:fldChar w:fldCharType="end"/>
            </w:r>
          </w:hyperlink>
        </w:p>
        <w:p w14:paraId="7BDFBC9F" w14:textId="372AE367"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5" w:history="1">
            <w:r w:rsidRPr="001A06C7">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ChatGPT</w:t>
            </w:r>
            <w:r>
              <w:rPr>
                <w:noProof/>
                <w:webHidden/>
              </w:rPr>
              <w:tab/>
            </w:r>
            <w:r>
              <w:rPr>
                <w:noProof/>
                <w:webHidden/>
              </w:rPr>
              <w:fldChar w:fldCharType="begin"/>
            </w:r>
            <w:r>
              <w:rPr>
                <w:noProof/>
                <w:webHidden/>
              </w:rPr>
              <w:instrText xml:space="preserve"> PAGEREF _Toc181367465 \h </w:instrText>
            </w:r>
            <w:r>
              <w:rPr>
                <w:noProof/>
                <w:webHidden/>
              </w:rPr>
            </w:r>
            <w:r>
              <w:rPr>
                <w:noProof/>
                <w:webHidden/>
              </w:rPr>
              <w:fldChar w:fldCharType="separate"/>
            </w:r>
            <w:r w:rsidR="003E4160">
              <w:rPr>
                <w:noProof/>
                <w:webHidden/>
              </w:rPr>
              <w:t>18</w:t>
            </w:r>
            <w:r>
              <w:rPr>
                <w:noProof/>
                <w:webHidden/>
              </w:rPr>
              <w:fldChar w:fldCharType="end"/>
            </w:r>
          </w:hyperlink>
        </w:p>
        <w:p w14:paraId="515408E3" w14:textId="7FFD640E"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6" w:history="1">
            <w:r w:rsidRPr="001A06C7">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Suite possible</w:t>
            </w:r>
            <w:r>
              <w:rPr>
                <w:noProof/>
                <w:webHidden/>
              </w:rPr>
              <w:tab/>
            </w:r>
            <w:r>
              <w:rPr>
                <w:noProof/>
                <w:webHidden/>
              </w:rPr>
              <w:fldChar w:fldCharType="begin"/>
            </w:r>
            <w:r>
              <w:rPr>
                <w:noProof/>
                <w:webHidden/>
              </w:rPr>
              <w:instrText xml:space="preserve"> PAGEREF _Toc181367466 \h </w:instrText>
            </w:r>
            <w:r>
              <w:rPr>
                <w:noProof/>
                <w:webHidden/>
              </w:rPr>
            </w:r>
            <w:r>
              <w:rPr>
                <w:noProof/>
                <w:webHidden/>
              </w:rPr>
              <w:fldChar w:fldCharType="separate"/>
            </w:r>
            <w:r w:rsidR="003E4160">
              <w:rPr>
                <w:noProof/>
                <w:webHidden/>
              </w:rPr>
              <w:t>19</w:t>
            </w:r>
            <w:r>
              <w:rPr>
                <w:noProof/>
                <w:webHidden/>
              </w:rPr>
              <w:fldChar w:fldCharType="end"/>
            </w:r>
          </w:hyperlink>
        </w:p>
        <w:p w14:paraId="1FE5C050" w14:textId="5C3F288A"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67" w:history="1">
            <w:r w:rsidRPr="001A06C7">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Annexes</w:t>
            </w:r>
            <w:r>
              <w:rPr>
                <w:webHidden/>
              </w:rPr>
              <w:tab/>
            </w:r>
            <w:r>
              <w:rPr>
                <w:webHidden/>
              </w:rPr>
              <w:fldChar w:fldCharType="begin"/>
            </w:r>
            <w:r>
              <w:rPr>
                <w:webHidden/>
              </w:rPr>
              <w:instrText xml:space="preserve"> PAGEREF _Toc181367467 \h </w:instrText>
            </w:r>
            <w:r>
              <w:rPr>
                <w:webHidden/>
              </w:rPr>
            </w:r>
            <w:r>
              <w:rPr>
                <w:webHidden/>
              </w:rPr>
              <w:fldChar w:fldCharType="separate"/>
            </w:r>
            <w:r w:rsidR="003E4160">
              <w:rPr>
                <w:webHidden/>
              </w:rPr>
              <w:t>19</w:t>
            </w:r>
            <w:r>
              <w:rPr>
                <w:webHidden/>
              </w:rPr>
              <w:fldChar w:fldCharType="end"/>
            </w:r>
          </w:hyperlink>
        </w:p>
        <w:p w14:paraId="4C0F7A5A" w14:textId="586E5F4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8" w:history="1">
            <w:r w:rsidRPr="001A06C7">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Journal de travail</w:t>
            </w:r>
            <w:r>
              <w:rPr>
                <w:noProof/>
                <w:webHidden/>
              </w:rPr>
              <w:tab/>
            </w:r>
            <w:r>
              <w:rPr>
                <w:noProof/>
                <w:webHidden/>
              </w:rPr>
              <w:fldChar w:fldCharType="begin"/>
            </w:r>
            <w:r>
              <w:rPr>
                <w:noProof/>
                <w:webHidden/>
              </w:rPr>
              <w:instrText xml:space="preserve"> PAGEREF _Toc181367468 \h </w:instrText>
            </w:r>
            <w:r>
              <w:rPr>
                <w:noProof/>
                <w:webHidden/>
              </w:rPr>
            </w:r>
            <w:r>
              <w:rPr>
                <w:noProof/>
                <w:webHidden/>
              </w:rPr>
              <w:fldChar w:fldCharType="separate"/>
            </w:r>
            <w:r w:rsidR="003E4160">
              <w:rPr>
                <w:noProof/>
                <w:webHidden/>
              </w:rPr>
              <w:t>19</w:t>
            </w:r>
            <w:r>
              <w:rPr>
                <w:noProof/>
                <w:webHidden/>
              </w:rPr>
              <w:fldChar w:fldCharType="end"/>
            </w:r>
          </w:hyperlink>
        </w:p>
        <w:p w14:paraId="627BE904" w14:textId="08D5BEDE" w:rsidR="002A7A36" w:rsidRDefault="002A7A36">
          <w:r>
            <w:rPr>
              <w:b/>
              <w:bCs/>
            </w:rPr>
            <w:fldChar w:fldCharType="end"/>
          </w:r>
        </w:p>
      </w:sdtContent>
    </w:sdt>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bookmarkStart w:id="1" w:name="_Toc181367428"/>
      <w:r>
        <w:lastRenderedPageBreak/>
        <w:t>Analyse prél</w:t>
      </w:r>
      <w:r w:rsidR="00AE470C">
        <w:t>i</w:t>
      </w:r>
      <w:r>
        <w:t>minaire</w:t>
      </w:r>
      <w:bookmarkEnd w:id="0"/>
      <w:bookmarkEnd w:id="1"/>
    </w:p>
    <w:p w14:paraId="39AB5287" w14:textId="77777777" w:rsidR="00C930E9" w:rsidRPr="00791020" w:rsidRDefault="007C53D3" w:rsidP="00507BA9">
      <w:pPr>
        <w:pStyle w:val="Titre2"/>
        <w:jc w:val="both"/>
        <w:rPr>
          <w:i w:val="0"/>
          <w:iCs/>
        </w:rPr>
      </w:pPr>
      <w:bookmarkStart w:id="2" w:name="_Toc175917887"/>
      <w:bookmarkStart w:id="3" w:name="_Toc181367429"/>
      <w:r w:rsidRPr="00791020">
        <w:rPr>
          <w:i w:val="0"/>
          <w:iCs/>
        </w:rPr>
        <w:t>Introduction</w:t>
      </w:r>
      <w:bookmarkEnd w:id="2"/>
      <w:bookmarkEnd w:id="3"/>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4" w:name="_Toc175917888"/>
      <w:bookmarkStart w:id="5" w:name="_Toc181367430"/>
      <w:r w:rsidRPr="00791020">
        <w:rPr>
          <w:i w:val="0"/>
          <w:iCs/>
        </w:rPr>
        <w:t>Objectifs</w:t>
      </w:r>
      <w:bookmarkEnd w:id="4"/>
      <w:bookmarkEnd w:id="5"/>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5B738F94" w:rsidR="003351B6" w:rsidRDefault="003351B6" w:rsidP="00507BA9">
      <w:pPr>
        <w:pStyle w:val="Paragraphedeliste"/>
        <w:numPr>
          <w:ilvl w:val="0"/>
          <w:numId w:val="18"/>
        </w:numPr>
        <w:jc w:val="both"/>
        <w:rPr>
          <w:szCs w:val="14"/>
        </w:rPr>
      </w:pPr>
      <w:r>
        <w:rPr>
          <w:szCs w:val="14"/>
        </w:rPr>
        <w:t xml:space="preserve">Elaboration d’un fil rouge de développement à base de </w:t>
      </w:r>
      <w:proofErr w:type="spellStart"/>
      <w:r>
        <w:rPr>
          <w:szCs w:val="14"/>
        </w:rPr>
        <w:t>user</w:t>
      </w:r>
      <w:r w:rsidR="007D3E66">
        <w:rPr>
          <w:szCs w:val="14"/>
        </w:rPr>
        <w:t>s</w:t>
      </w:r>
      <w:proofErr w:type="spellEnd"/>
      <w:r>
        <w:rPr>
          <w:szCs w:val="14"/>
        </w:rPr>
        <w:t xml:space="preserve">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6" w:name="_Toc175917889"/>
      <w:bookmarkStart w:id="7" w:name="_Toc181367431"/>
      <w:r w:rsidRPr="085619D6">
        <w:t>Gestion de projet</w:t>
      </w:r>
      <w:bookmarkEnd w:id="6"/>
      <w:bookmarkEnd w:id="7"/>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8" w:name="_Toc175917890"/>
      <w:bookmarkStart w:id="9" w:name="_Toc181367432"/>
      <w:r>
        <w:t>Analyse</w:t>
      </w:r>
      <w:r w:rsidR="00E12330">
        <w:t xml:space="preserve"> / Conception</w:t>
      </w:r>
      <w:bookmarkEnd w:id="8"/>
      <w:bookmarkEnd w:id="9"/>
    </w:p>
    <w:p w14:paraId="5B091D86" w14:textId="77777777" w:rsidR="00EE4813" w:rsidRDefault="0043492D" w:rsidP="00507BA9">
      <w:pPr>
        <w:pStyle w:val="Titre2"/>
        <w:jc w:val="both"/>
        <w:rPr>
          <w:i w:val="0"/>
          <w:iCs/>
        </w:rPr>
      </w:pPr>
      <w:bookmarkStart w:id="10" w:name="_Toc181367433"/>
      <w:r>
        <w:rPr>
          <w:i w:val="0"/>
          <w:iCs/>
        </w:rPr>
        <w:t>Domaine</w:t>
      </w:r>
      <w:bookmarkEnd w:id="10"/>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11" w:name="_Toc175917892"/>
      <w:bookmarkStart w:id="12" w:name="_Toc181367434"/>
      <w:r>
        <w:rPr>
          <w:i w:val="0"/>
          <w:iCs/>
        </w:rPr>
        <w:t>Concept</w:t>
      </w:r>
      <w:bookmarkEnd w:id="11"/>
      <w:bookmarkEnd w:id="12"/>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13" w:name="_Toc175917893"/>
      <w:bookmarkStart w:id="14" w:name="_Toc71691012"/>
      <w:bookmarkStart w:id="15" w:name="_Toc181367435"/>
      <w:r>
        <w:rPr>
          <w:i w:val="0"/>
          <w:iCs/>
        </w:rPr>
        <w:t>Analyse fonctionnelle</w:t>
      </w:r>
      <w:bookmarkEnd w:id="13"/>
      <w:bookmarkEnd w:id="15"/>
    </w:p>
    <w:p w14:paraId="6D982446" w14:textId="77777777" w:rsidR="00DE2325" w:rsidRDefault="00DE2325" w:rsidP="00DE2325">
      <w:pPr>
        <w:pStyle w:val="Titre3"/>
      </w:pPr>
      <w:bookmarkStart w:id="16" w:name="_Toc181367436"/>
      <w:r>
        <w:t>Graphe à multiple ligne</w:t>
      </w:r>
      <w:bookmarkEnd w:id="16"/>
    </w:p>
    <w:p w14:paraId="00B473D1"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387BE76" w14:textId="77777777" w:rsidTr="00D902BB">
        <w:tblPrEx>
          <w:tblCellMar>
            <w:top w:w="0" w:type="dxa"/>
            <w:bottom w:w="0" w:type="dxa"/>
          </w:tblCellMar>
        </w:tblPrEx>
        <w:tc>
          <w:tcPr>
            <w:tcW w:w="0" w:type="auto"/>
          </w:tcPr>
          <w:p w14:paraId="25CBB912" w14:textId="0D931BD2" w:rsidR="00DE2325" w:rsidRDefault="00DE2325" w:rsidP="00D902BB">
            <w:r>
              <w:t xml:space="preserve">En tant qu'utilisateur Je veux un graphe avec plusieurs courbes où chaque courbe représente une équipe Afin de pouvoir </w:t>
            </w:r>
            <w:r>
              <w:t>comparer</w:t>
            </w:r>
            <w:r>
              <w:t xml:space="preserve"> les équipes</w:t>
            </w:r>
          </w:p>
        </w:tc>
      </w:tr>
      <w:tr w:rsidR="00DE2325" w14:paraId="39FFDAB8" w14:textId="77777777" w:rsidTr="00D902BB">
        <w:tblPrEx>
          <w:tblCellMar>
            <w:top w:w="0" w:type="dxa"/>
            <w:bottom w:w="0" w:type="dxa"/>
          </w:tblCellMar>
        </w:tblPrEx>
        <w:tc>
          <w:tcPr>
            <w:tcW w:w="0" w:type="auto"/>
          </w:tcPr>
          <w:p w14:paraId="59A2687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801"/>
              <w:gridCol w:w="7239"/>
            </w:tblGrid>
            <w:tr w:rsidR="00DE2325" w14:paraId="5D570DB0" w14:textId="77777777" w:rsidTr="00D902BB">
              <w:tblPrEx>
                <w:tblCellMar>
                  <w:top w:w="0" w:type="dxa"/>
                  <w:bottom w:w="0" w:type="dxa"/>
                </w:tblCellMar>
              </w:tblPrEx>
              <w:tc>
                <w:tcPr>
                  <w:tcW w:w="0" w:type="auto"/>
                </w:tcPr>
                <w:p w14:paraId="468E1972" w14:textId="77777777" w:rsidR="00DE2325" w:rsidRDefault="00DE2325" w:rsidP="00D902BB">
                  <w:r>
                    <w:t>Nombre de Ligne sans filtre</w:t>
                  </w:r>
                </w:p>
              </w:tc>
              <w:tc>
                <w:tcPr>
                  <w:tcW w:w="0" w:type="auto"/>
                </w:tcPr>
                <w:p w14:paraId="547310C4" w14:textId="77777777" w:rsidR="00DE2325" w:rsidRDefault="00DE2325" w:rsidP="00D902BB">
                  <w:r>
                    <w:t>Sur la page de graphique Quand il est affiché et que aucun filtre n'est appliqué L'utilisateur voit 30 courbes différentes</w:t>
                  </w:r>
                </w:p>
              </w:tc>
            </w:tr>
            <w:tr w:rsidR="00DE2325" w14:paraId="6C7D6D76" w14:textId="77777777" w:rsidTr="00D902BB">
              <w:tblPrEx>
                <w:tblCellMar>
                  <w:top w:w="0" w:type="dxa"/>
                  <w:bottom w:w="0" w:type="dxa"/>
                </w:tblCellMar>
              </w:tblPrEx>
              <w:tc>
                <w:tcPr>
                  <w:tcW w:w="0" w:type="auto"/>
                </w:tcPr>
                <w:p w14:paraId="6FB4F4A6" w14:textId="77777777" w:rsidR="00DE2325" w:rsidRDefault="00DE2325" w:rsidP="00D902BB">
                  <w:r>
                    <w:t>Affichage label</w:t>
                  </w:r>
                </w:p>
              </w:tc>
              <w:tc>
                <w:tcPr>
                  <w:tcW w:w="0" w:type="auto"/>
                </w:tcPr>
                <w:p w14:paraId="0C1A6ABC" w14:textId="77777777" w:rsidR="00DE2325" w:rsidRDefault="00DE2325" w:rsidP="00D902BB">
                  <w:r>
                    <w:t>Sur la page de graphique Quand il est affiché et que aucun filtre n'est appliqué L'utilisateur voit une partie label contenant autant de label que de courbe</w:t>
                  </w:r>
                </w:p>
              </w:tc>
            </w:tr>
            <w:tr w:rsidR="00DE2325" w14:paraId="49BB73D7" w14:textId="77777777" w:rsidTr="00D902BB">
              <w:tblPrEx>
                <w:tblCellMar>
                  <w:top w:w="0" w:type="dxa"/>
                  <w:bottom w:w="0" w:type="dxa"/>
                </w:tblCellMar>
              </w:tblPrEx>
              <w:tc>
                <w:tcPr>
                  <w:tcW w:w="0" w:type="auto"/>
                </w:tcPr>
                <w:p w14:paraId="22DD266E" w14:textId="77777777" w:rsidR="00DE2325" w:rsidRDefault="00DE2325" w:rsidP="00D902BB">
                  <w:r>
                    <w:t>Zoom sur graph</w:t>
                  </w:r>
                </w:p>
              </w:tc>
              <w:tc>
                <w:tcPr>
                  <w:tcW w:w="0" w:type="auto"/>
                </w:tcPr>
                <w:p w14:paraId="1918066E" w14:textId="77777777" w:rsidR="00DE2325" w:rsidRDefault="00DE2325" w:rsidP="00D902BB">
                  <w:r>
                    <w:t>Sur la page de graphique Quand l'utilisateur scroll vers l'avant avec la molette sur le graph Le graph zoom</w:t>
                  </w:r>
                </w:p>
              </w:tc>
            </w:tr>
            <w:tr w:rsidR="00DE2325" w14:paraId="45473B6A" w14:textId="77777777" w:rsidTr="00D902BB">
              <w:tblPrEx>
                <w:tblCellMar>
                  <w:top w:w="0" w:type="dxa"/>
                  <w:bottom w:w="0" w:type="dxa"/>
                </w:tblCellMar>
              </w:tblPrEx>
              <w:tc>
                <w:tcPr>
                  <w:tcW w:w="0" w:type="auto"/>
                </w:tcPr>
                <w:p w14:paraId="3757DCB1" w14:textId="77777777" w:rsidR="00DE2325" w:rsidRDefault="00DE2325" w:rsidP="00D902BB">
                  <w:proofErr w:type="spellStart"/>
                  <w:r>
                    <w:t>Dézoom</w:t>
                  </w:r>
                  <w:proofErr w:type="spellEnd"/>
                  <w:r>
                    <w:t xml:space="preserve"> sur graph</w:t>
                  </w:r>
                </w:p>
              </w:tc>
              <w:tc>
                <w:tcPr>
                  <w:tcW w:w="0" w:type="auto"/>
                </w:tcPr>
                <w:p w14:paraId="40BA471F"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r>
          </w:tbl>
          <w:p w14:paraId="58BF3277" w14:textId="77777777" w:rsidR="00DE2325" w:rsidRDefault="00DE2325" w:rsidP="00D902BB"/>
        </w:tc>
      </w:tr>
    </w:tbl>
    <w:p w14:paraId="2776965E" w14:textId="77777777" w:rsidR="00DE2325" w:rsidRDefault="00DE2325" w:rsidP="00DE2325"/>
    <w:p w14:paraId="0B735F9B" w14:textId="77777777" w:rsidR="00DE2325" w:rsidRDefault="00DE2325" w:rsidP="00DE2325">
      <w:pPr>
        <w:pStyle w:val="Titre3"/>
      </w:pPr>
      <w:bookmarkStart w:id="17" w:name="_Toc181367437"/>
      <w:r>
        <w:t>Filtrage des lignes</w:t>
      </w:r>
      <w:bookmarkEnd w:id="17"/>
    </w:p>
    <w:p w14:paraId="64276D69"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47A6E29C" w14:textId="77777777" w:rsidTr="00D902BB">
        <w:tblPrEx>
          <w:tblCellMar>
            <w:top w:w="0" w:type="dxa"/>
            <w:bottom w:w="0" w:type="dxa"/>
          </w:tblCellMar>
        </w:tblPrEx>
        <w:tc>
          <w:tcPr>
            <w:tcW w:w="0" w:type="auto"/>
          </w:tcPr>
          <w:p w14:paraId="579D4683" w14:textId="77777777" w:rsidR="00DE2325" w:rsidRDefault="00DE2325" w:rsidP="00D902BB">
            <w:r>
              <w:t>En tant qu'utilisateur Je veux choisir les courbes qui sont affichée Afin de pouvoir mieux comparer et trouver les choses</w:t>
            </w:r>
          </w:p>
        </w:tc>
      </w:tr>
      <w:tr w:rsidR="00DE2325" w14:paraId="3F4DFCB5" w14:textId="77777777" w:rsidTr="00D902BB">
        <w:tblPrEx>
          <w:tblCellMar>
            <w:top w:w="0" w:type="dxa"/>
            <w:bottom w:w="0" w:type="dxa"/>
          </w:tblCellMar>
        </w:tblPrEx>
        <w:tc>
          <w:tcPr>
            <w:tcW w:w="0" w:type="auto"/>
          </w:tcPr>
          <w:p w14:paraId="68505E66"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23"/>
              <w:gridCol w:w="6817"/>
            </w:tblGrid>
            <w:tr w:rsidR="00DE2325" w14:paraId="21179500" w14:textId="77777777" w:rsidTr="00D902BB">
              <w:tblPrEx>
                <w:tblCellMar>
                  <w:top w:w="0" w:type="dxa"/>
                  <w:bottom w:w="0" w:type="dxa"/>
                </w:tblCellMar>
              </w:tblPrEx>
              <w:tc>
                <w:tcPr>
                  <w:tcW w:w="0" w:type="auto"/>
                </w:tcPr>
                <w:p w14:paraId="6E426630" w14:textId="77777777" w:rsidR="00DE2325" w:rsidRDefault="00DE2325" w:rsidP="00D902BB">
                  <w:r>
                    <w:t>Check box jour</w:t>
                  </w:r>
                </w:p>
              </w:tc>
              <w:tc>
                <w:tcPr>
                  <w:tcW w:w="0" w:type="auto"/>
                </w:tcPr>
                <w:p w14:paraId="0457384D"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r>
            <w:tr w:rsidR="00DE2325" w14:paraId="66641DA1" w14:textId="77777777" w:rsidTr="00D902BB">
              <w:tblPrEx>
                <w:tblCellMar>
                  <w:top w:w="0" w:type="dxa"/>
                  <w:bottom w:w="0" w:type="dxa"/>
                </w:tblCellMar>
              </w:tblPrEx>
              <w:tc>
                <w:tcPr>
                  <w:tcW w:w="0" w:type="auto"/>
                </w:tcPr>
                <w:p w14:paraId="20BBEF3A" w14:textId="77777777" w:rsidR="00DE2325" w:rsidRDefault="00DE2325" w:rsidP="00D902BB">
                  <w:r>
                    <w:lastRenderedPageBreak/>
                    <w:t>Check box équipe</w:t>
                  </w:r>
                </w:p>
              </w:tc>
              <w:tc>
                <w:tcPr>
                  <w:tcW w:w="0" w:type="auto"/>
                </w:tcPr>
                <w:p w14:paraId="64D54FD2"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r>
            <w:tr w:rsidR="00DE2325" w14:paraId="76D08F8C" w14:textId="77777777" w:rsidTr="00D902BB">
              <w:tblPrEx>
                <w:tblCellMar>
                  <w:top w:w="0" w:type="dxa"/>
                  <w:bottom w:w="0" w:type="dxa"/>
                </w:tblCellMar>
              </w:tblPrEx>
              <w:tc>
                <w:tcPr>
                  <w:tcW w:w="0" w:type="auto"/>
                </w:tcPr>
                <w:p w14:paraId="29D18A5F" w14:textId="77777777" w:rsidR="00DE2325" w:rsidRDefault="00DE2325" w:rsidP="00D902BB">
                  <w:r>
                    <w:t>Affichage une équipe</w:t>
                  </w:r>
                </w:p>
              </w:tc>
              <w:tc>
                <w:tcPr>
                  <w:tcW w:w="0" w:type="auto"/>
                </w:tcPr>
                <w:p w14:paraId="66B63307" w14:textId="77777777" w:rsidR="00DE2325" w:rsidRDefault="00DE2325" w:rsidP="00D902BB">
                  <w:r>
                    <w:t>Sur la page du graphe Quand l'utilisateur clique sur une équipe dans la partie label Le graph affiche uniquement l'équipe sur laquelle l'utilisateur a cliqué</w:t>
                  </w:r>
                </w:p>
              </w:tc>
            </w:tr>
            <w:tr w:rsidR="00DE2325" w14:paraId="1D6E8AB8" w14:textId="77777777" w:rsidTr="00D902BB">
              <w:tblPrEx>
                <w:tblCellMar>
                  <w:top w:w="0" w:type="dxa"/>
                  <w:bottom w:w="0" w:type="dxa"/>
                </w:tblCellMar>
              </w:tblPrEx>
              <w:tc>
                <w:tcPr>
                  <w:tcW w:w="0" w:type="auto"/>
                </w:tcPr>
                <w:p w14:paraId="3A1FDF4D" w14:textId="77777777" w:rsidR="00DE2325" w:rsidRDefault="00DE2325" w:rsidP="00D902BB">
                  <w:r>
                    <w:t>Affichage une équipe</w:t>
                  </w:r>
                </w:p>
              </w:tc>
              <w:tc>
                <w:tcPr>
                  <w:tcW w:w="0" w:type="auto"/>
                </w:tcPr>
                <w:p w14:paraId="73C6671C"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r>
            <w:tr w:rsidR="00DE2325" w14:paraId="31BC1FC5" w14:textId="77777777" w:rsidTr="00D902BB">
              <w:tblPrEx>
                <w:tblCellMar>
                  <w:top w:w="0" w:type="dxa"/>
                  <w:bottom w:w="0" w:type="dxa"/>
                </w:tblCellMar>
              </w:tblPrEx>
              <w:tc>
                <w:tcPr>
                  <w:tcW w:w="0" w:type="auto"/>
                </w:tcPr>
                <w:p w14:paraId="34CC7DE6" w14:textId="77777777" w:rsidR="00DE2325" w:rsidRDefault="00DE2325" w:rsidP="00D902BB">
                  <w:r>
                    <w:t>Affichage une équipe</w:t>
                  </w:r>
                </w:p>
              </w:tc>
              <w:tc>
                <w:tcPr>
                  <w:tcW w:w="0" w:type="auto"/>
                </w:tcPr>
                <w:p w14:paraId="2406BE38" w14:textId="77777777" w:rsidR="00DE2325" w:rsidRDefault="00DE2325" w:rsidP="00D902BB">
                  <w:r>
                    <w:t>Sur la page du graphe Quand l'utilisateur clique plusieurs fois sur la même équipe dans la partie filtre Les informations de la ligne ne changent pas</w:t>
                  </w:r>
                </w:p>
              </w:tc>
            </w:tr>
            <w:tr w:rsidR="00DE2325" w14:paraId="07FC05FA" w14:textId="77777777" w:rsidTr="00D902BB">
              <w:tblPrEx>
                <w:tblCellMar>
                  <w:top w:w="0" w:type="dxa"/>
                  <w:bottom w:w="0" w:type="dxa"/>
                </w:tblCellMar>
              </w:tblPrEx>
              <w:tc>
                <w:tcPr>
                  <w:tcW w:w="0" w:type="auto"/>
                </w:tcPr>
                <w:p w14:paraId="191B8F9A" w14:textId="77777777" w:rsidR="00DE2325" w:rsidRDefault="00DE2325" w:rsidP="00D902BB">
                  <w:proofErr w:type="spellStart"/>
                  <w:r>
                    <w:t>Selection</w:t>
                  </w:r>
                  <w:proofErr w:type="spellEnd"/>
                  <w:r>
                    <w:t xml:space="preserve"> des équipes à ne pas afficher</w:t>
                  </w:r>
                </w:p>
              </w:tc>
              <w:tc>
                <w:tcPr>
                  <w:tcW w:w="0" w:type="auto"/>
                </w:tcPr>
                <w:p w14:paraId="5160C1EA"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r>
            <w:tr w:rsidR="00DE2325" w14:paraId="35A215C5" w14:textId="77777777" w:rsidTr="00D902BB">
              <w:tblPrEx>
                <w:tblCellMar>
                  <w:top w:w="0" w:type="dxa"/>
                  <w:bottom w:w="0" w:type="dxa"/>
                </w:tblCellMar>
              </w:tblPrEx>
              <w:tc>
                <w:tcPr>
                  <w:tcW w:w="0" w:type="auto"/>
                </w:tcPr>
                <w:p w14:paraId="6A7E04BC" w14:textId="77777777" w:rsidR="00DE2325" w:rsidRDefault="00DE2325" w:rsidP="00D902BB">
                  <w:proofErr w:type="spellStart"/>
                  <w:r>
                    <w:t>Selection</w:t>
                  </w:r>
                  <w:proofErr w:type="spellEnd"/>
                  <w:r>
                    <w:t xml:space="preserve"> des équipes à afficher</w:t>
                  </w:r>
                </w:p>
              </w:tc>
              <w:tc>
                <w:tcPr>
                  <w:tcW w:w="0" w:type="auto"/>
                </w:tcPr>
                <w:p w14:paraId="7F8893FC"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r>
            <w:tr w:rsidR="00DE2325" w14:paraId="22CCC278" w14:textId="77777777" w:rsidTr="00D902BB">
              <w:tblPrEx>
                <w:tblCellMar>
                  <w:top w:w="0" w:type="dxa"/>
                  <w:bottom w:w="0" w:type="dxa"/>
                </w:tblCellMar>
              </w:tblPrEx>
              <w:tc>
                <w:tcPr>
                  <w:tcW w:w="0" w:type="auto"/>
                </w:tcPr>
                <w:p w14:paraId="2629FDB6" w14:textId="77777777" w:rsidR="00DE2325" w:rsidRDefault="00DE2325" w:rsidP="00D902BB">
                  <w:r>
                    <w:t>Affichage jour</w:t>
                  </w:r>
                </w:p>
              </w:tc>
              <w:tc>
                <w:tcPr>
                  <w:tcW w:w="0" w:type="auto"/>
                </w:tcPr>
                <w:p w14:paraId="33F6EC1C"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r>
            <w:tr w:rsidR="00DE2325" w14:paraId="0AD94CA8" w14:textId="77777777" w:rsidTr="00D902BB">
              <w:tblPrEx>
                <w:tblCellMar>
                  <w:top w:w="0" w:type="dxa"/>
                  <w:bottom w:w="0" w:type="dxa"/>
                </w:tblCellMar>
              </w:tblPrEx>
              <w:tc>
                <w:tcPr>
                  <w:tcW w:w="0" w:type="auto"/>
                </w:tcPr>
                <w:p w14:paraId="244D3655" w14:textId="77777777" w:rsidR="00DE2325" w:rsidRDefault="00DE2325" w:rsidP="00D902BB">
                  <w:r>
                    <w:t>Désaffichage jour</w:t>
                  </w:r>
                </w:p>
              </w:tc>
              <w:tc>
                <w:tcPr>
                  <w:tcW w:w="0" w:type="auto"/>
                </w:tcPr>
                <w:p w14:paraId="412A3252"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r>
          </w:tbl>
          <w:p w14:paraId="4D5E8CD7" w14:textId="77777777" w:rsidR="00DE2325" w:rsidRDefault="00DE2325" w:rsidP="00D902BB"/>
        </w:tc>
      </w:tr>
    </w:tbl>
    <w:p w14:paraId="2DE4751C" w14:textId="77777777" w:rsidR="00DE2325" w:rsidRDefault="00DE2325" w:rsidP="00DE2325"/>
    <w:p w14:paraId="306D8658" w14:textId="77777777" w:rsidR="00DE2325" w:rsidRDefault="00DE2325" w:rsidP="00DE2325">
      <w:pPr>
        <w:pStyle w:val="Titre3"/>
      </w:pPr>
      <w:bookmarkStart w:id="18" w:name="_Toc181367438"/>
      <w:r>
        <w:t>Choix du fichier de graph</w:t>
      </w:r>
      <w:bookmarkEnd w:id="18"/>
    </w:p>
    <w:p w14:paraId="74C7A945" w14:textId="77777777" w:rsidR="00DE2325" w:rsidRDefault="00DE2325" w:rsidP="00DE2325">
      <w:r>
        <w:t xml:space="preserve">(Auteur : </w:t>
      </w:r>
      <w:proofErr w:type="spellStart"/>
      <w:r>
        <w:t>Sofiène</w:t>
      </w:r>
      <w:proofErr w:type="spellEnd"/>
      <w:r>
        <w:t xml:space="preserve"> Belkhiria)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66C729E" w14:textId="77777777" w:rsidTr="00DE2325">
        <w:tblPrEx>
          <w:tblCellMar>
            <w:top w:w="0" w:type="dxa"/>
            <w:bottom w:w="0" w:type="dxa"/>
          </w:tblCellMar>
        </w:tblPrEx>
        <w:tc>
          <w:tcPr>
            <w:tcW w:w="0" w:type="auto"/>
          </w:tcPr>
          <w:p w14:paraId="2AB5AAF6" w14:textId="77777777" w:rsidR="00DE2325" w:rsidRDefault="00DE2325" w:rsidP="00D902BB">
            <w:r>
              <w:t>En tant qu'utilisateur Je veux pouvoir choisir le fichier qui va être charger dans le graph Afin de pouvoir voir les statistique des saisons qui m'intéressent</w:t>
            </w:r>
          </w:p>
        </w:tc>
      </w:tr>
      <w:tr w:rsidR="00DE2325" w14:paraId="4AE217C6" w14:textId="77777777" w:rsidTr="00DE2325">
        <w:tblPrEx>
          <w:tblCellMar>
            <w:top w:w="0" w:type="dxa"/>
            <w:bottom w:w="0" w:type="dxa"/>
          </w:tblCellMar>
        </w:tblPrEx>
        <w:tc>
          <w:tcPr>
            <w:tcW w:w="0" w:type="auto"/>
          </w:tcPr>
          <w:p w14:paraId="5975C34E"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082"/>
              <w:gridCol w:w="6958"/>
            </w:tblGrid>
            <w:tr w:rsidR="00DE2325" w14:paraId="057D8D80" w14:textId="77777777" w:rsidTr="00D902BB">
              <w:tblPrEx>
                <w:tblCellMar>
                  <w:top w:w="0" w:type="dxa"/>
                  <w:bottom w:w="0" w:type="dxa"/>
                </w:tblCellMar>
              </w:tblPrEx>
              <w:tc>
                <w:tcPr>
                  <w:tcW w:w="0" w:type="auto"/>
                </w:tcPr>
                <w:p w14:paraId="15D2721D" w14:textId="77777777" w:rsidR="00DE2325" w:rsidRDefault="00DE2325" w:rsidP="00D902BB">
                  <w:r>
                    <w:t>Affichage du menu de choix de fichier</w:t>
                  </w:r>
                </w:p>
              </w:tc>
              <w:tc>
                <w:tcPr>
                  <w:tcW w:w="0" w:type="auto"/>
                </w:tcPr>
                <w:p w14:paraId="45706FCB" w14:textId="77777777" w:rsidR="00DE2325" w:rsidRDefault="00DE2325" w:rsidP="00D902BB">
                  <w:r>
                    <w:t>Sur la page principale Quand l'utilisateur clique sur le bouton "Choisir un fichier" Un menu permettant de choisir un fichier apparait (Voir maquette)</w:t>
                  </w:r>
                </w:p>
              </w:tc>
            </w:tr>
            <w:tr w:rsidR="00DE2325" w14:paraId="745A0884" w14:textId="77777777" w:rsidTr="00D902BB">
              <w:tblPrEx>
                <w:tblCellMar>
                  <w:top w:w="0" w:type="dxa"/>
                  <w:bottom w:w="0" w:type="dxa"/>
                </w:tblCellMar>
              </w:tblPrEx>
              <w:tc>
                <w:tcPr>
                  <w:tcW w:w="0" w:type="auto"/>
                </w:tcPr>
                <w:p w14:paraId="3CAA174E" w14:textId="77777777" w:rsidR="00DE2325" w:rsidRDefault="00DE2325" w:rsidP="00D902BB">
                  <w:r>
                    <w:t>Extension des fichier</w:t>
                  </w:r>
                </w:p>
              </w:tc>
              <w:tc>
                <w:tcPr>
                  <w:tcW w:w="0" w:type="auto"/>
                </w:tcPr>
                <w:p w14:paraId="644CE0D4" w14:textId="77777777" w:rsidR="00DE2325" w:rsidRDefault="00DE2325" w:rsidP="00D902BB">
                  <w:r>
                    <w:t>Sur la page principale Quand l'utilisateur à cliquer sur "Choisir un fichier" et que l'explorateur de fichier s'ouvre l'utilisateur ne peut choisir que des fichiers de type JSON</w:t>
                  </w:r>
                </w:p>
              </w:tc>
            </w:tr>
            <w:tr w:rsidR="00DE2325" w14:paraId="670297E7" w14:textId="77777777" w:rsidTr="00D902BB">
              <w:tblPrEx>
                <w:tblCellMar>
                  <w:top w:w="0" w:type="dxa"/>
                  <w:bottom w:w="0" w:type="dxa"/>
                </w:tblCellMar>
              </w:tblPrEx>
              <w:tc>
                <w:tcPr>
                  <w:tcW w:w="0" w:type="auto"/>
                </w:tcPr>
                <w:p w14:paraId="3D05B88C" w14:textId="77777777" w:rsidR="00DE2325" w:rsidRDefault="00DE2325" w:rsidP="00D902BB">
                  <w:r>
                    <w:t>Mise à jour du graph</w:t>
                  </w:r>
                </w:p>
              </w:tc>
              <w:tc>
                <w:tcPr>
                  <w:tcW w:w="0" w:type="auto"/>
                </w:tcPr>
                <w:p w14:paraId="1F85B1CC" w14:textId="77777777" w:rsidR="00DE2325" w:rsidRDefault="00DE2325" w:rsidP="00D902BB">
                  <w:r>
                    <w:t>Sur la page de graph Quand l'utilisateur change de fichier Les statistique affichée sur le graph s'adapte au fichier choisi</w:t>
                  </w:r>
                </w:p>
              </w:tc>
            </w:tr>
            <w:tr w:rsidR="00DE2325" w14:paraId="1F8B86EE" w14:textId="77777777" w:rsidTr="00D902BB">
              <w:tblPrEx>
                <w:tblCellMar>
                  <w:top w:w="0" w:type="dxa"/>
                  <w:bottom w:w="0" w:type="dxa"/>
                </w:tblCellMar>
              </w:tblPrEx>
              <w:tc>
                <w:tcPr>
                  <w:tcW w:w="0" w:type="auto"/>
                </w:tcPr>
                <w:p w14:paraId="698A6CFB" w14:textId="77777777" w:rsidR="00DE2325" w:rsidRDefault="00DE2325" w:rsidP="00D902BB">
                  <w:r>
                    <w:t>Affichage par défaut</w:t>
                  </w:r>
                </w:p>
              </w:tc>
              <w:tc>
                <w:tcPr>
                  <w:tcW w:w="0" w:type="auto"/>
                </w:tcPr>
                <w:p w14:paraId="7E83C0E1" w14:textId="77777777" w:rsidR="00DE2325" w:rsidRDefault="00DE2325" w:rsidP="00D902BB">
                  <w:r>
                    <w:t>Sur la page de graph Quand l'utilisateur ne choisit pas de fichier Le graph est vide</w:t>
                  </w:r>
                </w:p>
              </w:tc>
            </w:tr>
            <w:tr w:rsidR="00DE2325" w14:paraId="1322EDC1" w14:textId="77777777" w:rsidTr="00D902BB">
              <w:tblPrEx>
                <w:tblCellMar>
                  <w:top w:w="0" w:type="dxa"/>
                  <w:bottom w:w="0" w:type="dxa"/>
                </w:tblCellMar>
              </w:tblPrEx>
              <w:tc>
                <w:tcPr>
                  <w:tcW w:w="0" w:type="auto"/>
                </w:tcPr>
                <w:p w14:paraId="46C4106F" w14:textId="77777777" w:rsidR="00DE2325" w:rsidRDefault="00DE2325" w:rsidP="00D902BB">
                  <w:r>
                    <w:t>Affichage des filtres par équipe</w:t>
                  </w:r>
                </w:p>
              </w:tc>
              <w:tc>
                <w:tcPr>
                  <w:tcW w:w="0" w:type="auto"/>
                </w:tcPr>
                <w:p w14:paraId="6AB74019"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r>
          </w:tbl>
          <w:p w14:paraId="3E07C374" w14:textId="77777777" w:rsidR="00DE2325" w:rsidRDefault="00DE2325" w:rsidP="00D902BB"/>
        </w:tc>
      </w:tr>
    </w:tbl>
    <w:p w14:paraId="5EB6F094" w14:textId="3DD98D02" w:rsidR="00DE2325" w:rsidRDefault="00DE2325" w:rsidP="00DE2325">
      <w:r w:rsidRPr="00C5141D">
        <w:rPr>
          <w:noProof/>
          <w:lang w:val="fr-CH"/>
        </w:rPr>
        <w:lastRenderedPageBreak/>
        <w:drawing>
          <wp:inline distT="0" distB="0" distL="0" distR="0" wp14:anchorId="5E03572C" wp14:editId="5F57E780">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p>
    <w:p w14:paraId="2B383BF4" w14:textId="77777777" w:rsidR="00DE2325" w:rsidRDefault="00DE2325" w:rsidP="00DE2325">
      <w:pPr>
        <w:pStyle w:val="Titre3"/>
      </w:pPr>
      <w:bookmarkStart w:id="19" w:name="_Toc181367439"/>
      <w:proofErr w:type="spellStart"/>
      <w:r>
        <w:t>CheckBox</w:t>
      </w:r>
      <w:proofErr w:type="spellEnd"/>
      <w:r>
        <w:t xml:space="preserve"> et Ligne Adaptative</w:t>
      </w:r>
      <w:bookmarkEnd w:id="19"/>
    </w:p>
    <w:p w14:paraId="2760BF7B"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71C29563" w14:textId="77777777" w:rsidTr="00D902BB">
        <w:tblPrEx>
          <w:tblCellMar>
            <w:top w:w="0" w:type="dxa"/>
            <w:bottom w:w="0" w:type="dxa"/>
          </w:tblCellMar>
        </w:tblPrEx>
        <w:tc>
          <w:tcPr>
            <w:tcW w:w="0" w:type="auto"/>
          </w:tcPr>
          <w:p w14:paraId="459EA23B" w14:textId="77777777" w:rsidR="00DE2325" w:rsidRDefault="00DE2325" w:rsidP="00D902BB">
            <w:r>
              <w:t xml:space="preserve">En tant qu'utilisateur, Je veux que les </w:t>
            </w:r>
            <w:proofErr w:type="spellStart"/>
            <w:r>
              <w:t>checkbox</w:t>
            </w:r>
            <w:proofErr w:type="spellEnd"/>
            <w:r>
              <w:t xml:space="preserve"> d'équipe et les courbe s'adapte aux équipes présentes dans mon fichier de donnée.</w:t>
            </w:r>
          </w:p>
        </w:tc>
      </w:tr>
      <w:tr w:rsidR="00DE2325" w14:paraId="2D398434" w14:textId="77777777" w:rsidTr="00D902BB">
        <w:tblPrEx>
          <w:tblCellMar>
            <w:top w:w="0" w:type="dxa"/>
            <w:bottom w:w="0" w:type="dxa"/>
          </w:tblCellMar>
        </w:tblPrEx>
        <w:tc>
          <w:tcPr>
            <w:tcW w:w="0" w:type="auto"/>
          </w:tcPr>
          <w:p w14:paraId="50E9DCA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437"/>
              <w:gridCol w:w="7603"/>
            </w:tblGrid>
            <w:tr w:rsidR="00DE2325" w14:paraId="4F09298D" w14:textId="77777777" w:rsidTr="00D902BB">
              <w:tblPrEx>
                <w:tblCellMar>
                  <w:top w:w="0" w:type="dxa"/>
                  <w:bottom w:w="0" w:type="dxa"/>
                </w:tblCellMar>
              </w:tblPrEx>
              <w:tc>
                <w:tcPr>
                  <w:tcW w:w="0" w:type="auto"/>
                </w:tcPr>
                <w:p w14:paraId="36C26C26" w14:textId="77777777" w:rsidR="00DE2325" w:rsidRDefault="00DE2325" w:rsidP="00D902BB">
                  <w:r>
                    <w:t>Nombre de Ligne</w:t>
                  </w:r>
                </w:p>
              </w:tc>
              <w:tc>
                <w:tcPr>
                  <w:tcW w:w="0" w:type="auto"/>
                </w:tcPr>
                <w:p w14:paraId="5BBBCF36" w14:textId="77777777" w:rsidR="00DE2325" w:rsidRDefault="00DE2325" w:rsidP="00D902BB">
                  <w:r>
                    <w:t>Sur le graphique quand aucun filtre n'est appliqué je vois autant de ligne que d'équipe dans mon jeu de donnée</w:t>
                  </w:r>
                </w:p>
              </w:tc>
            </w:tr>
            <w:tr w:rsidR="00DE2325" w14:paraId="6E8AA7AC" w14:textId="77777777" w:rsidTr="00D902BB">
              <w:tblPrEx>
                <w:tblCellMar>
                  <w:top w:w="0" w:type="dxa"/>
                  <w:bottom w:w="0" w:type="dxa"/>
                </w:tblCellMar>
              </w:tblPrEx>
              <w:tc>
                <w:tcPr>
                  <w:tcW w:w="0" w:type="auto"/>
                </w:tcPr>
                <w:p w14:paraId="2D8BE562" w14:textId="77777777" w:rsidR="00DE2325" w:rsidRDefault="00DE2325" w:rsidP="00D902BB">
                  <w:r>
                    <w:t xml:space="preserve">Nombre de </w:t>
                  </w:r>
                  <w:proofErr w:type="spellStart"/>
                  <w:r>
                    <w:t>checkBox</w:t>
                  </w:r>
                  <w:proofErr w:type="spellEnd"/>
                </w:p>
              </w:tc>
              <w:tc>
                <w:tcPr>
                  <w:tcW w:w="0" w:type="auto"/>
                </w:tcPr>
                <w:p w14:paraId="6AEBAE4D" w14:textId="77777777" w:rsidR="00DE2325" w:rsidRDefault="00DE2325" w:rsidP="00D902BB">
                  <w:r>
                    <w:t xml:space="preserve">Sur le page du graphique Quand un fichier a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r>
            <w:tr w:rsidR="00DE2325" w14:paraId="2FA5920C" w14:textId="77777777" w:rsidTr="00D902BB">
              <w:tblPrEx>
                <w:tblCellMar>
                  <w:top w:w="0" w:type="dxa"/>
                  <w:bottom w:w="0" w:type="dxa"/>
                </w:tblCellMar>
              </w:tblPrEx>
              <w:tc>
                <w:tcPr>
                  <w:tcW w:w="0" w:type="auto"/>
                </w:tcPr>
                <w:p w14:paraId="584F5A4F" w14:textId="77777777" w:rsidR="00DE2325" w:rsidRDefault="00DE2325" w:rsidP="00D902BB">
                  <w:r>
                    <w:t xml:space="preserve">Nom des </w:t>
                  </w:r>
                  <w:proofErr w:type="spellStart"/>
                  <w:r>
                    <w:t>checkBox</w:t>
                  </w:r>
                  <w:proofErr w:type="spellEnd"/>
                </w:p>
              </w:tc>
              <w:tc>
                <w:tcPr>
                  <w:tcW w:w="0" w:type="auto"/>
                </w:tcPr>
                <w:p w14:paraId="77486708"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r>
          </w:tbl>
          <w:p w14:paraId="7DE09ED0" w14:textId="77777777" w:rsidR="00DE2325" w:rsidRDefault="00DE2325" w:rsidP="00D902BB"/>
        </w:tc>
      </w:tr>
    </w:tbl>
    <w:p w14:paraId="48AB7658" w14:textId="04E0C45B" w:rsidR="000202B4" w:rsidRPr="004B1B9C" w:rsidRDefault="000202B4" w:rsidP="004B1B9C">
      <w:pPr>
        <w:jc w:val="both"/>
        <w:rPr>
          <w:lang w:val="fr-CH"/>
        </w:rPr>
      </w:pPr>
      <w:bookmarkStart w:id="20" w:name="_Toc175917894"/>
    </w:p>
    <w:p w14:paraId="3730A5A1" w14:textId="43A91585" w:rsidR="00AA0785" w:rsidRPr="00A943C5" w:rsidRDefault="00AA0785" w:rsidP="00507BA9">
      <w:pPr>
        <w:pStyle w:val="Titre2"/>
        <w:jc w:val="both"/>
        <w:rPr>
          <w:i w:val="0"/>
          <w:iCs/>
        </w:rPr>
      </w:pPr>
      <w:bookmarkStart w:id="21" w:name="_Toc181367440"/>
      <w:r w:rsidRPr="00A943C5">
        <w:rPr>
          <w:i w:val="0"/>
          <w:iCs/>
        </w:rPr>
        <w:lastRenderedPageBreak/>
        <w:t>Stratégie de test</w:t>
      </w:r>
      <w:bookmarkEnd w:id="14"/>
      <w:bookmarkEnd w:id="20"/>
      <w:bookmarkEnd w:id="21"/>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t xml:space="preserve">L’importation des données via un fichier. </w:t>
      </w:r>
      <w:proofErr w:type="spellStart"/>
      <w:proofErr w:type="gramStart"/>
      <w:r>
        <w:t>json</w:t>
      </w:r>
      <w:proofErr w:type="spellEnd"/>
      <w:proofErr w:type="gram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w:t>
      </w:r>
      <w:r w:rsidR="00DC0FA0">
        <w:lastRenderedPageBreak/>
        <w:t>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6"/>
                    <a:stretch>
                      <a:fillRect/>
                    </a:stretch>
                  </pic:blipFill>
                  <pic:spPr>
                    <a:xfrm>
                      <a:off x="0" y="0"/>
                      <a:ext cx="5097502" cy="1932218"/>
                    </a:xfrm>
                    <a:prstGeom prst="rect">
                      <a:avLst/>
                    </a:prstGeom>
                  </pic:spPr>
                </pic:pic>
              </a:graphicData>
            </a:graphic>
          </wp:inline>
        </w:drawing>
      </w:r>
    </w:p>
    <w:p w14:paraId="5764CBE2" w14:textId="7D623993" w:rsidR="00507BA9"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proofErr w:type="gramStart"/>
      <w:r>
        <w:t>json</w:t>
      </w:r>
      <w:proofErr w:type="spellEnd"/>
      <w:proofErr w:type="gramEnd"/>
      <w:r>
        <w:t xml:space="preserve"> ne correspondent pas à celle attendue ou que les valeurs de ses clef ne soient pas du bon type</w:t>
      </w:r>
      <w:r w:rsidR="00A94973">
        <w:t>.</w:t>
      </w:r>
    </w:p>
    <w:p w14:paraId="25386DC9" w14:textId="77777777" w:rsidR="004A4FB3" w:rsidRDefault="004A4FB3" w:rsidP="004A4FB3">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7"/>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t>Les différents tests réaliser par les utilisateurs ont permis d’identifier certains bugs liés à l’utilisation de plusieurs filtres</w:t>
      </w:r>
      <w:r w:rsidR="00507BA9">
        <w:t>, exemple :</w:t>
      </w:r>
    </w:p>
    <w:p w14:paraId="330D9DD3" w14:textId="7BE27434" w:rsidR="00507BA9" w:rsidRDefault="00507BA9" w:rsidP="00507BA9">
      <w:pPr>
        <w:pStyle w:val="Paragraphedeliste"/>
        <w:numPr>
          <w:ilvl w:val="2"/>
          <w:numId w:val="18"/>
        </w:numPr>
        <w:jc w:val="both"/>
      </w:pPr>
      <w:r>
        <w:t>Un crash de l’application avait lieu si tous les jours été décoché.</w:t>
      </w:r>
    </w:p>
    <w:p w14:paraId="38DB698C" w14:textId="4761631A" w:rsidR="00507BA9" w:rsidRDefault="00507BA9" w:rsidP="00507BA9">
      <w:pPr>
        <w:pStyle w:val="Titre2"/>
        <w:jc w:val="both"/>
        <w:rPr>
          <w:i w:val="0"/>
          <w:iCs/>
        </w:rPr>
      </w:pPr>
      <w:bookmarkStart w:id="22" w:name="_Toc181367441"/>
      <w:r>
        <w:rPr>
          <w:i w:val="0"/>
          <w:iCs/>
        </w:rPr>
        <w:lastRenderedPageBreak/>
        <w:t>Ajout test possible</w:t>
      </w:r>
      <w:bookmarkEnd w:id="22"/>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5CC79289"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w:t>
      </w:r>
      <w:r w:rsidR="00DE2325">
        <w:t xml:space="preserve">fichier. </w:t>
      </w:r>
      <w:proofErr w:type="spellStart"/>
      <w:proofErr w:type="gramStart"/>
      <w:r w:rsidR="00DE2325">
        <w:t>json</w:t>
      </w:r>
      <w:proofErr w:type="spellEnd"/>
      <w:proofErr w:type="gram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bookmarkStart w:id="23" w:name="_Toc181367442"/>
      <w:r>
        <w:rPr>
          <w:i w:val="0"/>
          <w:iCs/>
        </w:rPr>
        <w:t>Donnée à prévoir</w:t>
      </w:r>
      <w:bookmarkEnd w:id="23"/>
    </w:p>
    <w:p w14:paraId="79EF4A53" w14:textId="71F87802" w:rsidR="00AA0785" w:rsidRPr="009D45C7" w:rsidRDefault="009D45C7" w:rsidP="009D45C7">
      <w:r>
        <w:t xml:space="preserve">Lien vers un </w:t>
      </w:r>
      <w:r w:rsidR="00DE2325">
        <w:t xml:space="preserve">fichier. </w:t>
      </w:r>
      <w:proofErr w:type="spellStart"/>
      <w:proofErr w:type="gramStart"/>
      <w:r w:rsidR="00DE2325">
        <w:t>json</w:t>
      </w:r>
      <w:proofErr w:type="spellEnd"/>
      <w:proofErr w:type="gram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24" w:name="_Toc71703259"/>
      <w:bookmarkStart w:id="25" w:name="_Toc175917895"/>
      <w:bookmarkStart w:id="26" w:name="_Toc181367443"/>
      <w:r w:rsidRPr="0049659A">
        <w:t>R</w:t>
      </w:r>
      <w:bookmarkEnd w:id="24"/>
      <w:r w:rsidR="00684B3D">
        <w:t>éalisation</w:t>
      </w:r>
      <w:bookmarkEnd w:id="25"/>
      <w:bookmarkEnd w:id="26"/>
    </w:p>
    <w:p w14:paraId="60484252" w14:textId="376D257F" w:rsidR="006D125C" w:rsidRDefault="003A0F9C" w:rsidP="006D125C">
      <w:pPr>
        <w:pStyle w:val="Titre2"/>
        <w:jc w:val="both"/>
        <w:rPr>
          <w:i w:val="0"/>
          <w:iCs/>
        </w:rPr>
      </w:pPr>
      <w:bookmarkStart w:id="27" w:name="_Toc175917896"/>
      <w:bookmarkStart w:id="28" w:name="_Toc25553317"/>
      <w:bookmarkStart w:id="29" w:name="_Toc71691022"/>
      <w:bookmarkStart w:id="30" w:name="_Toc181367444"/>
      <w:r w:rsidRPr="006D125C">
        <w:rPr>
          <w:i w:val="0"/>
          <w:iCs/>
        </w:rPr>
        <w:t>Points de design spécifiques</w:t>
      </w:r>
      <w:bookmarkEnd w:id="27"/>
      <w:bookmarkEnd w:id="30"/>
    </w:p>
    <w:p w14:paraId="658C0E5A" w14:textId="7C38189E" w:rsidR="006D125C" w:rsidRDefault="006D125C" w:rsidP="006D125C">
      <w:r>
        <w:t>Durant la réalisation du projet, plusieurs contraintes et surprise sont apparue, ces contraintes ont pu ralentir le développement de l’application voir changer la logique même de celle-ci afin de les résoudre/contourné.</w:t>
      </w:r>
    </w:p>
    <w:p w14:paraId="3FA03C75" w14:textId="77777777" w:rsidR="006D125C" w:rsidRDefault="006D125C" w:rsidP="006D125C"/>
    <w:p w14:paraId="7951B253" w14:textId="61B2B9AB" w:rsidR="006D125C" w:rsidRDefault="006D125C" w:rsidP="006D125C">
      <w:r>
        <w:t>Vous trouverez donc ci-dessous la liste des plus grandes contraintes rencontrée.</w:t>
      </w:r>
    </w:p>
    <w:p w14:paraId="172B41F7" w14:textId="77777777" w:rsidR="006D125C" w:rsidRDefault="006D125C" w:rsidP="006D125C"/>
    <w:p w14:paraId="24848436" w14:textId="1C209E8A" w:rsidR="006D125C" w:rsidRDefault="006D125C" w:rsidP="006D125C">
      <w:pPr>
        <w:pStyle w:val="Titre3"/>
      </w:pPr>
      <w:bookmarkStart w:id="31" w:name="_Toc181367445"/>
      <w:r>
        <w:t>Récupération des données via API</w:t>
      </w:r>
      <w:bookmarkEnd w:id="31"/>
    </w:p>
    <w:p w14:paraId="188C840E" w14:textId="77777777" w:rsidR="003872F7" w:rsidRPr="003872F7" w:rsidRDefault="003872F7" w:rsidP="003872F7"/>
    <w:p w14:paraId="743016C5" w14:textId="1D8BE21C" w:rsidR="003872F7" w:rsidRPr="003872F7" w:rsidRDefault="003872F7" w:rsidP="003872F7">
      <w:pPr>
        <w:rPr>
          <w:i/>
          <w:iCs/>
          <w:u w:val="single"/>
        </w:rPr>
      </w:pPr>
      <w:r>
        <w:rPr>
          <w:i/>
          <w:iCs/>
          <w:u w:val="single"/>
        </w:rPr>
        <w:t>Contexte/Problème</w:t>
      </w:r>
    </w:p>
    <w:p w14:paraId="77037C4E" w14:textId="2AFBD01E" w:rsidR="006D125C" w:rsidRDefault="003807C7" w:rsidP="006D125C">
      <w:r>
        <w:t>La première étape</w:t>
      </w:r>
      <w:r w:rsidR="006D125C">
        <w:t xml:space="preserve"> à avoir été implémentée était la lecture des données via un </w:t>
      </w:r>
      <w:r>
        <w:t xml:space="preserve">fichier. </w:t>
      </w:r>
      <w:proofErr w:type="spellStart"/>
      <w:proofErr w:type="gramStart"/>
      <w:r>
        <w:t>json</w:t>
      </w:r>
      <w:proofErr w:type="spellEnd"/>
      <w:proofErr w:type="gramEnd"/>
      <w:r w:rsidR="006D125C">
        <w:t xml:space="preserve"> cependant, au départ, </w:t>
      </w:r>
      <w:r>
        <w:t>une API devait être utiliser, celle-ci n’a néanmoins pas pu être utiliser du au format monétaire de celle-ci, en effet, pour pouvoir récupérer les données des saison passée un abonnement payant était nécessaire et les données de la saison actuelle ne pouvait pas non plus être utiliser dû à l’intersaison.</w:t>
      </w:r>
    </w:p>
    <w:p w14:paraId="09A1CD38" w14:textId="77777777" w:rsidR="003872F7" w:rsidRDefault="003872F7" w:rsidP="006D125C"/>
    <w:p w14:paraId="249AE75F" w14:textId="6C41BC9A" w:rsidR="003807C7" w:rsidRPr="003872F7" w:rsidRDefault="003872F7" w:rsidP="006D125C">
      <w:pPr>
        <w:rPr>
          <w:i/>
          <w:iCs/>
          <w:u w:val="single"/>
        </w:rPr>
      </w:pPr>
      <w:r>
        <w:rPr>
          <w:i/>
          <w:iCs/>
          <w:u w:val="single"/>
        </w:rPr>
        <w:t xml:space="preserve">Conséquence </w:t>
      </w:r>
    </w:p>
    <w:p w14:paraId="57A7BC0D" w14:textId="4D4F04C4" w:rsidR="003807C7" w:rsidRDefault="003807C7" w:rsidP="006D125C">
      <w:r>
        <w:t>Cet imprévu a forcé le redémarrage du projet deux fois, la première fois 3 semaine après le début du projet afin de lire un fichier .CSV puis une deuxième fois 3 jours plus tard afin de lire un fichier. JSON, ce changement a été effectué afin de rendre compatible les données lues par l’application et les données récupérer depuis l’API afin facilité son intégration dans le futur.</w:t>
      </w:r>
    </w:p>
    <w:p w14:paraId="1A5367A4" w14:textId="77777777" w:rsidR="003807C7" w:rsidRDefault="003807C7" w:rsidP="006D125C"/>
    <w:p w14:paraId="49E7F46F" w14:textId="34095C06" w:rsidR="00026270" w:rsidRDefault="00807502" w:rsidP="00026270">
      <w:pPr>
        <w:pStyle w:val="Titre3"/>
      </w:pPr>
      <w:bookmarkStart w:id="32" w:name="_Toc181367446"/>
      <w:r>
        <w:t>Conversion date format chaine de caractère en numéros de jour</w:t>
      </w:r>
      <w:bookmarkEnd w:id="32"/>
    </w:p>
    <w:p w14:paraId="061C0572" w14:textId="77777777" w:rsidR="003872F7" w:rsidRPr="003872F7" w:rsidRDefault="003872F7" w:rsidP="003872F7"/>
    <w:p w14:paraId="0DC1B603" w14:textId="21ABDAE7" w:rsidR="003872F7" w:rsidRPr="003872F7" w:rsidRDefault="003872F7" w:rsidP="003872F7">
      <w:pPr>
        <w:rPr>
          <w:i/>
          <w:iCs/>
          <w:u w:val="single"/>
        </w:rPr>
      </w:pPr>
      <w:r>
        <w:rPr>
          <w:i/>
          <w:iCs/>
          <w:u w:val="single"/>
        </w:rPr>
        <w:t>Contexte</w:t>
      </w:r>
    </w:p>
    <w:p w14:paraId="6815B4E6" w14:textId="68B3F6F5" w:rsidR="00026270" w:rsidRDefault="00FC5704" w:rsidP="00026270">
      <w:r>
        <w:t>Suite de</w:t>
      </w:r>
      <w:r w:rsidR="00026270">
        <w:t xml:space="preserve"> la récupération </w:t>
      </w:r>
      <w:r>
        <w:t>des données</w:t>
      </w:r>
      <w:r w:rsidR="00026270">
        <w:t xml:space="preserve"> brut </w:t>
      </w:r>
      <w:r>
        <w:t>à</w:t>
      </w:r>
      <w:r w:rsidR="00026270">
        <w:t xml:space="preserve"> partir du fichier. JSON, il était nécessaire de les filtrée afin de ne garder que </w:t>
      </w:r>
      <w:r>
        <w:t>les données souhaitées</w:t>
      </w:r>
      <w:r w:rsidR="00026270">
        <w:t xml:space="preserve"> à savoir : </w:t>
      </w:r>
    </w:p>
    <w:p w14:paraId="5ED5B84E" w14:textId="46B54236" w:rsidR="00026270" w:rsidRDefault="00026270" w:rsidP="00026270">
      <w:pPr>
        <w:pStyle w:val="Paragraphedeliste"/>
        <w:numPr>
          <w:ilvl w:val="0"/>
          <w:numId w:val="18"/>
        </w:numPr>
      </w:pPr>
      <w:r>
        <w:t>Nom de l’équipe</w:t>
      </w:r>
      <w:r w:rsidR="00FC5704">
        <w:t>.</w:t>
      </w:r>
    </w:p>
    <w:p w14:paraId="0FEC583E" w14:textId="32B9EC0F" w:rsidR="00026270" w:rsidRDefault="00026270" w:rsidP="00026270">
      <w:pPr>
        <w:pStyle w:val="Paragraphedeliste"/>
        <w:numPr>
          <w:ilvl w:val="0"/>
          <w:numId w:val="18"/>
        </w:numPr>
      </w:pPr>
      <w:r>
        <w:lastRenderedPageBreak/>
        <w:t>Liste contenant tous les scores de l’équipe et le numéro du jour de la semaine ou le score a été effectué</w:t>
      </w:r>
      <w:r w:rsidR="00FC5704">
        <w:t>.</w:t>
      </w:r>
    </w:p>
    <w:p w14:paraId="76F90DF2" w14:textId="77777777" w:rsidR="003872F7" w:rsidRDefault="003872F7" w:rsidP="003872F7"/>
    <w:p w14:paraId="1F8E8437" w14:textId="2E00916F" w:rsidR="00FC5704" w:rsidRPr="003872F7" w:rsidRDefault="003872F7" w:rsidP="00FC5704">
      <w:pPr>
        <w:rPr>
          <w:i/>
          <w:iCs/>
          <w:u w:val="single"/>
        </w:rPr>
      </w:pPr>
      <w:r>
        <w:rPr>
          <w:i/>
          <w:iCs/>
          <w:u w:val="single"/>
        </w:rPr>
        <w:t>Problème</w:t>
      </w:r>
    </w:p>
    <w:p w14:paraId="74D7565C" w14:textId="2203A9E0" w:rsidR="00FC5704" w:rsidRDefault="00FC5704" w:rsidP="00FC5704">
      <w:r>
        <w:t>Cependant les dates du fichier sont sous un format particulier comme ceci :</w:t>
      </w:r>
      <w:r w:rsidRPr="00FC5704">
        <w:rPr>
          <w:noProof/>
        </w:rPr>
        <w:t xml:space="preserve"> </w:t>
      </w:r>
      <w:r w:rsidRPr="00FC5704">
        <w:rPr>
          <w:noProof/>
        </w:rPr>
        <w:drawing>
          <wp:inline distT="0" distB="0" distL="0" distR="0" wp14:anchorId="5DDC4AA6" wp14:editId="4F419526">
            <wp:extent cx="2076465" cy="238127"/>
            <wp:effectExtent l="0" t="0" r="0" b="9525"/>
            <wp:docPr id="1020997475" name="Image 1" descr="Une image contenant Police, Graphiqu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7475" name="Image 1" descr="Une image contenant Police, Graphique, capture d’écran, texte&#10;&#10;Description générée automatiquement"/>
                    <pic:cNvPicPr/>
                  </pic:nvPicPr>
                  <pic:blipFill>
                    <a:blip r:embed="rId18"/>
                    <a:stretch>
                      <a:fillRect/>
                    </a:stretch>
                  </pic:blipFill>
                  <pic:spPr>
                    <a:xfrm>
                      <a:off x="0" y="0"/>
                      <a:ext cx="2076465" cy="238127"/>
                    </a:xfrm>
                    <a:prstGeom prst="rect">
                      <a:avLst/>
                    </a:prstGeom>
                  </pic:spPr>
                </pic:pic>
              </a:graphicData>
            </a:graphic>
          </wp:inline>
        </w:drawing>
      </w:r>
    </w:p>
    <w:p w14:paraId="54221BDD" w14:textId="66D820C5" w:rsidR="00FC5704" w:rsidRDefault="00FC5704" w:rsidP="00FC5704"/>
    <w:p w14:paraId="75788D18" w14:textId="1E4D1CB1" w:rsidR="003872F7" w:rsidRPr="003872F7" w:rsidRDefault="003872F7" w:rsidP="00FC5704">
      <w:pPr>
        <w:rPr>
          <w:i/>
          <w:iCs/>
          <w:u w:val="single"/>
        </w:rPr>
      </w:pPr>
      <w:r>
        <w:rPr>
          <w:i/>
          <w:iCs/>
          <w:u w:val="single"/>
        </w:rPr>
        <w:t>Solution</w:t>
      </w:r>
    </w:p>
    <w:p w14:paraId="5D79FFFE" w14:textId="2471BB33" w:rsidR="003872F7" w:rsidRDefault="00807502" w:rsidP="006D125C">
      <w:r>
        <w:t>Une méthode « </w:t>
      </w:r>
      <w:proofErr w:type="spellStart"/>
      <w:r w:rsidRPr="00807502">
        <w:rPr>
          <w:lang w:val="fr-CH"/>
        </w:rPr>
        <w:t>ConvertStringDateToNumberOfDay</w:t>
      </w:r>
      <w:proofErr w:type="spellEnd"/>
      <w:r>
        <w:rPr>
          <w:lang w:val="fr-CH"/>
        </w:rPr>
        <w:t> » a donc été créée afin d’effectuer la conversion.</w:t>
      </w:r>
    </w:p>
    <w:p w14:paraId="50E70642" w14:textId="77777777" w:rsidR="00026270" w:rsidRDefault="00026270" w:rsidP="006D125C"/>
    <w:p w14:paraId="7C617841" w14:textId="5D1EC849" w:rsidR="00026270" w:rsidRDefault="00026270" w:rsidP="00026270">
      <w:pPr>
        <w:pStyle w:val="Titre3"/>
      </w:pPr>
      <w:bookmarkStart w:id="33" w:name="_Toc181367447"/>
      <w:r>
        <w:t>Création d’un grap</w:t>
      </w:r>
      <w:r w:rsidR="00807502">
        <w:t>hique</w:t>
      </w:r>
      <w:bookmarkEnd w:id="33"/>
    </w:p>
    <w:p w14:paraId="7858B45E" w14:textId="77777777" w:rsidR="003872F7" w:rsidRPr="003872F7" w:rsidRDefault="003872F7" w:rsidP="003872F7"/>
    <w:p w14:paraId="2C473FFB" w14:textId="4B53BA68" w:rsidR="003872F7" w:rsidRPr="003872F7" w:rsidRDefault="003872F7" w:rsidP="003872F7">
      <w:pPr>
        <w:rPr>
          <w:i/>
          <w:iCs/>
          <w:u w:val="single"/>
        </w:rPr>
      </w:pPr>
      <w:r>
        <w:rPr>
          <w:i/>
          <w:iCs/>
          <w:u w:val="single"/>
        </w:rPr>
        <w:t xml:space="preserve">Nécessité </w:t>
      </w:r>
    </w:p>
    <w:p w14:paraId="1639876F" w14:textId="3EE3B859" w:rsidR="00026270" w:rsidRDefault="00807502" w:rsidP="006D125C">
      <w:r>
        <w:t>Lors de la création du graph :</w:t>
      </w:r>
    </w:p>
    <w:p w14:paraId="53B7F06F" w14:textId="1D584DBA" w:rsidR="00807502" w:rsidRDefault="00807502" w:rsidP="00807502">
      <w:pPr>
        <w:pStyle w:val="Paragraphedeliste"/>
        <w:numPr>
          <w:ilvl w:val="0"/>
          <w:numId w:val="18"/>
        </w:numPr>
      </w:pPr>
      <w:r>
        <w:t xml:space="preserve">Ordonnée de manière croissante la liste des scores en fonction </w:t>
      </w:r>
      <w:r w:rsidR="003872F7">
        <w:t>du numéro</w:t>
      </w:r>
      <w:r>
        <w:t xml:space="preserve"> du jour du score.</w:t>
      </w:r>
    </w:p>
    <w:p w14:paraId="1BE4CDFB" w14:textId="1EA635CC" w:rsidR="00807502" w:rsidRDefault="00807502" w:rsidP="00807502">
      <w:pPr>
        <w:pStyle w:val="Paragraphedeliste"/>
        <w:numPr>
          <w:ilvl w:val="0"/>
          <w:numId w:val="18"/>
        </w:numPr>
      </w:pPr>
      <w:r>
        <w:t>Conversion de toutes les valeurs numériques en « double » nécessaire au fonctionnement de Scott Plot.</w:t>
      </w:r>
    </w:p>
    <w:p w14:paraId="7591FB45" w14:textId="77777777" w:rsidR="00026270" w:rsidRDefault="00026270" w:rsidP="006D125C"/>
    <w:p w14:paraId="0E06BD32" w14:textId="431C355E" w:rsidR="003807C7" w:rsidRDefault="00026270" w:rsidP="003807C7">
      <w:pPr>
        <w:pStyle w:val="Titre3"/>
      </w:pPr>
      <w:bookmarkStart w:id="34" w:name="_Toc181367448"/>
      <w:r>
        <w:t>Affichage des jours sur l’axe X du graph</w:t>
      </w:r>
      <w:r w:rsidR="00807502">
        <w:t>ique</w:t>
      </w:r>
      <w:bookmarkEnd w:id="34"/>
    </w:p>
    <w:p w14:paraId="65D45B85" w14:textId="77777777" w:rsidR="003872F7" w:rsidRDefault="003872F7" w:rsidP="003872F7"/>
    <w:p w14:paraId="3C88856E" w14:textId="78A857D3" w:rsidR="003872F7" w:rsidRPr="003872F7" w:rsidRDefault="003872F7" w:rsidP="003872F7">
      <w:pPr>
        <w:rPr>
          <w:i/>
          <w:iCs/>
          <w:u w:val="single"/>
        </w:rPr>
      </w:pPr>
      <w:r>
        <w:rPr>
          <w:i/>
          <w:iCs/>
          <w:u w:val="single"/>
        </w:rPr>
        <w:t>Problème</w:t>
      </w:r>
    </w:p>
    <w:p w14:paraId="0217C81A" w14:textId="77777777" w:rsidR="003872F7" w:rsidRDefault="00807502" w:rsidP="00026270">
      <w:r>
        <w:t>Un imprévu a été rencontré lors de la création du graphique, en effets Scott Plot n’accepte que des valeurs de type « double » sur l’axe X</w:t>
      </w:r>
      <w:r w:rsidR="003872F7">
        <w:t>.</w:t>
      </w:r>
    </w:p>
    <w:p w14:paraId="6760A98A" w14:textId="77777777" w:rsidR="003872F7" w:rsidRDefault="003872F7" w:rsidP="00026270"/>
    <w:p w14:paraId="617CACF5" w14:textId="7FA73C19" w:rsidR="003872F7" w:rsidRPr="003872F7" w:rsidRDefault="003872F7" w:rsidP="00026270">
      <w:pPr>
        <w:rPr>
          <w:i/>
          <w:iCs/>
          <w:u w:val="single"/>
        </w:rPr>
      </w:pPr>
      <w:r>
        <w:rPr>
          <w:i/>
          <w:iCs/>
          <w:u w:val="single"/>
        </w:rPr>
        <w:t>Solution</w:t>
      </w:r>
    </w:p>
    <w:p w14:paraId="63E5BA14" w14:textId="12B4545C" w:rsidR="00026270" w:rsidRDefault="003872F7" w:rsidP="00026270">
      <w:pPr>
        <w:rPr>
          <w:lang w:val="fr-CH"/>
        </w:rPr>
      </w:pPr>
      <w:r>
        <w:t>Après une heure de recherche la méthode « </w:t>
      </w:r>
      <w:proofErr w:type="spellStart"/>
      <w:r w:rsidRPr="003872F7">
        <w:rPr>
          <w:lang w:val="fr-CH"/>
        </w:rPr>
        <w:t>SetTicks</w:t>
      </w:r>
      <w:proofErr w:type="spellEnd"/>
      <w:r>
        <w:rPr>
          <w:lang w:val="fr-CH"/>
        </w:rPr>
        <w:t xml:space="preserve"> » </w:t>
      </w:r>
      <w:proofErr w:type="spellStart"/>
      <w:r>
        <w:rPr>
          <w:lang w:val="fr-CH"/>
        </w:rPr>
        <w:t>à</w:t>
      </w:r>
      <w:proofErr w:type="spellEnd"/>
      <w:r>
        <w:rPr>
          <w:lang w:val="fr-CH"/>
        </w:rPr>
        <w:t xml:space="preserve"> été découvertes permettant d’afficher un tableau de « string » tant qu’un tableau de « double » permet de servir d’index.</w:t>
      </w:r>
    </w:p>
    <w:p w14:paraId="1244FD36" w14:textId="77777777" w:rsidR="003872F7" w:rsidRDefault="003872F7" w:rsidP="00026270">
      <w:pPr>
        <w:rPr>
          <w:lang w:val="fr-CH"/>
        </w:rPr>
      </w:pPr>
    </w:p>
    <w:p w14:paraId="13F2B487" w14:textId="7D53732D" w:rsidR="003872F7" w:rsidRPr="00026270" w:rsidRDefault="003872F7" w:rsidP="00026270">
      <w:r>
        <w:rPr>
          <w:i/>
          <w:iCs/>
          <w:u w:val="single"/>
          <w:lang w:val="fr-CH"/>
        </w:rPr>
        <w:t>Exemple</w:t>
      </w:r>
      <w:r>
        <w:rPr>
          <w:lang w:val="fr-CH"/>
        </w:rPr>
        <w:t xml:space="preserve"> :</w:t>
      </w:r>
      <w:r w:rsidRPr="003872F7">
        <w:rPr>
          <w:noProof/>
        </w:rPr>
        <w:t xml:space="preserve"> </w:t>
      </w:r>
      <w:r w:rsidRPr="003872F7">
        <w:rPr>
          <w:noProof/>
          <w:lang w:val="fr-CH"/>
        </w:rPr>
        <w:drawing>
          <wp:inline distT="0" distB="0" distL="0" distR="0" wp14:anchorId="17F9D788" wp14:editId="7915E0C8">
            <wp:extent cx="5759450" cy="167005"/>
            <wp:effectExtent l="0" t="0" r="0" b="4445"/>
            <wp:docPr id="1306987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7696" name=""/>
                    <pic:cNvPicPr/>
                  </pic:nvPicPr>
                  <pic:blipFill>
                    <a:blip r:embed="rId19"/>
                    <a:stretch>
                      <a:fillRect/>
                    </a:stretch>
                  </pic:blipFill>
                  <pic:spPr>
                    <a:xfrm>
                      <a:off x="0" y="0"/>
                      <a:ext cx="5759450" cy="167005"/>
                    </a:xfrm>
                    <a:prstGeom prst="rect">
                      <a:avLst/>
                    </a:prstGeom>
                  </pic:spPr>
                </pic:pic>
              </a:graphicData>
            </a:graphic>
          </wp:inline>
        </w:drawing>
      </w:r>
    </w:p>
    <w:p w14:paraId="17099C01" w14:textId="653F6F41" w:rsidR="003807C7" w:rsidRDefault="003872F7" w:rsidP="003872F7">
      <w:pPr>
        <w:pStyle w:val="Paragraphedeliste"/>
        <w:numPr>
          <w:ilvl w:val="0"/>
          <w:numId w:val="18"/>
        </w:numPr>
      </w:pPr>
      <w:proofErr w:type="spellStart"/>
      <w:proofErr w:type="gramStart"/>
      <w:r>
        <w:t>dayOfWeek</w:t>
      </w:r>
      <w:proofErr w:type="spellEnd"/>
      <w:proofErr w:type="gramEnd"/>
      <w:r>
        <w:t xml:space="preserve"> sers de tableaux d’index.</w:t>
      </w:r>
    </w:p>
    <w:p w14:paraId="584354A9" w14:textId="4DBCF63D" w:rsidR="003872F7" w:rsidRDefault="003872F7" w:rsidP="003872F7">
      <w:pPr>
        <w:pStyle w:val="Paragraphedeliste"/>
        <w:numPr>
          <w:ilvl w:val="0"/>
          <w:numId w:val="18"/>
        </w:numPr>
      </w:pPr>
      <w:proofErr w:type="spellStart"/>
      <w:proofErr w:type="gramStart"/>
      <w:r>
        <w:t>daysToShow</w:t>
      </w:r>
      <w:proofErr w:type="spellEnd"/>
      <w:proofErr w:type="gramEnd"/>
      <w:r>
        <w:t>… sers de tableaux de « string ».</w:t>
      </w:r>
    </w:p>
    <w:p w14:paraId="6829BBDD" w14:textId="77777777" w:rsidR="003807C7" w:rsidRPr="006D125C" w:rsidRDefault="003807C7" w:rsidP="006D125C"/>
    <w:p w14:paraId="642FE47B" w14:textId="06A41271" w:rsidR="009733EE" w:rsidRDefault="009733EE" w:rsidP="009733EE">
      <w:pPr>
        <w:pStyle w:val="Titre3"/>
      </w:pPr>
      <w:bookmarkStart w:id="35" w:name="_Toc181367449"/>
      <w:r>
        <w:t>Filtre des jours affichée</w:t>
      </w:r>
      <w:bookmarkEnd w:id="35"/>
    </w:p>
    <w:p w14:paraId="016CD6F4" w14:textId="4928A2FF" w:rsidR="006D125C" w:rsidRDefault="006D125C" w:rsidP="006D125C"/>
    <w:p w14:paraId="2057F0DD" w14:textId="537EE2B0" w:rsidR="009733EE" w:rsidRDefault="009733EE" w:rsidP="006D125C">
      <w:pPr>
        <w:rPr>
          <w:i/>
          <w:iCs/>
          <w:u w:val="single"/>
        </w:rPr>
      </w:pPr>
      <w:r>
        <w:rPr>
          <w:i/>
          <w:iCs/>
          <w:u w:val="single"/>
        </w:rPr>
        <w:t>Problème</w:t>
      </w:r>
    </w:p>
    <w:p w14:paraId="237F54CC" w14:textId="2A6F6382" w:rsidR="009733EE" w:rsidRDefault="009733EE" w:rsidP="006D125C">
      <w:r>
        <w:t>Scott Plot ne permet pas de rendre invisible un point précis d’une ligne.</w:t>
      </w:r>
    </w:p>
    <w:p w14:paraId="280732C1" w14:textId="77777777" w:rsidR="009733EE" w:rsidRDefault="009733EE" w:rsidP="006D125C"/>
    <w:p w14:paraId="33E226B7" w14:textId="1A857D0F" w:rsidR="009733EE" w:rsidRDefault="009733EE" w:rsidP="006D125C">
      <w:pPr>
        <w:rPr>
          <w:i/>
          <w:iCs/>
          <w:u w:val="single"/>
        </w:rPr>
      </w:pPr>
      <w:r>
        <w:rPr>
          <w:i/>
          <w:iCs/>
          <w:u w:val="single"/>
        </w:rPr>
        <w:t>Conséquence</w:t>
      </w:r>
    </w:p>
    <w:p w14:paraId="49EA6D0C" w14:textId="3A9CB8D2" w:rsidR="009733EE" w:rsidRDefault="009733EE" w:rsidP="006D125C">
      <w:r>
        <w:t>Il est donc impossible de désafficher un jour sans recréer toute la ligne.</w:t>
      </w:r>
    </w:p>
    <w:p w14:paraId="7185EFDE" w14:textId="77777777" w:rsidR="009733EE" w:rsidRDefault="009733EE" w:rsidP="006D125C"/>
    <w:p w14:paraId="0E7E4E33" w14:textId="09658931" w:rsidR="009733EE" w:rsidRDefault="009733EE" w:rsidP="006D125C">
      <w:pPr>
        <w:rPr>
          <w:i/>
          <w:iCs/>
          <w:u w:val="single"/>
        </w:rPr>
      </w:pPr>
      <w:r>
        <w:rPr>
          <w:i/>
          <w:iCs/>
          <w:u w:val="single"/>
        </w:rPr>
        <w:t>Solution</w:t>
      </w:r>
    </w:p>
    <w:p w14:paraId="7BF2A207" w14:textId="1247C1DA" w:rsidR="009733EE" w:rsidRDefault="009733EE" w:rsidP="006D125C">
      <w:r>
        <w:t>La solution a donc été de modifier la création d’une ligne afin qu’elle prenne en compte les jour voulant être affiché par l’utilisateur voici les étapes effectuées afin d’y parvenir :</w:t>
      </w:r>
    </w:p>
    <w:p w14:paraId="1D794174" w14:textId="40588FCD" w:rsidR="009733EE" w:rsidRDefault="009733EE" w:rsidP="009733EE">
      <w:pPr>
        <w:pStyle w:val="Paragraphedeliste"/>
        <w:numPr>
          <w:ilvl w:val="0"/>
          <w:numId w:val="18"/>
        </w:numPr>
      </w:pPr>
      <w:r>
        <w:lastRenderedPageBreak/>
        <w:t>Création d’une liste contenante tous les jours ainsi que leurs numéros.</w:t>
      </w:r>
    </w:p>
    <w:p w14:paraId="52BF6B97" w14:textId="5101BC49" w:rsidR="009733EE" w:rsidRDefault="009733EE" w:rsidP="009733EE">
      <w:pPr>
        <w:pStyle w:val="Paragraphedeliste"/>
        <w:numPr>
          <w:ilvl w:val="0"/>
          <w:numId w:val="18"/>
        </w:numPr>
      </w:pPr>
      <w:r>
        <w:t xml:space="preserve">Création </w:t>
      </w:r>
      <w:r w:rsidR="00EE00DB">
        <w:t>d’une liste contenante</w:t>
      </w:r>
      <w:r>
        <w:t xml:space="preserve"> tous les jours </w:t>
      </w:r>
      <w:r w:rsidR="00EE00DB">
        <w:t>coché par l’utilisateur.</w:t>
      </w:r>
    </w:p>
    <w:p w14:paraId="71E95210" w14:textId="476CEF2E" w:rsidR="00EE00DB" w:rsidRDefault="00EE00DB" w:rsidP="00EE00DB">
      <w:pPr>
        <w:pStyle w:val="Paragraphedeliste"/>
        <w:numPr>
          <w:ilvl w:val="0"/>
          <w:numId w:val="18"/>
        </w:numPr>
      </w:pPr>
      <w:r>
        <w:t xml:space="preserve">Attribution d’un numéro de jour à chaque jour coché </w:t>
      </w:r>
      <w:proofErr w:type="gramStart"/>
      <w:r>
        <w:t>a</w:t>
      </w:r>
      <w:proofErr w:type="gramEnd"/>
      <w:r>
        <w:t xml:space="preserve"> partir de la liste de base. </w:t>
      </w:r>
      <w:r w:rsidRPr="00EE00DB">
        <w:rPr>
          <w:noProof/>
        </w:rPr>
        <w:drawing>
          <wp:inline distT="0" distB="0" distL="0" distR="0" wp14:anchorId="35CEF49C" wp14:editId="6DE3151F">
            <wp:extent cx="4933986" cy="1343035"/>
            <wp:effectExtent l="0" t="0" r="0" b="9525"/>
            <wp:docPr id="2878791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93" name="Image 1" descr="Une image contenant texte, capture d’écran, Police&#10;&#10;Description générée automatiquement"/>
                    <pic:cNvPicPr/>
                  </pic:nvPicPr>
                  <pic:blipFill>
                    <a:blip r:embed="rId20"/>
                    <a:stretch>
                      <a:fillRect/>
                    </a:stretch>
                  </pic:blipFill>
                  <pic:spPr>
                    <a:xfrm>
                      <a:off x="0" y="0"/>
                      <a:ext cx="4933986" cy="1343035"/>
                    </a:xfrm>
                    <a:prstGeom prst="rect">
                      <a:avLst/>
                    </a:prstGeom>
                  </pic:spPr>
                </pic:pic>
              </a:graphicData>
            </a:graphic>
          </wp:inline>
        </w:drawing>
      </w:r>
    </w:p>
    <w:p w14:paraId="30155010" w14:textId="7440639B" w:rsidR="00EE00DB" w:rsidRDefault="00EE00DB" w:rsidP="00EE00DB">
      <w:pPr>
        <w:pStyle w:val="Paragraphedeliste"/>
        <w:numPr>
          <w:ilvl w:val="0"/>
          <w:numId w:val="18"/>
        </w:numPr>
      </w:pPr>
      <w:r>
        <w:t>Suppression de toutes les lignes du graphique.</w:t>
      </w:r>
    </w:p>
    <w:p w14:paraId="0B8046AD" w14:textId="29F3EB2F" w:rsidR="00DF7AB6" w:rsidRDefault="00EE00DB" w:rsidP="00DF7AB6">
      <w:pPr>
        <w:pStyle w:val="Paragraphedeliste"/>
        <w:numPr>
          <w:ilvl w:val="0"/>
          <w:numId w:val="18"/>
        </w:numPr>
      </w:pPr>
      <w:r>
        <w:t xml:space="preserve">Création de </w:t>
      </w:r>
      <w:r w:rsidR="00DF7AB6">
        <w:t>nouvelle ligne</w:t>
      </w:r>
      <w:r>
        <w:t xml:space="preserve"> en prenant en compte du nombre de jour à affiché.</w:t>
      </w:r>
      <w:r w:rsidR="00DF7AB6" w:rsidRPr="00DF7AB6">
        <w:rPr>
          <w:noProof/>
        </w:rPr>
        <w:t xml:space="preserve"> </w:t>
      </w:r>
      <w:r w:rsidR="00DF7AB6" w:rsidRPr="00DF7AB6">
        <w:rPr>
          <w:noProof/>
        </w:rPr>
        <w:drawing>
          <wp:inline distT="0" distB="0" distL="0" distR="0" wp14:anchorId="79022B4D" wp14:editId="634432D7">
            <wp:extent cx="2876571" cy="1981214"/>
            <wp:effectExtent l="0" t="0" r="9525" b="0"/>
            <wp:docPr id="1630611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1523" name="Image 1" descr="Une image contenant texte, capture d’écran, Police&#10;&#10;Description générée automatiquement"/>
                    <pic:cNvPicPr/>
                  </pic:nvPicPr>
                  <pic:blipFill>
                    <a:blip r:embed="rId21"/>
                    <a:stretch>
                      <a:fillRect/>
                    </a:stretch>
                  </pic:blipFill>
                  <pic:spPr>
                    <a:xfrm>
                      <a:off x="0" y="0"/>
                      <a:ext cx="2876571" cy="1981214"/>
                    </a:xfrm>
                    <a:prstGeom prst="rect">
                      <a:avLst/>
                    </a:prstGeom>
                  </pic:spPr>
                </pic:pic>
              </a:graphicData>
            </a:graphic>
          </wp:inline>
        </w:drawing>
      </w:r>
    </w:p>
    <w:p w14:paraId="3D83CDDB" w14:textId="57A88BDA" w:rsidR="00DF7AB6" w:rsidRDefault="00DF7AB6" w:rsidP="00DF7AB6">
      <w:pPr>
        <w:pStyle w:val="Paragraphedeliste"/>
        <w:numPr>
          <w:ilvl w:val="0"/>
          <w:numId w:val="18"/>
        </w:numPr>
      </w:pPr>
      <w:r>
        <w:rPr>
          <w:noProof/>
        </w:rPr>
        <w:t>Désafficher les équipes n’étant cochée.</w:t>
      </w:r>
    </w:p>
    <w:p w14:paraId="53CEADD5" w14:textId="4F97168C" w:rsidR="00DE2325" w:rsidRDefault="00DE2325" w:rsidP="00DE2325">
      <w:pPr>
        <w:pStyle w:val="Titre3"/>
      </w:pPr>
      <w:bookmarkStart w:id="36" w:name="_Toc181367450"/>
      <w:r>
        <w:t xml:space="preserve">Filtre des </w:t>
      </w:r>
      <w:r>
        <w:t>équipes</w:t>
      </w:r>
      <w:r>
        <w:t xml:space="preserve"> affichée</w:t>
      </w:r>
      <w:bookmarkEnd w:id="36"/>
    </w:p>
    <w:p w14:paraId="6287FA70" w14:textId="77777777" w:rsidR="00DE2325" w:rsidRDefault="00DE2325" w:rsidP="00DE2325"/>
    <w:p w14:paraId="70407DC1" w14:textId="6D68EC3A" w:rsidR="00DE2325" w:rsidRDefault="00DE2325" w:rsidP="00DE2325">
      <w:pPr>
        <w:rPr>
          <w:i/>
          <w:iCs/>
          <w:u w:val="single"/>
        </w:rPr>
      </w:pPr>
      <w:r>
        <w:rPr>
          <w:i/>
          <w:iCs/>
          <w:u w:val="single"/>
        </w:rPr>
        <w:t>Problème</w:t>
      </w:r>
    </w:p>
    <w:p w14:paraId="70E434F9" w14:textId="6A2F4AD0" w:rsidR="00DE2325" w:rsidRDefault="00DE2325" w:rsidP="00DE2325">
      <w:r>
        <w:t>Scott Plot ne permet pas de savoir quand l’utilisateur clique sur un des labels de la partie Label de graph.</w:t>
      </w:r>
    </w:p>
    <w:p w14:paraId="6CCBF9ED" w14:textId="77777777" w:rsidR="00DE2325" w:rsidRDefault="00DE2325" w:rsidP="00DE2325"/>
    <w:p w14:paraId="026FE286" w14:textId="0C6E28D9" w:rsidR="00DE2325" w:rsidRDefault="00DE2325" w:rsidP="00DE2325">
      <w:pPr>
        <w:rPr>
          <w:i/>
          <w:iCs/>
          <w:u w:val="single"/>
        </w:rPr>
      </w:pPr>
      <w:r>
        <w:rPr>
          <w:i/>
          <w:iCs/>
          <w:u w:val="single"/>
        </w:rPr>
        <w:t>Conséquence</w:t>
      </w:r>
    </w:p>
    <w:p w14:paraId="21C10702" w14:textId="71685BF4" w:rsidR="00DE2325" w:rsidRDefault="00DE2325" w:rsidP="00DE2325">
      <w:pPr>
        <w:pStyle w:val="Paragraphedeliste"/>
        <w:numPr>
          <w:ilvl w:val="0"/>
          <w:numId w:val="18"/>
        </w:numPr>
      </w:pPr>
      <w:r>
        <w:t xml:space="preserve">Impossibilité de gérer les filtres d’équipe directement dans la partie label et obligation de créer une partie dédiée dans le </w:t>
      </w:r>
      <w:proofErr w:type="spellStart"/>
      <w:r>
        <w:t>form</w:t>
      </w:r>
      <w:proofErr w:type="spellEnd"/>
      <w:r>
        <w:t>.</w:t>
      </w:r>
    </w:p>
    <w:p w14:paraId="0C4FF09C" w14:textId="2C3077B3" w:rsidR="00DE2325" w:rsidRPr="00DE2325" w:rsidRDefault="00DE2325" w:rsidP="00DE2325">
      <w:pPr>
        <w:pStyle w:val="Paragraphedeliste"/>
        <w:numPr>
          <w:ilvl w:val="0"/>
          <w:numId w:val="18"/>
        </w:numPr>
      </w:pPr>
      <w:r>
        <w:t xml:space="preserve">Impossibilité de réaliser certains tests de la story « </w:t>
      </w:r>
      <w:r>
        <w:rPr>
          <w:rFonts w:ascii="Helvetica" w:hAnsi="Helvetica" w:cs="Helvetica"/>
          <w:color w:val="111111"/>
          <w:shd w:val="clear" w:color="auto" w:fill="F4F4F9"/>
        </w:rPr>
        <w:t>Filtrage des ligne</w:t>
      </w:r>
      <w:r>
        <w:rPr>
          <w:rFonts w:ascii="Helvetica" w:hAnsi="Helvetica" w:cs="Helvetica"/>
          <w:color w:val="111111"/>
          <w:shd w:val="clear" w:color="auto" w:fill="F4F4F9"/>
        </w:rPr>
        <w:t> ».</w:t>
      </w:r>
    </w:p>
    <w:p w14:paraId="2818702B" w14:textId="77777777" w:rsidR="00DE2325" w:rsidRDefault="00DE2325" w:rsidP="00DE2325"/>
    <w:p w14:paraId="7C549BA6" w14:textId="72CC8EF7" w:rsidR="00DE2325" w:rsidRDefault="00DE2325" w:rsidP="00DE2325">
      <w:pPr>
        <w:rPr>
          <w:i/>
          <w:iCs/>
          <w:u w:val="single"/>
        </w:rPr>
      </w:pPr>
      <w:r>
        <w:rPr>
          <w:i/>
          <w:iCs/>
          <w:u w:val="single"/>
        </w:rPr>
        <w:t>Solution</w:t>
      </w:r>
    </w:p>
    <w:p w14:paraId="7EE0DE5D" w14:textId="03C95F41" w:rsidR="00DE2325" w:rsidRPr="00DE2325" w:rsidRDefault="00DE2325" w:rsidP="00DE2325">
      <w:r>
        <w:t xml:space="preserve">Création d’un panelle dédié contenant des </w:t>
      </w:r>
      <w:proofErr w:type="spellStart"/>
      <w:r>
        <w:t>checkboxs</w:t>
      </w:r>
      <w:proofErr w:type="spellEnd"/>
      <w:r>
        <w:t xml:space="preserve"> dans le </w:t>
      </w:r>
      <w:proofErr w:type="spellStart"/>
      <w:r>
        <w:t>form</w:t>
      </w:r>
      <w:proofErr w:type="spellEnd"/>
      <w:r>
        <w:t xml:space="preserve"> afin de savoir quelle équipe afficher.  </w:t>
      </w:r>
    </w:p>
    <w:p w14:paraId="75001E90" w14:textId="77777777" w:rsidR="00DE2325" w:rsidRDefault="00DE2325" w:rsidP="00DE2325"/>
    <w:p w14:paraId="6B7BE76D" w14:textId="77777777" w:rsidR="00DE2325" w:rsidRPr="00DE2325" w:rsidRDefault="00DE2325" w:rsidP="00DE2325"/>
    <w:p w14:paraId="78743A57" w14:textId="77777777" w:rsidR="00DE2325" w:rsidRPr="00DE2325" w:rsidRDefault="00DE2325" w:rsidP="00DE2325"/>
    <w:p w14:paraId="58A2AA65" w14:textId="77777777" w:rsidR="00FD3342" w:rsidRDefault="00FD3342" w:rsidP="00507BA9">
      <w:pPr>
        <w:pStyle w:val="Titre2"/>
        <w:jc w:val="both"/>
        <w:rPr>
          <w:i w:val="0"/>
          <w:iCs/>
        </w:rPr>
      </w:pPr>
      <w:bookmarkStart w:id="37" w:name="_Toc175917900"/>
      <w:bookmarkStart w:id="38" w:name="_Toc181367451"/>
      <w:r>
        <w:rPr>
          <w:i w:val="0"/>
          <w:iCs/>
        </w:rPr>
        <w:t>Déroulement</w:t>
      </w:r>
      <w:bookmarkEnd w:id="37"/>
      <w:bookmarkEnd w:id="38"/>
    </w:p>
    <w:p w14:paraId="0DFE9532" w14:textId="5D3ECB7B" w:rsidR="00DF7AB6" w:rsidRDefault="00DF7AB6" w:rsidP="00DF7AB6">
      <w:r>
        <w:t>Majoritairement les user stories se sont bien passé sans problèmes cependant certaines d’entre elle ont été ponctué par des imprévus :</w:t>
      </w:r>
    </w:p>
    <w:p w14:paraId="23949CE2" w14:textId="77777777" w:rsidR="00DF7AB6" w:rsidRDefault="00DF7AB6" w:rsidP="00DF7AB6"/>
    <w:p w14:paraId="3A98DF6F" w14:textId="7007EBBE" w:rsidR="00DF7AB6" w:rsidRDefault="00DF7AB6" w:rsidP="00DF7AB6">
      <w:pPr>
        <w:pStyle w:val="Titre3"/>
      </w:pPr>
      <w:bookmarkStart w:id="39" w:name="_Toc181367452"/>
      <w:r>
        <w:lastRenderedPageBreak/>
        <w:t>Choix du fichier de graph</w:t>
      </w:r>
      <w:bookmarkEnd w:id="39"/>
    </w:p>
    <w:p w14:paraId="79E26612" w14:textId="77777777" w:rsidR="00DF7AB6" w:rsidRDefault="00DF7AB6" w:rsidP="00DF7AB6"/>
    <w:p w14:paraId="13B6A2C6" w14:textId="7AF9E381" w:rsidR="00DF7AB6" w:rsidRPr="00DF7AB6" w:rsidRDefault="00E55426" w:rsidP="00DF7AB6">
      <w:pPr>
        <w:rPr>
          <w:i/>
          <w:iCs/>
          <w:u w:val="single"/>
        </w:rPr>
      </w:pPr>
      <w:r>
        <w:rPr>
          <w:i/>
          <w:iCs/>
          <w:u w:val="single"/>
        </w:rPr>
        <w:t>Contexte</w:t>
      </w:r>
    </w:p>
    <w:p w14:paraId="6B5FDEEB" w14:textId="53ED4070" w:rsidR="00DF7AB6" w:rsidRDefault="00DF7AB6" w:rsidP="00DF7AB6">
      <w:r>
        <w:t>Bien que la réalisation de cette story à été plutôt rapide, son ajout a cré</w:t>
      </w:r>
      <w:r w:rsidR="00E55426">
        <w:t>é</w:t>
      </w:r>
      <w:r>
        <w:t xml:space="preserve"> certains bug</w:t>
      </w:r>
      <w:r w:rsidR="00E55426">
        <w:t>s</w:t>
      </w:r>
      <w:r>
        <w:t xml:space="preserve"> dans le code spécialement quand </w:t>
      </w:r>
      <w:r w:rsidR="00E55426">
        <w:t>l’utilisateur charge un fichier et que le graph n’est pas vide.</w:t>
      </w:r>
    </w:p>
    <w:p w14:paraId="076CA786" w14:textId="77777777" w:rsidR="00E55426" w:rsidRDefault="00E55426" w:rsidP="00DF7AB6"/>
    <w:p w14:paraId="789053D6" w14:textId="5358A96A" w:rsidR="00E55426" w:rsidRDefault="00E55426" w:rsidP="00DF7AB6">
      <w:pPr>
        <w:rPr>
          <w:i/>
          <w:iCs/>
          <w:u w:val="single"/>
        </w:rPr>
      </w:pPr>
      <w:r>
        <w:rPr>
          <w:i/>
          <w:iCs/>
          <w:u w:val="single"/>
        </w:rPr>
        <w:t>Problème</w:t>
      </w:r>
    </w:p>
    <w:p w14:paraId="36E22D57" w14:textId="51A875B6" w:rsidR="00E55426" w:rsidRDefault="00E55426" w:rsidP="00E55426">
      <w:pPr>
        <w:pStyle w:val="Paragraphedeliste"/>
        <w:numPr>
          <w:ilvl w:val="0"/>
          <w:numId w:val="18"/>
        </w:numPr>
      </w:pPr>
      <w:r>
        <w:t>Création de ligne par de dessus les anciennes sans les supprimer.</w:t>
      </w:r>
    </w:p>
    <w:p w14:paraId="59A1A99B" w14:textId="78FF0990" w:rsidR="00E55426" w:rsidRDefault="00E55426" w:rsidP="00E55426">
      <w:pPr>
        <w:pStyle w:val="Paragraphedeliste"/>
        <w:numPr>
          <w:ilvl w:val="0"/>
          <w:numId w:val="18"/>
        </w:numPr>
      </w:pPr>
      <w:r>
        <w:t xml:space="preserve">Création des certaines </w:t>
      </w:r>
      <w:proofErr w:type="spellStart"/>
      <w:r>
        <w:t>checkbox</w:t>
      </w:r>
      <w:proofErr w:type="spellEnd"/>
      <w:r>
        <w:t xml:space="preserve"> en doublant.</w:t>
      </w:r>
    </w:p>
    <w:p w14:paraId="3DF5FDDC" w14:textId="77777777" w:rsidR="00E55426" w:rsidRDefault="00E55426" w:rsidP="00E55426"/>
    <w:p w14:paraId="1304E77C" w14:textId="59C6EE4D" w:rsidR="00E55426" w:rsidRDefault="00E55426" w:rsidP="00E55426">
      <w:pPr>
        <w:rPr>
          <w:i/>
          <w:iCs/>
          <w:u w:val="single"/>
        </w:rPr>
      </w:pPr>
      <w:r>
        <w:rPr>
          <w:i/>
          <w:iCs/>
          <w:u w:val="single"/>
        </w:rPr>
        <w:t>Conséquence</w:t>
      </w:r>
    </w:p>
    <w:p w14:paraId="0286455D" w14:textId="7EDA8E87" w:rsidR="00E55426" w:rsidRDefault="00E55426" w:rsidP="00E55426">
      <w:pPr>
        <w:pStyle w:val="Paragraphedeliste"/>
        <w:numPr>
          <w:ilvl w:val="0"/>
          <w:numId w:val="18"/>
        </w:numPr>
      </w:pPr>
      <w:r>
        <w:t>Filtre inutilisable.</w:t>
      </w:r>
    </w:p>
    <w:p w14:paraId="4888B005" w14:textId="4E8ED4C7" w:rsidR="00E55426" w:rsidRDefault="00E55426" w:rsidP="00E55426">
      <w:pPr>
        <w:pStyle w:val="Paragraphedeliste"/>
        <w:numPr>
          <w:ilvl w:val="0"/>
          <w:numId w:val="18"/>
        </w:numPr>
      </w:pPr>
      <w:r>
        <w:t>Ralentissement du programme.</w:t>
      </w:r>
    </w:p>
    <w:p w14:paraId="1E945991" w14:textId="5F0DA7A3" w:rsidR="00E55426" w:rsidRDefault="00E55426" w:rsidP="00E55426">
      <w:pPr>
        <w:pStyle w:val="Paragraphedeliste"/>
        <w:numPr>
          <w:ilvl w:val="0"/>
          <w:numId w:val="18"/>
        </w:numPr>
      </w:pPr>
      <w:r>
        <w:t>Diminution de la lisibilité du graphique</w:t>
      </w:r>
      <w:r w:rsidR="001A5A85">
        <w:t>.</w:t>
      </w:r>
    </w:p>
    <w:p w14:paraId="4C9B0FC0" w14:textId="77777777" w:rsidR="00E55426" w:rsidRDefault="00E55426" w:rsidP="00E55426"/>
    <w:p w14:paraId="63844C79" w14:textId="239580E5" w:rsidR="00E55426" w:rsidRDefault="00E55426" w:rsidP="00E55426">
      <w:pPr>
        <w:rPr>
          <w:i/>
          <w:iCs/>
          <w:u w:val="single"/>
        </w:rPr>
      </w:pPr>
      <w:r>
        <w:rPr>
          <w:i/>
          <w:iCs/>
          <w:u w:val="single"/>
        </w:rPr>
        <w:t>Solution</w:t>
      </w:r>
    </w:p>
    <w:p w14:paraId="5196AA6A" w14:textId="2197FE90" w:rsidR="00E55426" w:rsidRDefault="001A5A85" w:rsidP="00E55426">
      <w:r>
        <w:t xml:space="preserve">Suppression des contenus des </w:t>
      </w:r>
      <w:proofErr w:type="spellStart"/>
      <w:r>
        <w:t>flowLayoutPannel</w:t>
      </w:r>
      <w:proofErr w:type="spellEnd"/>
      <w:r>
        <w:t xml:space="preserve"> et du graphique dès qu’un fichier est chargé.</w:t>
      </w:r>
    </w:p>
    <w:p w14:paraId="7D5E6A24" w14:textId="77777777" w:rsidR="001A5A85" w:rsidRDefault="001A5A85" w:rsidP="00E55426"/>
    <w:p w14:paraId="23A568AF" w14:textId="5622E02F" w:rsidR="001A5A85" w:rsidRDefault="001A5A85" w:rsidP="001A5A85">
      <w:pPr>
        <w:rPr>
          <w:i/>
          <w:iCs/>
          <w:u w:val="single"/>
        </w:rPr>
      </w:pPr>
      <w:r>
        <w:rPr>
          <w:i/>
          <w:iCs/>
          <w:u w:val="single"/>
        </w:rPr>
        <w:t>Conclusion</w:t>
      </w:r>
    </w:p>
    <w:p w14:paraId="652786E7" w14:textId="73C15791" w:rsidR="001A5A85" w:rsidRDefault="001A5A85" w:rsidP="00E55426">
      <w:r>
        <w:t xml:space="preserve">En conclusion cette story s’est bien passé car la solution au problème était simple et intuitive cependant il est important de </w:t>
      </w:r>
      <w:r w:rsidR="003E2820">
        <w:t>noter</w:t>
      </w:r>
      <w:r>
        <w:t xml:space="preserve"> qu’il serait dans le future nécessaire de </w:t>
      </w:r>
      <w:r w:rsidR="00900180">
        <w:t xml:space="preserve">changer le code afin d’exclure la création des différentes </w:t>
      </w:r>
      <w:proofErr w:type="spellStart"/>
      <w:r w:rsidR="00900180">
        <w:t>checkbox</w:t>
      </w:r>
      <w:proofErr w:type="spellEnd"/>
      <w:r w:rsidR="00900180">
        <w:t xml:space="preserve"> de la class « Graph » et rendre leur création uniquement dans la class « Form1 ».</w:t>
      </w:r>
    </w:p>
    <w:p w14:paraId="5E3816EA" w14:textId="77777777" w:rsidR="00900180" w:rsidRDefault="00900180" w:rsidP="00E55426"/>
    <w:p w14:paraId="2884F325" w14:textId="6F798C13" w:rsidR="001A5A85" w:rsidRDefault="001A5A85" w:rsidP="00C0376B">
      <w:pPr>
        <w:pStyle w:val="Titre3"/>
      </w:pPr>
      <w:bookmarkStart w:id="40" w:name="_Toc181367453"/>
      <w:r w:rsidRPr="001A5A85">
        <w:t>Filtrage des ligne</w:t>
      </w:r>
      <w:r>
        <w:t>s</w:t>
      </w:r>
      <w:bookmarkEnd w:id="40"/>
    </w:p>
    <w:p w14:paraId="66EDA4D6" w14:textId="77777777" w:rsidR="001A5A85" w:rsidRDefault="001A5A85" w:rsidP="001A5A85"/>
    <w:p w14:paraId="734AE039" w14:textId="77777777" w:rsidR="001A5A85" w:rsidRPr="00DF7AB6" w:rsidRDefault="001A5A85" w:rsidP="001A5A85">
      <w:pPr>
        <w:rPr>
          <w:i/>
          <w:iCs/>
          <w:u w:val="single"/>
        </w:rPr>
      </w:pPr>
      <w:r>
        <w:rPr>
          <w:i/>
          <w:iCs/>
          <w:u w:val="single"/>
        </w:rPr>
        <w:t>Contexte</w:t>
      </w:r>
    </w:p>
    <w:p w14:paraId="459B564F" w14:textId="67B1A0C6" w:rsidR="001A5A85" w:rsidRDefault="001A5A85" w:rsidP="001A5A85">
      <w:r>
        <w:t xml:space="preserve">Le filtrage des lignes devant être affiché est une des fonctions principales du programme et bien que le filtre des équipes à affiché s’est passé sans problème le filtre des jours a lui posé bien plus de </w:t>
      </w:r>
      <w:r w:rsidR="00DE2325">
        <w:t>problème que prévu</w:t>
      </w:r>
      <w:r>
        <w:t>.</w:t>
      </w:r>
    </w:p>
    <w:p w14:paraId="1F27F4EF" w14:textId="77777777" w:rsidR="001A5A85" w:rsidRDefault="001A5A85" w:rsidP="001A5A85"/>
    <w:p w14:paraId="05751BA4" w14:textId="77777777" w:rsidR="001A5A85" w:rsidRDefault="001A5A85" w:rsidP="001A5A85">
      <w:pPr>
        <w:rPr>
          <w:i/>
          <w:iCs/>
          <w:u w:val="single"/>
        </w:rPr>
      </w:pPr>
      <w:r>
        <w:rPr>
          <w:i/>
          <w:iCs/>
          <w:u w:val="single"/>
        </w:rPr>
        <w:t>Problème</w:t>
      </w:r>
    </w:p>
    <w:p w14:paraId="6F838201" w14:textId="0D5C8EBF" w:rsidR="001A5A85" w:rsidRDefault="001A5A85" w:rsidP="001A5A85">
      <w:pPr>
        <w:pStyle w:val="Paragraphedeliste"/>
        <w:numPr>
          <w:ilvl w:val="0"/>
          <w:numId w:val="18"/>
        </w:numPr>
      </w:pPr>
      <w:r>
        <w:t>Scott Plot ne permet pas de rendre invisible un point précis d’une ligne.</w:t>
      </w:r>
    </w:p>
    <w:p w14:paraId="62B5773C" w14:textId="4FF351F2" w:rsidR="001A5A85" w:rsidRDefault="001A5A85" w:rsidP="001A5A85">
      <w:pPr>
        <w:pStyle w:val="Paragraphedeliste"/>
        <w:numPr>
          <w:ilvl w:val="0"/>
          <w:numId w:val="18"/>
        </w:numPr>
      </w:pPr>
      <w:r>
        <w:t>Nécessité de recréer toutes les lignes du graphe.</w:t>
      </w:r>
    </w:p>
    <w:p w14:paraId="1141A785" w14:textId="34623C19" w:rsidR="001A5A85" w:rsidRDefault="001A5A85" w:rsidP="001A5A85">
      <w:pPr>
        <w:pStyle w:val="Paragraphedeliste"/>
        <w:numPr>
          <w:ilvl w:val="0"/>
          <w:numId w:val="18"/>
        </w:numPr>
      </w:pPr>
      <w:r>
        <w:t>Modification de la création de des lignes du graphique afin de prendre en compte les jours devant être affiché</w:t>
      </w:r>
      <w:r w:rsidR="00900180">
        <w:t xml:space="preserve"> nécessaire</w:t>
      </w:r>
      <w:r>
        <w:t>.</w:t>
      </w:r>
    </w:p>
    <w:p w14:paraId="6B00B38A" w14:textId="77777777" w:rsidR="00900180" w:rsidRDefault="00900180" w:rsidP="00900180">
      <w:pPr>
        <w:rPr>
          <w:i/>
          <w:iCs/>
          <w:u w:val="single"/>
        </w:rPr>
      </w:pPr>
    </w:p>
    <w:p w14:paraId="158B4BC4" w14:textId="1D2336F9" w:rsidR="00900180" w:rsidRPr="00900180" w:rsidRDefault="00900180" w:rsidP="00900180">
      <w:pPr>
        <w:rPr>
          <w:i/>
          <w:iCs/>
          <w:u w:val="single"/>
        </w:rPr>
      </w:pPr>
      <w:r w:rsidRPr="00900180">
        <w:rPr>
          <w:i/>
          <w:iCs/>
          <w:u w:val="single"/>
        </w:rPr>
        <w:t>Solution</w:t>
      </w:r>
    </w:p>
    <w:p w14:paraId="572C66C5" w14:textId="77777777" w:rsidR="003E2820" w:rsidRDefault="00900180" w:rsidP="003E2820">
      <w:pPr>
        <w:pStyle w:val="Paragraphedeliste"/>
        <w:numPr>
          <w:ilvl w:val="0"/>
          <w:numId w:val="18"/>
        </w:numPr>
      </w:pPr>
      <w:r>
        <w:t>Modification de la méthode « </w:t>
      </w:r>
      <w:proofErr w:type="spellStart"/>
      <w:r>
        <w:t>CreateGraph</w:t>
      </w:r>
      <w:proofErr w:type="spellEnd"/>
      <w:r>
        <w:t xml:space="preserve"> » </w:t>
      </w:r>
      <w:r w:rsidR="003E2820">
        <w:t>afin de l’adapter au nombre de jour devant être affiché.</w:t>
      </w:r>
    </w:p>
    <w:p w14:paraId="51B43F46" w14:textId="34DF5831" w:rsidR="00900180" w:rsidRDefault="003E2820" w:rsidP="003E2820">
      <w:pPr>
        <w:pStyle w:val="Paragraphedeliste"/>
        <w:numPr>
          <w:ilvl w:val="0"/>
          <w:numId w:val="18"/>
        </w:numPr>
      </w:pPr>
      <w:r>
        <w:t>Ajout d’une méthode «</w:t>
      </w:r>
      <w:r w:rsidRPr="003E2820">
        <w:rPr>
          <w:lang w:val="fr-CH"/>
        </w:rPr>
        <w:t xml:space="preserve"> </w:t>
      </w:r>
      <w:proofErr w:type="spellStart"/>
      <w:r w:rsidRPr="003E2820">
        <w:rPr>
          <w:lang w:val="fr-CH"/>
        </w:rPr>
        <w:t>UpdatesTeamsVisibility</w:t>
      </w:r>
      <w:proofErr w:type="spellEnd"/>
      <w:r>
        <w:t> » afin d’actualiser la visibilité des lignes venant d’être créés.</w:t>
      </w:r>
    </w:p>
    <w:p w14:paraId="2C5E7E71" w14:textId="77777777" w:rsidR="003E2820" w:rsidRPr="001A5A85" w:rsidRDefault="003E2820" w:rsidP="003E2820"/>
    <w:p w14:paraId="0F0693D6" w14:textId="063F90B5" w:rsidR="00DF7AB6" w:rsidRDefault="003E2820" w:rsidP="00DF7AB6">
      <w:pPr>
        <w:rPr>
          <w:i/>
          <w:iCs/>
          <w:u w:val="single"/>
        </w:rPr>
      </w:pPr>
      <w:r>
        <w:rPr>
          <w:i/>
          <w:iCs/>
          <w:u w:val="single"/>
        </w:rPr>
        <w:t>Conclusion</w:t>
      </w:r>
    </w:p>
    <w:p w14:paraId="2A5AF3C3" w14:textId="3990E49B" w:rsidR="003E2820" w:rsidRDefault="003E2820" w:rsidP="00DF7AB6">
      <w:r>
        <w:t xml:space="preserve">Cette story a été la plus longue a effectué, considérer comme simple au départ l’impossibilité de manipuler la visibilité des points d’une ligne </w:t>
      </w:r>
      <w:r w:rsidR="00DE2325">
        <w:t>l’a</w:t>
      </w:r>
      <w:r>
        <w:t xml:space="preserve"> rendue bien plus complexe et longue qu’attendue.</w:t>
      </w:r>
    </w:p>
    <w:p w14:paraId="6A198ED5" w14:textId="47D56248" w:rsidR="003E2820" w:rsidRDefault="003E2820" w:rsidP="00A90B32">
      <w:pPr>
        <w:pStyle w:val="Titre3"/>
      </w:pPr>
      <w:bookmarkStart w:id="41" w:name="_Toc181367454"/>
      <w:r w:rsidRPr="003E2820">
        <w:lastRenderedPageBreak/>
        <w:t>Graphe à multiple ligne</w:t>
      </w:r>
      <w:bookmarkEnd w:id="41"/>
    </w:p>
    <w:p w14:paraId="07B1914F" w14:textId="68E8EB68" w:rsidR="003E2820" w:rsidRDefault="003E2820" w:rsidP="003E2820"/>
    <w:p w14:paraId="581B86DF" w14:textId="07C12A5A" w:rsidR="003E2820" w:rsidRDefault="003E2820" w:rsidP="003E2820">
      <w:pPr>
        <w:rPr>
          <w:i/>
          <w:iCs/>
          <w:u w:val="single"/>
        </w:rPr>
      </w:pPr>
      <w:r>
        <w:rPr>
          <w:i/>
          <w:iCs/>
          <w:u w:val="single"/>
        </w:rPr>
        <w:t>Contexte</w:t>
      </w:r>
    </w:p>
    <w:p w14:paraId="5FFB2CCD" w14:textId="45C29CFB" w:rsidR="003E2820" w:rsidRDefault="003E2820" w:rsidP="003E2820">
      <w:r>
        <w:t>Bien qu’intuitive et logique cette story reste néanmoins obligatoire et nécessaire pour le bon fonctionnement du programme</w:t>
      </w:r>
      <w:r w:rsidR="000C4950">
        <w:t>.</w:t>
      </w:r>
    </w:p>
    <w:p w14:paraId="14BD66AD" w14:textId="77777777" w:rsidR="00DE2325" w:rsidRDefault="00DE2325" w:rsidP="000C4950">
      <w:pPr>
        <w:rPr>
          <w:i/>
          <w:iCs/>
          <w:u w:val="single"/>
        </w:rPr>
      </w:pPr>
    </w:p>
    <w:p w14:paraId="30B3F445" w14:textId="73656AC1" w:rsidR="000C4950" w:rsidRDefault="000C4950" w:rsidP="000C4950">
      <w:pPr>
        <w:rPr>
          <w:i/>
          <w:iCs/>
          <w:u w:val="single"/>
        </w:rPr>
      </w:pPr>
      <w:r>
        <w:rPr>
          <w:i/>
          <w:iCs/>
          <w:u w:val="single"/>
        </w:rPr>
        <w:t>Conclusion</w:t>
      </w:r>
    </w:p>
    <w:p w14:paraId="736FC02D" w14:textId="021F3494" w:rsidR="00B35D46" w:rsidRPr="00B35D46" w:rsidRDefault="000C4950" w:rsidP="000C4950">
      <w:r>
        <w:t xml:space="preserve">Cette story n’a posé </w:t>
      </w:r>
      <w:r w:rsidR="00DE2325">
        <w:t>aucun réel défi</w:t>
      </w:r>
      <w:r>
        <w:t xml:space="preserve"> du a son évidence et sa logique simple de plus Scott Plot étant naturellement conçus pour gérer </w:t>
      </w:r>
      <w:r w:rsidR="000861FF">
        <w:t>plusieurs lignes</w:t>
      </w:r>
      <w:r>
        <w:t xml:space="preserve"> cette story a été très facilement réalisée.</w:t>
      </w:r>
    </w:p>
    <w:p w14:paraId="41C0A740" w14:textId="77777777" w:rsidR="00A943C5" w:rsidRDefault="00A943C5" w:rsidP="00507BA9">
      <w:pPr>
        <w:pStyle w:val="Titre2"/>
        <w:jc w:val="both"/>
        <w:rPr>
          <w:i w:val="0"/>
          <w:iCs/>
        </w:rPr>
      </w:pPr>
      <w:bookmarkStart w:id="42" w:name="_Toc175917901"/>
      <w:bookmarkStart w:id="43" w:name="_Toc25553321"/>
      <w:bookmarkStart w:id="44" w:name="_Toc71691025"/>
      <w:bookmarkStart w:id="45" w:name="_Toc181367455"/>
      <w:bookmarkEnd w:id="28"/>
      <w:bookmarkEnd w:id="29"/>
      <w:r>
        <w:rPr>
          <w:i w:val="0"/>
          <w:iCs/>
        </w:rPr>
        <w:t>Mise en place de l’environnement de travail</w:t>
      </w:r>
      <w:bookmarkEnd w:id="42"/>
      <w:bookmarkEnd w:id="45"/>
    </w:p>
    <w:p w14:paraId="16DD18B8" w14:textId="1836004F" w:rsidR="00E164A3" w:rsidRDefault="000C4950" w:rsidP="00507BA9">
      <w:pPr>
        <w:jc w:val="both"/>
      </w:pPr>
      <w:r>
        <w:t>Tout l’environnement de travail à été placé sur GitHub, le répertoire est subdivisé en quatre partie :</w:t>
      </w:r>
    </w:p>
    <w:p w14:paraId="547820C3" w14:textId="6AB68920" w:rsidR="000C4950" w:rsidRDefault="000C4950" w:rsidP="000C4950">
      <w:pPr>
        <w:pStyle w:val="Paragraphedeliste"/>
        <w:numPr>
          <w:ilvl w:val="0"/>
          <w:numId w:val="18"/>
        </w:numPr>
        <w:jc w:val="both"/>
      </w:pPr>
      <w:r>
        <w:t>App est le répertoire contenant l’entièreté du code source de l’application.</w:t>
      </w:r>
    </w:p>
    <w:p w14:paraId="50AC5C18" w14:textId="7769F5D7" w:rsidR="000C4950" w:rsidRDefault="000C4950" w:rsidP="000C4950">
      <w:pPr>
        <w:pStyle w:val="Paragraphedeliste"/>
        <w:numPr>
          <w:ilvl w:val="0"/>
          <w:numId w:val="18"/>
        </w:numPr>
        <w:jc w:val="both"/>
      </w:pPr>
      <w:r>
        <w:t>Docs contient toute la documentation du projet du journal de travail au rapport de projet.</w:t>
      </w:r>
    </w:p>
    <w:p w14:paraId="40EB7CDB" w14:textId="2E13CD40" w:rsidR="000C4950" w:rsidRDefault="000C4950" w:rsidP="000C4950">
      <w:pPr>
        <w:pStyle w:val="Paragraphedeliste"/>
        <w:numPr>
          <w:ilvl w:val="0"/>
          <w:numId w:val="18"/>
        </w:numPr>
        <w:jc w:val="both"/>
      </w:pPr>
      <w:r>
        <w:t>Maquette contient toutes les maquettes nécessaire a la compréhension du projet.</w:t>
      </w:r>
    </w:p>
    <w:p w14:paraId="578AAF8A" w14:textId="7698DA5D" w:rsidR="00A943C5" w:rsidRPr="00A943C5" w:rsidRDefault="000C4950" w:rsidP="00507BA9">
      <w:pPr>
        <w:pStyle w:val="Paragraphedeliste"/>
        <w:numPr>
          <w:ilvl w:val="0"/>
          <w:numId w:val="18"/>
        </w:numPr>
        <w:jc w:val="both"/>
      </w:pPr>
      <w:proofErr w:type="spellStart"/>
      <w:r>
        <w:t>TeamData</w:t>
      </w:r>
      <w:proofErr w:type="spellEnd"/>
      <w:r>
        <w:t xml:space="preserve"> contient </w:t>
      </w:r>
      <w:r w:rsidR="00DE2325">
        <w:t>les différents fichiers</w:t>
      </w:r>
      <w:r>
        <w:t xml:space="preserve"> de donnée ayant été utiliser </w:t>
      </w:r>
      <w:r w:rsidR="00DE2325">
        <w:t>à</w:t>
      </w:r>
      <w:r>
        <w:t xml:space="preserve"> différent moment du projet.</w:t>
      </w:r>
    </w:p>
    <w:p w14:paraId="385CC2AA" w14:textId="35B2E2B6" w:rsidR="0049659A" w:rsidRDefault="0049659A" w:rsidP="004B1B9C">
      <w:pPr>
        <w:pStyle w:val="Titre2"/>
        <w:jc w:val="both"/>
        <w:rPr>
          <w:i w:val="0"/>
          <w:iCs/>
        </w:rPr>
      </w:pPr>
      <w:bookmarkStart w:id="46" w:name="_Toc175917902"/>
      <w:bookmarkStart w:id="47" w:name="_Toc181367456"/>
      <w:r w:rsidRPr="00791020">
        <w:rPr>
          <w:i w:val="0"/>
          <w:iCs/>
        </w:rPr>
        <w:t>Description des test</w:t>
      </w:r>
      <w:bookmarkEnd w:id="43"/>
      <w:r w:rsidRPr="00791020">
        <w:rPr>
          <w:i w:val="0"/>
          <w:iCs/>
        </w:rPr>
        <w:t>s effectués</w:t>
      </w:r>
      <w:bookmarkEnd w:id="44"/>
      <w:bookmarkEnd w:id="46"/>
      <w:bookmarkEnd w:id="47"/>
    </w:p>
    <w:p w14:paraId="0BF4D96F" w14:textId="77777777" w:rsidR="00DE2325" w:rsidRDefault="00DE2325" w:rsidP="00DE2325">
      <w:pPr>
        <w:pStyle w:val="Titre3"/>
      </w:pPr>
      <w:bookmarkStart w:id="48" w:name="_Toc181367457"/>
      <w:r>
        <w:t>Sprint 1</w:t>
      </w:r>
      <w:bookmarkEnd w:id="48"/>
    </w:p>
    <w:p w14:paraId="4B4625C8" w14:textId="77777777" w:rsidR="00DE2325" w:rsidRDefault="00DE2325" w:rsidP="00DE2325">
      <w:pPr>
        <w:pStyle w:val="Titre4"/>
      </w:pPr>
      <w: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08"/>
        <w:gridCol w:w="6552"/>
        <w:gridCol w:w="500"/>
      </w:tblGrid>
      <w:tr w:rsidR="00DE2325" w14:paraId="46529E0F" w14:textId="77777777" w:rsidTr="00D902BB">
        <w:tblPrEx>
          <w:tblCellMar>
            <w:top w:w="0" w:type="dxa"/>
            <w:bottom w:w="0" w:type="dxa"/>
          </w:tblCellMar>
        </w:tblPrEx>
        <w:tc>
          <w:tcPr>
            <w:tcW w:w="0" w:type="auto"/>
          </w:tcPr>
          <w:p w14:paraId="5D2434CF" w14:textId="77777777" w:rsidR="00DE2325" w:rsidRDefault="00DE2325" w:rsidP="00D902BB">
            <w:r>
              <w:t>Affichage du menu de choix de fichier</w:t>
            </w:r>
          </w:p>
        </w:tc>
        <w:tc>
          <w:tcPr>
            <w:tcW w:w="0" w:type="auto"/>
          </w:tcPr>
          <w:p w14:paraId="510ACA28" w14:textId="77777777" w:rsidR="00DE2325" w:rsidRDefault="00DE2325" w:rsidP="00D902BB">
            <w:r>
              <w:t>Sur la page principale Quand l'utilisateur clique sur le bouton "Choisir un fichier" Un menu permettant de choisir un fichier apparait (Voir maquette)</w:t>
            </w:r>
          </w:p>
        </w:tc>
        <w:tc>
          <w:tcPr>
            <w:tcW w:w="0" w:type="auto"/>
          </w:tcPr>
          <w:p w14:paraId="25FA3C05" w14:textId="77777777" w:rsidR="00DE2325" w:rsidRDefault="00DE2325" w:rsidP="00D902BB">
            <w:r>
              <w:t>OK</w:t>
            </w:r>
          </w:p>
          <w:p w14:paraId="0BDD5D58" w14:textId="77777777" w:rsidR="00DE2325" w:rsidRDefault="00DE2325" w:rsidP="00D902BB">
            <w:r>
              <w:t xml:space="preserve">30 </w:t>
            </w:r>
            <w:proofErr w:type="spellStart"/>
            <w:r>
              <w:t>Oct</w:t>
            </w:r>
            <w:proofErr w:type="spellEnd"/>
          </w:p>
        </w:tc>
      </w:tr>
      <w:tr w:rsidR="00DE2325" w14:paraId="09532483" w14:textId="77777777" w:rsidTr="00D902BB">
        <w:tblPrEx>
          <w:tblCellMar>
            <w:top w:w="0" w:type="dxa"/>
            <w:bottom w:w="0" w:type="dxa"/>
          </w:tblCellMar>
        </w:tblPrEx>
        <w:tc>
          <w:tcPr>
            <w:tcW w:w="0" w:type="auto"/>
          </w:tcPr>
          <w:p w14:paraId="6A867BEA" w14:textId="77777777" w:rsidR="00DE2325" w:rsidRDefault="00DE2325" w:rsidP="00D902BB">
            <w:r>
              <w:t>Extension des fichier</w:t>
            </w:r>
          </w:p>
        </w:tc>
        <w:tc>
          <w:tcPr>
            <w:tcW w:w="0" w:type="auto"/>
          </w:tcPr>
          <w:p w14:paraId="444CB160" w14:textId="77777777" w:rsidR="00DE2325" w:rsidRDefault="00DE2325" w:rsidP="00D902BB">
            <w:r>
              <w:t>Sur la page principale Quand l'utilisateur à cliquer sur "Choisir un fichier" et que l'explorateur de fichier s'ouvre l'utilisateur ne peut choisir que des fichiers de type JSON</w:t>
            </w:r>
          </w:p>
        </w:tc>
        <w:tc>
          <w:tcPr>
            <w:tcW w:w="0" w:type="auto"/>
          </w:tcPr>
          <w:p w14:paraId="4D3D82E5" w14:textId="77777777" w:rsidR="00DE2325" w:rsidRDefault="00DE2325" w:rsidP="00D902BB">
            <w:r>
              <w:t>OK</w:t>
            </w:r>
          </w:p>
          <w:p w14:paraId="4BD36EEC" w14:textId="77777777" w:rsidR="00DE2325" w:rsidRDefault="00DE2325" w:rsidP="00D902BB">
            <w:r>
              <w:t xml:space="preserve">30 </w:t>
            </w:r>
            <w:proofErr w:type="spellStart"/>
            <w:r>
              <w:t>Oct</w:t>
            </w:r>
            <w:proofErr w:type="spellEnd"/>
          </w:p>
        </w:tc>
      </w:tr>
      <w:tr w:rsidR="00DE2325" w14:paraId="29697A6B" w14:textId="77777777" w:rsidTr="00D902BB">
        <w:tblPrEx>
          <w:tblCellMar>
            <w:top w:w="0" w:type="dxa"/>
            <w:bottom w:w="0" w:type="dxa"/>
          </w:tblCellMar>
        </w:tblPrEx>
        <w:tc>
          <w:tcPr>
            <w:tcW w:w="0" w:type="auto"/>
          </w:tcPr>
          <w:p w14:paraId="55AC61B9" w14:textId="77777777" w:rsidR="00DE2325" w:rsidRDefault="00DE2325" w:rsidP="00D902BB">
            <w:r>
              <w:t>Mise à jour du graph</w:t>
            </w:r>
          </w:p>
        </w:tc>
        <w:tc>
          <w:tcPr>
            <w:tcW w:w="0" w:type="auto"/>
          </w:tcPr>
          <w:p w14:paraId="512DCF85" w14:textId="77777777" w:rsidR="00DE2325" w:rsidRDefault="00DE2325" w:rsidP="00D902BB">
            <w:r>
              <w:t>Sur la page de graph Quand l'utilisateur change de fichier Les statistique affichée sur le graph s'adapte au fichier choisi</w:t>
            </w:r>
          </w:p>
        </w:tc>
        <w:tc>
          <w:tcPr>
            <w:tcW w:w="0" w:type="auto"/>
          </w:tcPr>
          <w:p w14:paraId="657F0EEF" w14:textId="77777777" w:rsidR="00DE2325" w:rsidRDefault="00DE2325" w:rsidP="00D902BB">
            <w:r>
              <w:t>OK</w:t>
            </w:r>
          </w:p>
          <w:p w14:paraId="566CDD0F" w14:textId="77777777" w:rsidR="00DE2325" w:rsidRDefault="00DE2325" w:rsidP="00D902BB">
            <w:r>
              <w:t xml:space="preserve">30 </w:t>
            </w:r>
            <w:proofErr w:type="spellStart"/>
            <w:r>
              <w:t>Oct</w:t>
            </w:r>
            <w:proofErr w:type="spellEnd"/>
          </w:p>
        </w:tc>
      </w:tr>
      <w:tr w:rsidR="00DE2325" w14:paraId="41067363" w14:textId="77777777" w:rsidTr="00D902BB">
        <w:tblPrEx>
          <w:tblCellMar>
            <w:top w:w="0" w:type="dxa"/>
            <w:bottom w:w="0" w:type="dxa"/>
          </w:tblCellMar>
        </w:tblPrEx>
        <w:tc>
          <w:tcPr>
            <w:tcW w:w="0" w:type="auto"/>
          </w:tcPr>
          <w:p w14:paraId="4E8A18E9" w14:textId="77777777" w:rsidR="00DE2325" w:rsidRDefault="00DE2325" w:rsidP="00D902BB">
            <w:r>
              <w:t>Affichage par défaut</w:t>
            </w:r>
          </w:p>
        </w:tc>
        <w:tc>
          <w:tcPr>
            <w:tcW w:w="0" w:type="auto"/>
          </w:tcPr>
          <w:p w14:paraId="22EA8BC5" w14:textId="77777777" w:rsidR="00DE2325" w:rsidRDefault="00DE2325" w:rsidP="00D902BB">
            <w:r>
              <w:t>Sur la page de graph Quand l'utilisateur ne choisit pas de fichier Le graph est vide</w:t>
            </w:r>
          </w:p>
        </w:tc>
        <w:tc>
          <w:tcPr>
            <w:tcW w:w="0" w:type="auto"/>
          </w:tcPr>
          <w:p w14:paraId="1B00D857" w14:textId="77777777" w:rsidR="00DE2325" w:rsidRDefault="00DE2325" w:rsidP="00D902BB">
            <w:r>
              <w:t>OK</w:t>
            </w:r>
          </w:p>
          <w:p w14:paraId="0A7837EF" w14:textId="77777777" w:rsidR="00DE2325" w:rsidRDefault="00DE2325" w:rsidP="00D902BB">
            <w:r>
              <w:t xml:space="preserve">30 </w:t>
            </w:r>
            <w:proofErr w:type="spellStart"/>
            <w:r>
              <w:t>Oct</w:t>
            </w:r>
            <w:proofErr w:type="spellEnd"/>
          </w:p>
        </w:tc>
      </w:tr>
      <w:tr w:rsidR="00DE2325" w14:paraId="71AECD2A" w14:textId="77777777" w:rsidTr="00D902BB">
        <w:tblPrEx>
          <w:tblCellMar>
            <w:top w:w="0" w:type="dxa"/>
            <w:bottom w:w="0" w:type="dxa"/>
          </w:tblCellMar>
        </w:tblPrEx>
        <w:tc>
          <w:tcPr>
            <w:tcW w:w="0" w:type="auto"/>
          </w:tcPr>
          <w:p w14:paraId="2F857335" w14:textId="77777777" w:rsidR="00DE2325" w:rsidRDefault="00DE2325" w:rsidP="00D902BB">
            <w:r>
              <w:t>Affichage des filtres par équipe</w:t>
            </w:r>
          </w:p>
        </w:tc>
        <w:tc>
          <w:tcPr>
            <w:tcW w:w="0" w:type="auto"/>
          </w:tcPr>
          <w:p w14:paraId="2DA194B8"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2AD30FDE" w14:textId="77777777" w:rsidR="00DE2325" w:rsidRDefault="00DE2325" w:rsidP="00D902BB">
            <w:r>
              <w:t>OK</w:t>
            </w:r>
          </w:p>
          <w:p w14:paraId="7E1473E3" w14:textId="77777777" w:rsidR="00DE2325" w:rsidRDefault="00DE2325" w:rsidP="00D902BB">
            <w:r>
              <w:t xml:space="preserve">30 </w:t>
            </w:r>
            <w:proofErr w:type="spellStart"/>
            <w:r>
              <w:t>Oct</w:t>
            </w:r>
            <w:proofErr w:type="spellEnd"/>
          </w:p>
        </w:tc>
      </w:tr>
    </w:tbl>
    <w:p w14:paraId="5A01AE48" w14:textId="77777777" w:rsidR="00DE2325" w:rsidRDefault="00DE2325" w:rsidP="00DE2325">
      <w:pPr>
        <w:pStyle w:val="Titre4"/>
      </w:pPr>
      <w:r>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44"/>
        <w:gridCol w:w="6798"/>
        <w:gridCol w:w="518"/>
      </w:tblGrid>
      <w:tr w:rsidR="00DE2325" w14:paraId="4BDCF94F" w14:textId="77777777" w:rsidTr="00D902BB">
        <w:tblPrEx>
          <w:tblCellMar>
            <w:top w:w="0" w:type="dxa"/>
            <w:bottom w:w="0" w:type="dxa"/>
          </w:tblCellMar>
        </w:tblPrEx>
        <w:tc>
          <w:tcPr>
            <w:tcW w:w="0" w:type="auto"/>
          </w:tcPr>
          <w:p w14:paraId="0D87DAE6" w14:textId="77777777" w:rsidR="00DE2325" w:rsidRDefault="00DE2325" w:rsidP="00D902BB">
            <w:r>
              <w:t>Nombre de Ligne sans filtre</w:t>
            </w:r>
          </w:p>
        </w:tc>
        <w:tc>
          <w:tcPr>
            <w:tcW w:w="0" w:type="auto"/>
          </w:tcPr>
          <w:p w14:paraId="2FE55BC2" w14:textId="77777777" w:rsidR="00DE2325" w:rsidRDefault="00DE2325" w:rsidP="00D902BB">
            <w:r>
              <w:t>Sur la page de graphique Quand il est affiché et que aucun filtre n'est appliqué L'utilisateur voit 30 courbes différentes</w:t>
            </w:r>
          </w:p>
        </w:tc>
        <w:tc>
          <w:tcPr>
            <w:tcW w:w="0" w:type="auto"/>
          </w:tcPr>
          <w:p w14:paraId="0CFDEFC8" w14:textId="77777777" w:rsidR="00DE2325" w:rsidRDefault="00DE2325" w:rsidP="00D902BB">
            <w:r>
              <w:t>OK</w:t>
            </w:r>
          </w:p>
          <w:p w14:paraId="04E47805" w14:textId="77777777" w:rsidR="00DE2325" w:rsidRDefault="00DE2325" w:rsidP="00D902BB">
            <w:r>
              <w:t xml:space="preserve">30 </w:t>
            </w:r>
            <w:proofErr w:type="spellStart"/>
            <w:r>
              <w:t>Oct</w:t>
            </w:r>
            <w:proofErr w:type="spellEnd"/>
          </w:p>
        </w:tc>
      </w:tr>
      <w:tr w:rsidR="00DE2325" w14:paraId="33AC2DC9" w14:textId="77777777" w:rsidTr="00D902BB">
        <w:tblPrEx>
          <w:tblCellMar>
            <w:top w:w="0" w:type="dxa"/>
            <w:bottom w:w="0" w:type="dxa"/>
          </w:tblCellMar>
        </w:tblPrEx>
        <w:tc>
          <w:tcPr>
            <w:tcW w:w="0" w:type="auto"/>
          </w:tcPr>
          <w:p w14:paraId="77552CF4" w14:textId="77777777" w:rsidR="00DE2325" w:rsidRDefault="00DE2325" w:rsidP="00D902BB">
            <w:r>
              <w:t>Affichage label</w:t>
            </w:r>
          </w:p>
        </w:tc>
        <w:tc>
          <w:tcPr>
            <w:tcW w:w="0" w:type="auto"/>
          </w:tcPr>
          <w:p w14:paraId="19AA8401" w14:textId="77777777" w:rsidR="00DE2325" w:rsidRDefault="00DE2325" w:rsidP="00D902BB">
            <w:r>
              <w:t>Sur la page de graphique Quand il est affiché et que aucun filtre n'est appliqué L'utilisateur voit une partie label contenant autant de label que de courbe</w:t>
            </w:r>
          </w:p>
        </w:tc>
        <w:tc>
          <w:tcPr>
            <w:tcW w:w="0" w:type="auto"/>
          </w:tcPr>
          <w:p w14:paraId="3D96DB7A" w14:textId="77777777" w:rsidR="00DE2325" w:rsidRDefault="00DE2325" w:rsidP="00D902BB">
            <w:r>
              <w:t>OK</w:t>
            </w:r>
          </w:p>
          <w:p w14:paraId="5F6EAB3D" w14:textId="77777777" w:rsidR="00DE2325" w:rsidRDefault="00DE2325" w:rsidP="00D902BB">
            <w:r>
              <w:t xml:space="preserve">30 </w:t>
            </w:r>
            <w:proofErr w:type="spellStart"/>
            <w:r>
              <w:t>Oct</w:t>
            </w:r>
            <w:proofErr w:type="spellEnd"/>
          </w:p>
        </w:tc>
      </w:tr>
      <w:tr w:rsidR="00DE2325" w14:paraId="16BFC2F1" w14:textId="77777777" w:rsidTr="00D902BB">
        <w:tblPrEx>
          <w:tblCellMar>
            <w:top w:w="0" w:type="dxa"/>
            <w:bottom w:w="0" w:type="dxa"/>
          </w:tblCellMar>
        </w:tblPrEx>
        <w:tc>
          <w:tcPr>
            <w:tcW w:w="0" w:type="auto"/>
          </w:tcPr>
          <w:p w14:paraId="6F653DB3" w14:textId="77777777" w:rsidR="00DE2325" w:rsidRDefault="00DE2325" w:rsidP="00D902BB">
            <w:r>
              <w:lastRenderedPageBreak/>
              <w:t>Zoom sur graph</w:t>
            </w:r>
          </w:p>
        </w:tc>
        <w:tc>
          <w:tcPr>
            <w:tcW w:w="0" w:type="auto"/>
          </w:tcPr>
          <w:p w14:paraId="19FCF963" w14:textId="77777777" w:rsidR="00DE2325" w:rsidRDefault="00DE2325" w:rsidP="00D902BB">
            <w:r>
              <w:t>Sur la page de graphique Quand l'utilisateur scroll vers l'avant avec la molette sur le graph Le graph zoom</w:t>
            </w:r>
          </w:p>
        </w:tc>
        <w:tc>
          <w:tcPr>
            <w:tcW w:w="0" w:type="auto"/>
          </w:tcPr>
          <w:p w14:paraId="18F7FA19" w14:textId="77777777" w:rsidR="00DE2325" w:rsidRDefault="00DE2325" w:rsidP="00D902BB">
            <w:r>
              <w:t>OK</w:t>
            </w:r>
          </w:p>
          <w:p w14:paraId="7C424E38" w14:textId="77777777" w:rsidR="00DE2325" w:rsidRDefault="00DE2325" w:rsidP="00D902BB">
            <w:r>
              <w:t xml:space="preserve">30 </w:t>
            </w:r>
            <w:proofErr w:type="spellStart"/>
            <w:r>
              <w:t>Oct</w:t>
            </w:r>
            <w:proofErr w:type="spellEnd"/>
          </w:p>
        </w:tc>
      </w:tr>
      <w:tr w:rsidR="00DE2325" w14:paraId="44609581" w14:textId="77777777" w:rsidTr="00D902BB">
        <w:tblPrEx>
          <w:tblCellMar>
            <w:top w:w="0" w:type="dxa"/>
            <w:bottom w:w="0" w:type="dxa"/>
          </w:tblCellMar>
        </w:tblPrEx>
        <w:tc>
          <w:tcPr>
            <w:tcW w:w="0" w:type="auto"/>
          </w:tcPr>
          <w:p w14:paraId="55A6501F" w14:textId="77777777" w:rsidR="00DE2325" w:rsidRDefault="00DE2325" w:rsidP="00D902BB">
            <w:proofErr w:type="spellStart"/>
            <w:r>
              <w:t>Dézoom</w:t>
            </w:r>
            <w:proofErr w:type="spellEnd"/>
            <w:r>
              <w:t xml:space="preserve"> sur graph</w:t>
            </w:r>
          </w:p>
        </w:tc>
        <w:tc>
          <w:tcPr>
            <w:tcW w:w="0" w:type="auto"/>
          </w:tcPr>
          <w:p w14:paraId="685C946B"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c>
          <w:tcPr>
            <w:tcW w:w="0" w:type="auto"/>
          </w:tcPr>
          <w:p w14:paraId="42B6C0EF" w14:textId="77777777" w:rsidR="00DE2325" w:rsidRDefault="00DE2325" w:rsidP="00D902BB">
            <w:r>
              <w:t>OK</w:t>
            </w:r>
          </w:p>
          <w:p w14:paraId="78147886" w14:textId="77777777" w:rsidR="00DE2325" w:rsidRDefault="00DE2325" w:rsidP="00D902BB">
            <w:r>
              <w:t xml:space="preserve">30 </w:t>
            </w:r>
            <w:proofErr w:type="spellStart"/>
            <w:r>
              <w:t>Oct</w:t>
            </w:r>
            <w:proofErr w:type="spellEnd"/>
          </w:p>
        </w:tc>
      </w:tr>
    </w:tbl>
    <w:p w14:paraId="48545433" w14:textId="77777777" w:rsidR="00DE2325" w:rsidRDefault="00DE2325" w:rsidP="00DE2325">
      <w:pPr>
        <w:pStyle w:val="Titre4"/>
      </w:pPr>
      <w:proofErr w:type="spellStart"/>
      <w:r>
        <w:t>CheckBox</w:t>
      </w:r>
      <w:proofErr w:type="spellEnd"/>
      <w:r>
        <w:t xml:space="preserve"> et Ligne Adaptative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409"/>
        <w:gridCol w:w="7149"/>
        <w:gridCol w:w="502"/>
      </w:tblGrid>
      <w:tr w:rsidR="00DE2325" w14:paraId="16419D09" w14:textId="77777777" w:rsidTr="00D902BB">
        <w:tblPrEx>
          <w:tblCellMar>
            <w:top w:w="0" w:type="dxa"/>
            <w:bottom w:w="0" w:type="dxa"/>
          </w:tblCellMar>
        </w:tblPrEx>
        <w:tc>
          <w:tcPr>
            <w:tcW w:w="0" w:type="auto"/>
          </w:tcPr>
          <w:p w14:paraId="662EF64D" w14:textId="77777777" w:rsidR="00DE2325" w:rsidRDefault="00DE2325" w:rsidP="00D902BB">
            <w:r>
              <w:t>Nombre de Ligne</w:t>
            </w:r>
          </w:p>
        </w:tc>
        <w:tc>
          <w:tcPr>
            <w:tcW w:w="0" w:type="auto"/>
          </w:tcPr>
          <w:p w14:paraId="32ABD6A5" w14:textId="77777777" w:rsidR="00DE2325" w:rsidRDefault="00DE2325" w:rsidP="00D902BB">
            <w:r>
              <w:t>Sur le graphique quand aucun filtre n'est appliqué je vois autant de ligne que d'équipe dans mon jeu de donnée</w:t>
            </w:r>
          </w:p>
        </w:tc>
        <w:tc>
          <w:tcPr>
            <w:tcW w:w="0" w:type="auto"/>
          </w:tcPr>
          <w:p w14:paraId="05563649" w14:textId="77777777" w:rsidR="00DE2325" w:rsidRDefault="00DE2325" w:rsidP="00D902BB">
            <w:r>
              <w:t>OK</w:t>
            </w:r>
          </w:p>
          <w:p w14:paraId="576D46CA" w14:textId="77777777" w:rsidR="00DE2325" w:rsidRDefault="00DE2325" w:rsidP="00D902BB">
            <w:r>
              <w:t xml:space="preserve">1 </w:t>
            </w:r>
            <w:proofErr w:type="spellStart"/>
            <w:r>
              <w:t>Nov</w:t>
            </w:r>
            <w:proofErr w:type="spellEnd"/>
          </w:p>
        </w:tc>
      </w:tr>
      <w:tr w:rsidR="00DE2325" w14:paraId="3DC8B409" w14:textId="77777777" w:rsidTr="00D902BB">
        <w:tblPrEx>
          <w:tblCellMar>
            <w:top w:w="0" w:type="dxa"/>
            <w:bottom w:w="0" w:type="dxa"/>
          </w:tblCellMar>
        </w:tblPrEx>
        <w:tc>
          <w:tcPr>
            <w:tcW w:w="0" w:type="auto"/>
          </w:tcPr>
          <w:p w14:paraId="6E321A17" w14:textId="77777777" w:rsidR="00DE2325" w:rsidRDefault="00DE2325" w:rsidP="00D902BB">
            <w:r>
              <w:t xml:space="preserve">Nombre de </w:t>
            </w:r>
            <w:proofErr w:type="spellStart"/>
            <w:r>
              <w:t>checkBox</w:t>
            </w:r>
            <w:proofErr w:type="spellEnd"/>
          </w:p>
        </w:tc>
        <w:tc>
          <w:tcPr>
            <w:tcW w:w="0" w:type="auto"/>
          </w:tcPr>
          <w:p w14:paraId="131FCA90" w14:textId="77777777" w:rsidR="00DE2325" w:rsidRDefault="00DE2325" w:rsidP="00D902BB">
            <w:r>
              <w:t xml:space="preserve">Sur le page du graphique Quand un fichier </w:t>
            </w:r>
            <w:proofErr w:type="spellStart"/>
            <w:r>
              <w:t>à</w:t>
            </w:r>
            <w:proofErr w:type="spellEnd"/>
            <w:r>
              <w:t xml:space="preserve">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c>
          <w:tcPr>
            <w:tcW w:w="0" w:type="auto"/>
          </w:tcPr>
          <w:p w14:paraId="45AAA07F" w14:textId="77777777" w:rsidR="00DE2325" w:rsidRDefault="00DE2325" w:rsidP="00D902BB">
            <w:r>
              <w:t>OK</w:t>
            </w:r>
          </w:p>
          <w:p w14:paraId="3DDC0C17" w14:textId="77777777" w:rsidR="00DE2325" w:rsidRDefault="00DE2325" w:rsidP="00D902BB">
            <w:r>
              <w:t xml:space="preserve">1 </w:t>
            </w:r>
            <w:proofErr w:type="spellStart"/>
            <w:r>
              <w:t>Nov</w:t>
            </w:r>
            <w:proofErr w:type="spellEnd"/>
          </w:p>
        </w:tc>
      </w:tr>
      <w:tr w:rsidR="00DE2325" w14:paraId="1EBDC584" w14:textId="77777777" w:rsidTr="00D902BB">
        <w:tblPrEx>
          <w:tblCellMar>
            <w:top w:w="0" w:type="dxa"/>
            <w:bottom w:w="0" w:type="dxa"/>
          </w:tblCellMar>
        </w:tblPrEx>
        <w:tc>
          <w:tcPr>
            <w:tcW w:w="0" w:type="auto"/>
          </w:tcPr>
          <w:p w14:paraId="57AF8367" w14:textId="77777777" w:rsidR="00DE2325" w:rsidRDefault="00DE2325" w:rsidP="00D902BB">
            <w:r>
              <w:t xml:space="preserve">Nom des </w:t>
            </w:r>
            <w:proofErr w:type="spellStart"/>
            <w:r>
              <w:t>checkBox</w:t>
            </w:r>
            <w:proofErr w:type="spellEnd"/>
          </w:p>
        </w:tc>
        <w:tc>
          <w:tcPr>
            <w:tcW w:w="0" w:type="auto"/>
          </w:tcPr>
          <w:p w14:paraId="0350E0DC"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c>
          <w:tcPr>
            <w:tcW w:w="0" w:type="auto"/>
          </w:tcPr>
          <w:p w14:paraId="50CF149D" w14:textId="77777777" w:rsidR="00DE2325" w:rsidRDefault="00DE2325" w:rsidP="00D902BB">
            <w:r>
              <w:t>OK</w:t>
            </w:r>
          </w:p>
          <w:p w14:paraId="3356A9D3" w14:textId="77777777" w:rsidR="00DE2325" w:rsidRDefault="00DE2325" w:rsidP="00D902BB">
            <w:r>
              <w:t xml:space="preserve">1 </w:t>
            </w:r>
            <w:proofErr w:type="spellStart"/>
            <w:r>
              <w:t>Nov</w:t>
            </w:r>
            <w:proofErr w:type="spellEnd"/>
          </w:p>
        </w:tc>
      </w:tr>
    </w:tbl>
    <w:p w14:paraId="714F25D4" w14:textId="77777777" w:rsidR="00DE2325" w:rsidRDefault="00DE2325" w:rsidP="00DE2325">
      <w:pPr>
        <w:pStyle w:val="Titre4"/>
      </w:pPr>
      <w:r>
        <w:t>Filtrage 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159"/>
        <w:gridCol w:w="6380"/>
        <w:gridCol w:w="521"/>
      </w:tblGrid>
      <w:tr w:rsidR="00DE2325" w14:paraId="14262854" w14:textId="77777777" w:rsidTr="00D902BB">
        <w:tblPrEx>
          <w:tblCellMar>
            <w:top w:w="0" w:type="dxa"/>
            <w:bottom w:w="0" w:type="dxa"/>
          </w:tblCellMar>
        </w:tblPrEx>
        <w:tc>
          <w:tcPr>
            <w:tcW w:w="0" w:type="auto"/>
          </w:tcPr>
          <w:p w14:paraId="046B1DCC" w14:textId="77777777" w:rsidR="00DE2325" w:rsidRDefault="00DE2325" w:rsidP="00D902BB">
            <w:r>
              <w:t>Check box jour</w:t>
            </w:r>
          </w:p>
        </w:tc>
        <w:tc>
          <w:tcPr>
            <w:tcW w:w="0" w:type="auto"/>
          </w:tcPr>
          <w:p w14:paraId="1C62BE41"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3297E5C" w14:textId="77777777" w:rsidR="00DE2325" w:rsidRDefault="00DE2325" w:rsidP="00D902BB">
            <w:r>
              <w:t>OK</w:t>
            </w:r>
          </w:p>
          <w:p w14:paraId="39E1527C" w14:textId="77777777" w:rsidR="00DE2325" w:rsidRDefault="00DE2325" w:rsidP="00D902BB">
            <w:r>
              <w:t xml:space="preserve">30 </w:t>
            </w:r>
            <w:proofErr w:type="spellStart"/>
            <w:r>
              <w:t>Oct</w:t>
            </w:r>
            <w:proofErr w:type="spellEnd"/>
          </w:p>
        </w:tc>
      </w:tr>
      <w:tr w:rsidR="00DE2325" w14:paraId="638790D5" w14:textId="77777777" w:rsidTr="00D902BB">
        <w:tblPrEx>
          <w:tblCellMar>
            <w:top w:w="0" w:type="dxa"/>
            <w:bottom w:w="0" w:type="dxa"/>
          </w:tblCellMar>
        </w:tblPrEx>
        <w:tc>
          <w:tcPr>
            <w:tcW w:w="0" w:type="auto"/>
          </w:tcPr>
          <w:p w14:paraId="16E5EAB8" w14:textId="77777777" w:rsidR="00DE2325" w:rsidRDefault="00DE2325" w:rsidP="00D902BB">
            <w:r>
              <w:t>Check box équipe</w:t>
            </w:r>
          </w:p>
        </w:tc>
        <w:tc>
          <w:tcPr>
            <w:tcW w:w="0" w:type="auto"/>
          </w:tcPr>
          <w:p w14:paraId="0D6A6445"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c>
          <w:tcPr>
            <w:tcW w:w="0" w:type="auto"/>
          </w:tcPr>
          <w:p w14:paraId="45957339" w14:textId="77777777" w:rsidR="00DE2325" w:rsidRDefault="00DE2325" w:rsidP="00D902BB">
            <w:r>
              <w:t>OK</w:t>
            </w:r>
          </w:p>
          <w:p w14:paraId="1172287A" w14:textId="77777777" w:rsidR="00DE2325" w:rsidRDefault="00DE2325" w:rsidP="00D902BB">
            <w:r>
              <w:t xml:space="preserve">1 </w:t>
            </w:r>
            <w:proofErr w:type="spellStart"/>
            <w:r>
              <w:t>Nov</w:t>
            </w:r>
            <w:proofErr w:type="spellEnd"/>
          </w:p>
        </w:tc>
      </w:tr>
      <w:tr w:rsidR="00DE2325" w14:paraId="1CC44296" w14:textId="77777777" w:rsidTr="00D902BB">
        <w:tblPrEx>
          <w:tblCellMar>
            <w:top w:w="0" w:type="dxa"/>
            <w:bottom w:w="0" w:type="dxa"/>
          </w:tblCellMar>
        </w:tblPrEx>
        <w:tc>
          <w:tcPr>
            <w:tcW w:w="0" w:type="auto"/>
          </w:tcPr>
          <w:p w14:paraId="62CC2447" w14:textId="77777777" w:rsidR="00DE2325" w:rsidRDefault="00DE2325" w:rsidP="00D902BB">
            <w:r>
              <w:t>Affichage une équipe</w:t>
            </w:r>
          </w:p>
        </w:tc>
        <w:tc>
          <w:tcPr>
            <w:tcW w:w="0" w:type="auto"/>
          </w:tcPr>
          <w:p w14:paraId="4C989D05" w14:textId="77777777" w:rsidR="00DE2325" w:rsidRDefault="00DE2325" w:rsidP="00D902BB">
            <w:r>
              <w:t>Sur la page du graphe Quand l'utilisateur clique sur une équipe dans la partie label Le graph affiche uniquement l'équipe sur laquelle l'utilisateur a cliqué</w:t>
            </w:r>
          </w:p>
        </w:tc>
        <w:tc>
          <w:tcPr>
            <w:tcW w:w="0" w:type="auto"/>
          </w:tcPr>
          <w:p w14:paraId="15CCB1DE" w14:textId="77777777" w:rsidR="00DE2325" w:rsidRDefault="00DE2325" w:rsidP="00D902BB">
            <w:proofErr w:type="gramStart"/>
            <w:r>
              <w:t>ko</w:t>
            </w:r>
            <w:proofErr w:type="gramEnd"/>
          </w:p>
          <w:p w14:paraId="68D05E73" w14:textId="77777777" w:rsidR="00DE2325" w:rsidRDefault="00DE2325" w:rsidP="00D902BB">
            <w:r>
              <w:t xml:space="preserve">30 </w:t>
            </w:r>
            <w:proofErr w:type="spellStart"/>
            <w:r>
              <w:t>Oct</w:t>
            </w:r>
            <w:proofErr w:type="spellEnd"/>
          </w:p>
        </w:tc>
      </w:tr>
      <w:tr w:rsidR="00DE2325" w14:paraId="0B5C5C87" w14:textId="77777777" w:rsidTr="00D902BB">
        <w:tblPrEx>
          <w:tblCellMar>
            <w:top w:w="0" w:type="dxa"/>
            <w:bottom w:w="0" w:type="dxa"/>
          </w:tblCellMar>
        </w:tblPrEx>
        <w:tc>
          <w:tcPr>
            <w:tcW w:w="0" w:type="auto"/>
          </w:tcPr>
          <w:p w14:paraId="303B420B" w14:textId="77777777" w:rsidR="00DE2325" w:rsidRDefault="00DE2325" w:rsidP="00D902BB">
            <w:r>
              <w:t>Affichage une équipe</w:t>
            </w:r>
          </w:p>
        </w:tc>
        <w:tc>
          <w:tcPr>
            <w:tcW w:w="0" w:type="auto"/>
          </w:tcPr>
          <w:p w14:paraId="6C6179C2"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c>
          <w:tcPr>
            <w:tcW w:w="0" w:type="auto"/>
          </w:tcPr>
          <w:p w14:paraId="7288F88A" w14:textId="77777777" w:rsidR="00DE2325" w:rsidRDefault="00DE2325" w:rsidP="00D902BB">
            <w:proofErr w:type="gramStart"/>
            <w:r>
              <w:t>ko</w:t>
            </w:r>
            <w:proofErr w:type="gramEnd"/>
          </w:p>
          <w:p w14:paraId="0BB3CA16" w14:textId="77777777" w:rsidR="00DE2325" w:rsidRDefault="00DE2325" w:rsidP="00D902BB">
            <w:r>
              <w:t xml:space="preserve">30 </w:t>
            </w:r>
            <w:proofErr w:type="spellStart"/>
            <w:r>
              <w:t>Oct</w:t>
            </w:r>
            <w:proofErr w:type="spellEnd"/>
          </w:p>
        </w:tc>
      </w:tr>
      <w:tr w:rsidR="00DE2325" w14:paraId="34EF7B2A" w14:textId="77777777" w:rsidTr="00D902BB">
        <w:tblPrEx>
          <w:tblCellMar>
            <w:top w:w="0" w:type="dxa"/>
            <w:bottom w:w="0" w:type="dxa"/>
          </w:tblCellMar>
        </w:tblPrEx>
        <w:tc>
          <w:tcPr>
            <w:tcW w:w="0" w:type="auto"/>
          </w:tcPr>
          <w:p w14:paraId="715652CC" w14:textId="77777777" w:rsidR="00DE2325" w:rsidRDefault="00DE2325" w:rsidP="00D902BB">
            <w:r>
              <w:t>Affichage une équipe</w:t>
            </w:r>
          </w:p>
        </w:tc>
        <w:tc>
          <w:tcPr>
            <w:tcW w:w="0" w:type="auto"/>
          </w:tcPr>
          <w:p w14:paraId="17B35F50" w14:textId="77777777" w:rsidR="00DE2325" w:rsidRDefault="00DE2325" w:rsidP="00D902BB">
            <w:r>
              <w:t>Sur la page du graphe Quand l'utilisateur clique plusieurs fois sur la même équipe dans la partie filtre Les informations de la ligne ne changent pas</w:t>
            </w:r>
          </w:p>
        </w:tc>
        <w:tc>
          <w:tcPr>
            <w:tcW w:w="0" w:type="auto"/>
          </w:tcPr>
          <w:p w14:paraId="575C35A3" w14:textId="77777777" w:rsidR="00DE2325" w:rsidRDefault="00DE2325" w:rsidP="00D902BB">
            <w:r>
              <w:t>OK</w:t>
            </w:r>
          </w:p>
          <w:p w14:paraId="07828330" w14:textId="77777777" w:rsidR="00DE2325" w:rsidRDefault="00DE2325" w:rsidP="00D902BB">
            <w:r>
              <w:t xml:space="preserve">1 </w:t>
            </w:r>
            <w:proofErr w:type="spellStart"/>
            <w:r>
              <w:t>Nov</w:t>
            </w:r>
            <w:proofErr w:type="spellEnd"/>
          </w:p>
        </w:tc>
      </w:tr>
      <w:tr w:rsidR="00DE2325" w14:paraId="0D24A765" w14:textId="77777777" w:rsidTr="00D902BB">
        <w:tblPrEx>
          <w:tblCellMar>
            <w:top w:w="0" w:type="dxa"/>
            <w:bottom w:w="0" w:type="dxa"/>
          </w:tblCellMar>
        </w:tblPrEx>
        <w:tc>
          <w:tcPr>
            <w:tcW w:w="0" w:type="auto"/>
          </w:tcPr>
          <w:p w14:paraId="6254D2F9" w14:textId="77777777" w:rsidR="00DE2325" w:rsidRDefault="00DE2325" w:rsidP="00D902BB">
            <w:proofErr w:type="spellStart"/>
            <w:r>
              <w:t>Selection</w:t>
            </w:r>
            <w:proofErr w:type="spellEnd"/>
            <w:r>
              <w:t xml:space="preserve"> des équipes </w:t>
            </w:r>
            <w:proofErr w:type="spellStart"/>
            <w:proofErr w:type="gramStart"/>
            <w:r>
              <w:t>a</w:t>
            </w:r>
            <w:proofErr w:type="spellEnd"/>
            <w:proofErr w:type="gramEnd"/>
            <w:r>
              <w:t xml:space="preserve"> ne pas afficher</w:t>
            </w:r>
          </w:p>
        </w:tc>
        <w:tc>
          <w:tcPr>
            <w:tcW w:w="0" w:type="auto"/>
          </w:tcPr>
          <w:p w14:paraId="6B2E76B1"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c>
          <w:tcPr>
            <w:tcW w:w="0" w:type="auto"/>
          </w:tcPr>
          <w:p w14:paraId="708C5524" w14:textId="77777777" w:rsidR="00DE2325" w:rsidRDefault="00DE2325" w:rsidP="00D902BB">
            <w:r>
              <w:t>OK</w:t>
            </w:r>
          </w:p>
          <w:p w14:paraId="52AB3532" w14:textId="77777777" w:rsidR="00DE2325" w:rsidRDefault="00DE2325" w:rsidP="00D902BB">
            <w:r>
              <w:t xml:space="preserve">30 </w:t>
            </w:r>
            <w:proofErr w:type="spellStart"/>
            <w:r>
              <w:t>Oct</w:t>
            </w:r>
            <w:proofErr w:type="spellEnd"/>
          </w:p>
        </w:tc>
      </w:tr>
      <w:tr w:rsidR="00DE2325" w14:paraId="74FA84F7" w14:textId="77777777" w:rsidTr="00D902BB">
        <w:tblPrEx>
          <w:tblCellMar>
            <w:top w:w="0" w:type="dxa"/>
            <w:bottom w:w="0" w:type="dxa"/>
          </w:tblCellMar>
        </w:tblPrEx>
        <w:tc>
          <w:tcPr>
            <w:tcW w:w="0" w:type="auto"/>
          </w:tcPr>
          <w:p w14:paraId="52367434" w14:textId="77777777" w:rsidR="00DE2325" w:rsidRDefault="00DE2325" w:rsidP="00D902BB">
            <w:proofErr w:type="spellStart"/>
            <w:r>
              <w:t>Selection</w:t>
            </w:r>
            <w:proofErr w:type="spellEnd"/>
            <w:r>
              <w:t xml:space="preserve"> des équipes à afficher</w:t>
            </w:r>
          </w:p>
        </w:tc>
        <w:tc>
          <w:tcPr>
            <w:tcW w:w="0" w:type="auto"/>
          </w:tcPr>
          <w:p w14:paraId="0E14D6AB"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c>
          <w:tcPr>
            <w:tcW w:w="0" w:type="auto"/>
          </w:tcPr>
          <w:p w14:paraId="507C278D" w14:textId="77777777" w:rsidR="00DE2325" w:rsidRDefault="00DE2325" w:rsidP="00D902BB">
            <w:r>
              <w:t>OK</w:t>
            </w:r>
          </w:p>
          <w:p w14:paraId="4606265D" w14:textId="77777777" w:rsidR="00DE2325" w:rsidRDefault="00DE2325" w:rsidP="00D902BB">
            <w:r>
              <w:t xml:space="preserve">30 </w:t>
            </w:r>
            <w:proofErr w:type="spellStart"/>
            <w:r>
              <w:t>Oct</w:t>
            </w:r>
            <w:proofErr w:type="spellEnd"/>
          </w:p>
        </w:tc>
      </w:tr>
      <w:tr w:rsidR="00DE2325" w14:paraId="774910A0" w14:textId="77777777" w:rsidTr="00D902BB">
        <w:tblPrEx>
          <w:tblCellMar>
            <w:top w:w="0" w:type="dxa"/>
            <w:bottom w:w="0" w:type="dxa"/>
          </w:tblCellMar>
        </w:tblPrEx>
        <w:tc>
          <w:tcPr>
            <w:tcW w:w="0" w:type="auto"/>
          </w:tcPr>
          <w:p w14:paraId="49CBE700" w14:textId="77777777" w:rsidR="00DE2325" w:rsidRDefault="00DE2325" w:rsidP="00D902BB">
            <w:r>
              <w:t>Affichage jour</w:t>
            </w:r>
          </w:p>
        </w:tc>
        <w:tc>
          <w:tcPr>
            <w:tcW w:w="0" w:type="auto"/>
          </w:tcPr>
          <w:p w14:paraId="2E69BACD"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9300F1C" w14:textId="77777777" w:rsidR="00DE2325" w:rsidRDefault="00DE2325" w:rsidP="00D902BB">
            <w:r>
              <w:t>OK</w:t>
            </w:r>
          </w:p>
          <w:p w14:paraId="33C06756" w14:textId="77777777" w:rsidR="00DE2325" w:rsidRDefault="00DE2325" w:rsidP="00D902BB">
            <w:r>
              <w:t xml:space="preserve">30 </w:t>
            </w:r>
            <w:proofErr w:type="spellStart"/>
            <w:r>
              <w:t>Oct</w:t>
            </w:r>
            <w:proofErr w:type="spellEnd"/>
          </w:p>
        </w:tc>
      </w:tr>
      <w:tr w:rsidR="00DE2325" w14:paraId="170FFEF0" w14:textId="77777777" w:rsidTr="00D902BB">
        <w:tblPrEx>
          <w:tblCellMar>
            <w:top w:w="0" w:type="dxa"/>
            <w:bottom w:w="0" w:type="dxa"/>
          </w:tblCellMar>
        </w:tblPrEx>
        <w:tc>
          <w:tcPr>
            <w:tcW w:w="0" w:type="auto"/>
          </w:tcPr>
          <w:p w14:paraId="490FC7C8" w14:textId="77777777" w:rsidR="00DE2325" w:rsidRDefault="00DE2325" w:rsidP="00D902BB">
            <w:r>
              <w:t>Désaffichage jour</w:t>
            </w:r>
          </w:p>
        </w:tc>
        <w:tc>
          <w:tcPr>
            <w:tcW w:w="0" w:type="auto"/>
          </w:tcPr>
          <w:p w14:paraId="7D700EA8"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4EEF3C6A" w14:textId="77777777" w:rsidR="00DE2325" w:rsidRDefault="00DE2325" w:rsidP="00D902BB">
            <w:r>
              <w:t>OK</w:t>
            </w:r>
          </w:p>
          <w:p w14:paraId="4AED923D" w14:textId="77777777" w:rsidR="00DE2325" w:rsidRDefault="00DE2325" w:rsidP="00D902BB">
            <w:r>
              <w:t xml:space="preserve">30 </w:t>
            </w:r>
            <w:proofErr w:type="spellStart"/>
            <w:r>
              <w:t>Oct</w:t>
            </w:r>
            <w:proofErr w:type="spellEnd"/>
          </w:p>
        </w:tc>
      </w:tr>
    </w:tbl>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49" w:name="_Toc25553322"/>
      <w:bookmarkStart w:id="50" w:name="_Toc71691026"/>
      <w:bookmarkStart w:id="51" w:name="_Toc175917903"/>
      <w:bookmarkStart w:id="52" w:name="_Toc181367458"/>
      <w:r w:rsidRPr="00791020">
        <w:rPr>
          <w:i w:val="0"/>
          <w:iCs/>
        </w:rPr>
        <w:lastRenderedPageBreak/>
        <w:t xml:space="preserve">Erreurs </w:t>
      </w:r>
      <w:bookmarkEnd w:id="49"/>
      <w:r w:rsidRPr="00791020">
        <w:rPr>
          <w:i w:val="0"/>
          <w:iCs/>
        </w:rPr>
        <w:t>restantes</w:t>
      </w:r>
      <w:bookmarkEnd w:id="50"/>
      <w:bookmarkEnd w:id="51"/>
      <w:bookmarkEnd w:id="52"/>
      <w:r w:rsidRPr="00791020">
        <w:rPr>
          <w:i w:val="0"/>
          <w:iCs/>
        </w:rPr>
        <w:t xml:space="preserve">  </w:t>
      </w:r>
    </w:p>
    <w:p w14:paraId="5BB5CB0E" w14:textId="31E39513" w:rsidR="00D34AEB" w:rsidRDefault="00D34AEB" w:rsidP="00D34AEB">
      <w:pPr>
        <w:jc w:val="both"/>
        <w:rPr>
          <w:iCs/>
        </w:rPr>
      </w:pPr>
      <w:bookmarkStart w:id="53" w:name="_Toc25553323"/>
      <w:r>
        <w:rPr>
          <w:iCs/>
        </w:rPr>
        <w:t>Plus aucune erreur n’est présente dans le projet, ce qui veut dire que sa compilation s’effectue sans problème, cependant il y a plusieurs points suscitant de la refactorisation afin d’améliorer les performance et l’évolutivité du code.</w:t>
      </w:r>
    </w:p>
    <w:p w14:paraId="1BC12253" w14:textId="77777777" w:rsidR="00D34AEB" w:rsidRDefault="00D34AEB" w:rsidP="00D34AEB">
      <w:pPr>
        <w:jc w:val="both"/>
        <w:rPr>
          <w:iCs/>
        </w:rPr>
      </w:pPr>
    </w:p>
    <w:p w14:paraId="755E1A71" w14:textId="366FA4FF" w:rsidR="00D34AEB" w:rsidRDefault="00D34AEB" w:rsidP="00D34AEB">
      <w:pPr>
        <w:pStyle w:val="Titre3"/>
      </w:pPr>
      <w:bookmarkStart w:id="54" w:name="_Toc181367459"/>
      <w:r>
        <w:t>Dette technique</w:t>
      </w:r>
      <w:bookmarkEnd w:id="54"/>
    </w:p>
    <w:p w14:paraId="64AD4D56" w14:textId="77777777" w:rsidR="00D34AEB" w:rsidRDefault="00D34AEB" w:rsidP="00D34AEB"/>
    <w:p w14:paraId="200984F5" w14:textId="0A2EC375" w:rsidR="00D34AEB" w:rsidRPr="00D34AEB" w:rsidRDefault="00D34AEB" w:rsidP="00D34AEB">
      <w:pPr>
        <w:rPr>
          <w:i/>
          <w:iCs/>
          <w:u w:val="single"/>
        </w:rPr>
      </w:pPr>
      <w:proofErr w:type="spellStart"/>
      <w:r w:rsidRPr="00D34AEB">
        <w:rPr>
          <w:i/>
          <w:iCs/>
          <w:u w:val="single"/>
          <w:lang w:val="fr-CH"/>
        </w:rPr>
        <w:t>UpdatesTeamsVisibility</w:t>
      </w:r>
      <w:proofErr w:type="spellEnd"/>
    </w:p>
    <w:p w14:paraId="147D4861" w14:textId="1DCBE169" w:rsidR="00D34AEB" w:rsidRDefault="00D34AEB" w:rsidP="00D34AEB">
      <w:pPr>
        <w:rPr>
          <w:lang w:val="fr-CH"/>
        </w:rPr>
      </w:pPr>
      <w:r>
        <w:t xml:space="preserve">Le code de la méthode </w:t>
      </w:r>
      <w:proofErr w:type="spellStart"/>
      <w:r w:rsidRPr="00D34AEB">
        <w:rPr>
          <w:lang w:val="fr-CH"/>
        </w:rPr>
        <w:t>UpdatesTeamsVisibility</w:t>
      </w:r>
      <w:proofErr w:type="spellEnd"/>
      <w:r w:rsidRPr="00D34AEB">
        <w:rPr>
          <w:lang w:val="fr-CH"/>
        </w:rPr>
        <w:t xml:space="preserve"> est redondant avec une partie du code de la méthode </w:t>
      </w:r>
      <w:proofErr w:type="spellStart"/>
      <w:r w:rsidRPr="00D34AEB">
        <w:rPr>
          <w:lang w:val="fr-CH"/>
        </w:rPr>
        <w:t>CheckBox_CheckedChanged</w:t>
      </w:r>
      <w:proofErr w:type="spellEnd"/>
      <w:r w:rsidRPr="00D34AEB">
        <w:rPr>
          <w:lang w:val="fr-CH"/>
        </w:rPr>
        <w:t xml:space="preserve"> la solution serait de placer ce code redondant dans une méthode unique et de l’appeler quand nécessaire</w:t>
      </w:r>
      <w:r w:rsidR="00FD499C">
        <w:rPr>
          <w:lang w:val="fr-CH"/>
        </w:rPr>
        <w:t>, il serait aussi nécessaire de n’utiliser cette méthode que quand cela est nécessaire</w:t>
      </w:r>
      <w:r w:rsidRPr="00D34AEB">
        <w:rPr>
          <w:lang w:val="fr-CH"/>
        </w:rPr>
        <w:t>.</w:t>
      </w:r>
    </w:p>
    <w:p w14:paraId="6D3932E5" w14:textId="77777777" w:rsidR="00D540C9" w:rsidRDefault="00D540C9" w:rsidP="00D34AEB">
      <w:pPr>
        <w:rPr>
          <w:lang w:val="fr-CH"/>
        </w:rPr>
      </w:pPr>
    </w:p>
    <w:p w14:paraId="59EF1C23" w14:textId="49F0F3B5" w:rsidR="00D34AEB" w:rsidRPr="00D34AEB" w:rsidRDefault="00D34AEB" w:rsidP="00D34AEB">
      <w:pPr>
        <w:rPr>
          <w:i/>
          <w:iCs/>
          <w:u w:val="single"/>
          <w:lang w:val="fr-CH"/>
        </w:rPr>
      </w:pPr>
      <w:r>
        <w:rPr>
          <w:i/>
          <w:iCs/>
          <w:u w:val="single"/>
          <w:lang w:val="fr-CH"/>
        </w:rPr>
        <w:t>Méthode 1</w:t>
      </w:r>
    </w:p>
    <w:p w14:paraId="31AEC82A" w14:textId="28E1046D" w:rsidR="00D34AEB" w:rsidRDefault="00D34AEB" w:rsidP="00D34AEB">
      <w:r w:rsidRPr="00D34AEB">
        <w:rPr>
          <w:noProof/>
        </w:rPr>
        <w:drawing>
          <wp:inline distT="0" distB="0" distL="0" distR="0" wp14:anchorId="5847AEBF" wp14:editId="109755C2">
            <wp:extent cx="5491162" cy="1919605"/>
            <wp:effectExtent l="0" t="0" r="0" b="4445"/>
            <wp:docPr id="351862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2672" name="Image 1" descr="Une image contenant texte, capture d’écran, logiciel, Logiciel multimédia&#10;&#10;Description générée automatiquement"/>
                    <pic:cNvPicPr/>
                  </pic:nvPicPr>
                  <pic:blipFill>
                    <a:blip r:embed="rId22"/>
                    <a:stretch>
                      <a:fillRect/>
                    </a:stretch>
                  </pic:blipFill>
                  <pic:spPr>
                    <a:xfrm>
                      <a:off x="0" y="0"/>
                      <a:ext cx="5496371" cy="1921426"/>
                    </a:xfrm>
                    <a:prstGeom prst="rect">
                      <a:avLst/>
                    </a:prstGeom>
                  </pic:spPr>
                </pic:pic>
              </a:graphicData>
            </a:graphic>
          </wp:inline>
        </w:drawing>
      </w:r>
    </w:p>
    <w:p w14:paraId="26827567" w14:textId="77777777" w:rsidR="00D34AEB" w:rsidRDefault="00D34AEB" w:rsidP="00D34AEB"/>
    <w:p w14:paraId="79C3B40A" w14:textId="59E88085" w:rsidR="00D34AEB" w:rsidRDefault="00D34AEB" w:rsidP="00D34AEB">
      <w:pPr>
        <w:rPr>
          <w:i/>
          <w:iCs/>
          <w:u w:val="single"/>
        </w:rPr>
      </w:pPr>
      <w:r>
        <w:rPr>
          <w:i/>
          <w:iCs/>
          <w:u w:val="single"/>
        </w:rPr>
        <w:t>Méthode 2</w:t>
      </w:r>
    </w:p>
    <w:p w14:paraId="11C6578F" w14:textId="4C0C94F5" w:rsidR="00D34AEB" w:rsidRDefault="00D34AEB" w:rsidP="00D34AEB">
      <w:pPr>
        <w:rPr>
          <w:i/>
          <w:iCs/>
          <w:u w:val="single"/>
        </w:rPr>
      </w:pPr>
      <w:r w:rsidRPr="00D34AEB">
        <w:rPr>
          <w:i/>
          <w:iCs/>
          <w:noProof/>
          <w:u w:val="single"/>
        </w:rPr>
        <w:drawing>
          <wp:inline distT="0" distB="0" distL="0" distR="0" wp14:anchorId="19BB675A" wp14:editId="5950F73B">
            <wp:extent cx="5759450" cy="1655445"/>
            <wp:effectExtent l="0" t="0" r="0" b="1905"/>
            <wp:docPr id="39624834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8341" name="Image 1" descr="Une image contenant texte, capture d’écran, Police, logiciel&#10;&#10;Description générée automatiquement"/>
                    <pic:cNvPicPr/>
                  </pic:nvPicPr>
                  <pic:blipFill>
                    <a:blip r:embed="rId23"/>
                    <a:stretch>
                      <a:fillRect/>
                    </a:stretch>
                  </pic:blipFill>
                  <pic:spPr>
                    <a:xfrm>
                      <a:off x="0" y="0"/>
                      <a:ext cx="5759450" cy="1655445"/>
                    </a:xfrm>
                    <a:prstGeom prst="rect">
                      <a:avLst/>
                    </a:prstGeom>
                  </pic:spPr>
                </pic:pic>
              </a:graphicData>
            </a:graphic>
          </wp:inline>
        </w:drawing>
      </w:r>
    </w:p>
    <w:p w14:paraId="20D88B4A" w14:textId="77777777" w:rsidR="00D540C9" w:rsidRDefault="00D540C9" w:rsidP="00D34AEB">
      <w:pPr>
        <w:rPr>
          <w:i/>
          <w:iCs/>
          <w:u w:val="single"/>
        </w:rPr>
      </w:pPr>
    </w:p>
    <w:p w14:paraId="32F1E710" w14:textId="1A9834DF" w:rsidR="00D540C9" w:rsidRDefault="00D540C9" w:rsidP="00D540C9">
      <w:pPr>
        <w:rPr>
          <w:i/>
          <w:iCs/>
          <w:u w:val="single"/>
          <w:lang w:val="fr-CH"/>
        </w:rPr>
      </w:pPr>
      <w:r>
        <w:rPr>
          <w:i/>
          <w:iCs/>
          <w:u w:val="single"/>
          <w:lang w:val="fr-CH"/>
        </w:rPr>
        <w:t xml:space="preserve">Création des </w:t>
      </w:r>
      <w:proofErr w:type="spellStart"/>
      <w:r>
        <w:rPr>
          <w:i/>
          <w:iCs/>
          <w:u w:val="single"/>
          <w:lang w:val="fr-CH"/>
        </w:rPr>
        <w:t>checkbox</w:t>
      </w:r>
      <w:proofErr w:type="spellEnd"/>
    </w:p>
    <w:p w14:paraId="60197CFE" w14:textId="4E52FD8C" w:rsidR="00D540C9" w:rsidRDefault="00D540C9" w:rsidP="00D540C9">
      <w:pPr>
        <w:rPr>
          <w:lang w:val="fr-CH"/>
        </w:rPr>
      </w:pPr>
    </w:p>
    <w:p w14:paraId="046DBB99" w14:textId="21232EB2" w:rsidR="00D540C9" w:rsidRPr="00D540C9" w:rsidRDefault="00D540C9" w:rsidP="00D540C9">
      <w:r>
        <w:rPr>
          <w:lang w:val="fr-CH"/>
        </w:rPr>
        <w:t xml:space="preserve">Un des points les plus important à changer dans le code est l’emplacement des méthodes de création des </w:t>
      </w:r>
      <w:proofErr w:type="spellStart"/>
      <w:r>
        <w:rPr>
          <w:lang w:val="fr-CH"/>
        </w:rPr>
        <w:t>checkbox</w:t>
      </w:r>
      <w:proofErr w:type="spellEnd"/>
      <w:r>
        <w:rPr>
          <w:lang w:val="fr-CH"/>
        </w:rPr>
        <w:t xml:space="preserve"> </w:t>
      </w:r>
      <w:r w:rsidR="000861FF">
        <w:rPr>
          <w:lang w:val="fr-CH"/>
        </w:rPr>
        <w:t>afin</w:t>
      </w:r>
      <w:r>
        <w:rPr>
          <w:lang w:val="fr-CH"/>
        </w:rPr>
        <w:t xml:space="preserve"> de les rendre externe a la class </w:t>
      </w:r>
      <w:proofErr w:type="spellStart"/>
      <w:r>
        <w:rPr>
          <w:lang w:val="fr-CH"/>
        </w:rPr>
        <w:t>graph.cs</w:t>
      </w:r>
      <w:proofErr w:type="spellEnd"/>
      <w:r>
        <w:rPr>
          <w:lang w:val="fr-CH"/>
        </w:rPr>
        <w:t xml:space="preserve"> et de les déplacer dans le </w:t>
      </w:r>
      <w:proofErr w:type="spellStart"/>
      <w:r>
        <w:rPr>
          <w:lang w:val="fr-CH"/>
        </w:rPr>
        <w:t>form</w:t>
      </w:r>
      <w:proofErr w:type="spellEnd"/>
      <w:r>
        <w:rPr>
          <w:lang w:val="fr-CH"/>
        </w:rPr>
        <w:t xml:space="preserve"> lui-même.</w:t>
      </w:r>
    </w:p>
    <w:p w14:paraId="58118396" w14:textId="77777777" w:rsidR="00D540C9" w:rsidRPr="00D34AEB" w:rsidRDefault="00D540C9" w:rsidP="00D34AEB">
      <w:pPr>
        <w:rPr>
          <w:i/>
          <w:iCs/>
          <w:u w:val="single"/>
        </w:rPr>
      </w:pPr>
    </w:p>
    <w:p w14:paraId="6F641912" w14:textId="6BDF489B" w:rsidR="00D34AEB" w:rsidRDefault="00FD499C" w:rsidP="00D34AEB">
      <w:pPr>
        <w:jc w:val="both"/>
        <w:rPr>
          <w:i/>
          <w:u w:val="single"/>
          <w:lang w:val="fr-CH"/>
        </w:rPr>
      </w:pPr>
      <w:proofErr w:type="spellStart"/>
      <w:r>
        <w:rPr>
          <w:i/>
          <w:u w:val="single"/>
          <w:lang w:val="fr-CH"/>
        </w:rPr>
        <w:t>C</w:t>
      </w:r>
      <w:r w:rsidRPr="00FD499C">
        <w:rPr>
          <w:i/>
          <w:u w:val="single"/>
          <w:lang w:val="fr-CH"/>
        </w:rPr>
        <w:t>reatePlot</w:t>
      </w:r>
      <w:proofErr w:type="spellEnd"/>
    </w:p>
    <w:p w14:paraId="17B6ABDC" w14:textId="77777777" w:rsidR="00FD499C" w:rsidRDefault="00FD499C" w:rsidP="00D34AEB">
      <w:pPr>
        <w:jc w:val="both"/>
        <w:rPr>
          <w:i/>
          <w:u w:val="single"/>
          <w:lang w:val="fr-CH"/>
        </w:rPr>
      </w:pPr>
    </w:p>
    <w:p w14:paraId="54C2DA11" w14:textId="040CBDE3" w:rsidR="00FD499C" w:rsidRDefault="00FD499C" w:rsidP="00D34AEB">
      <w:pPr>
        <w:jc w:val="both"/>
        <w:rPr>
          <w:iCs/>
          <w:lang w:val="fr-CH"/>
        </w:rPr>
      </w:pPr>
      <w:r>
        <w:rPr>
          <w:iCs/>
          <w:lang w:val="fr-CH"/>
        </w:rPr>
        <w:t xml:space="preserve">Cette méthode est celle qui crée chaque ligne du graphique, cependant, le type de ligne change en fonction du nombre de jour a affiché, il serait donc utile de rendre </w:t>
      </w:r>
      <w:proofErr w:type="spellStart"/>
      <w:r>
        <w:rPr>
          <w:iCs/>
          <w:lang w:val="fr-CH"/>
        </w:rPr>
        <w:lastRenderedPageBreak/>
        <w:t>CreatePlot</w:t>
      </w:r>
      <w:proofErr w:type="spellEnd"/>
      <w:r>
        <w:rPr>
          <w:iCs/>
          <w:lang w:val="fr-CH"/>
        </w:rPr>
        <w:t xml:space="preserve"> supérieur et placer chaque type de ligne dans une méthode différente qui serait un paramètre de la méthode </w:t>
      </w:r>
      <w:proofErr w:type="spellStart"/>
      <w:r>
        <w:rPr>
          <w:iCs/>
          <w:lang w:val="fr-CH"/>
        </w:rPr>
        <w:t>CreatePlot</w:t>
      </w:r>
      <w:proofErr w:type="spellEnd"/>
      <w:r>
        <w:rPr>
          <w:iCs/>
          <w:lang w:val="fr-CH"/>
        </w:rPr>
        <w:t>.</w:t>
      </w:r>
    </w:p>
    <w:p w14:paraId="12600CA0" w14:textId="77777777" w:rsidR="00FD499C" w:rsidRDefault="00FD499C" w:rsidP="00D34AEB">
      <w:pPr>
        <w:jc w:val="both"/>
        <w:rPr>
          <w:iCs/>
        </w:rPr>
      </w:pPr>
    </w:p>
    <w:p w14:paraId="4CF54B90" w14:textId="64D0F0E9" w:rsidR="00FD499C" w:rsidRDefault="00FD499C" w:rsidP="00D34AEB">
      <w:pPr>
        <w:jc w:val="both"/>
        <w:rPr>
          <w:i/>
          <w:u w:val="single"/>
        </w:rPr>
      </w:pPr>
      <w:r>
        <w:rPr>
          <w:i/>
          <w:u w:val="single"/>
        </w:rPr>
        <w:t>Code</w:t>
      </w:r>
    </w:p>
    <w:p w14:paraId="0CBC9FFD" w14:textId="3672B559" w:rsidR="00FD499C" w:rsidRDefault="00FD499C" w:rsidP="00D34AEB">
      <w:pPr>
        <w:jc w:val="both"/>
        <w:rPr>
          <w:i/>
          <w:u w:val="single"/>
        </w:rPr>
      </w:pPr>
      <w:r w:rsidRPr="00FD499C">
        <w:rPr>
          <w:i/>
          <w:noProof/>
          <w:u w:val="single"/>
        </w:rPr>
        <w:drawing>
          <wp:inline distT="0" distB="0" distL="0" distR="0" wp14:anchorId="69A3F763" wp14:editId="204E3BFA">
            <wp:extent cx="5759450" cy="2313305"/>
            <wp:effectExtent l="0" t="0" r="0" b="0"/>
            <wp:docPr id="2121961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1382" name=""/>
                    <pic:cNvPicPr/>
                  </pic:nvPicPr>
                  <pic:blipFill>
                    <a:blip r:embed="rId24"/>
                    <a:stretch>
                      <a:fillRect/>
                    </a:stretch>
                  </pic:blipFill>
                  <pic:spPr>
                    <a:xfrm>
                      <a:off x="0" y="0"/>
                      <a:ext cx="5759450" cy="2313305"/>
                    </a:xfrm>
                    <a:prstGeom prst="rect">
                      <a:avLst/>
                    </a:prstGeom>
                  </pic:spPr>
                </pic:pic>
              </a:graphicData>
            </a:graphic>
          </wp:inline>
        </w:drawing>
      </w:r>
    </w:p>
    <w:p w14:paraId="55CC73DC" w14:textId="77777777" w:rsidR="00A27AE4" w:rsidRDefault="00A27AE4" w:rsidP="00D34AEB">
      <w:pPr>
        <w:jc w:val="both"/>
        <w:rPr>
          <w:i/>
          <w:u w:val="single"/>
        </w:rPr>
      </w:pPr>
    </w:p>
    <w:p w14:paraId="63EB7EDE" w14:textId="0FB3147B" w:rsidR="00A27AE4" w:rsidRDefault="00A27AE4" w:rsidP="00D34AEB">
      <w:pPr>
        <w:jc w:val="both"/>
        <w:rPr>
          <w:i/>
          <w:u w:val="single"/>
          <w:lang w:val="fr-CH"/>
        </w:rPr>
      </w:pPr>
      <w:proofErr w:type="spellStart"/>
      <w:r>
        <w:rPr>
          <w:i/>
          <w:u w:val="single"/>
          <w:lang w:val="fr-CH"/>
        </w:rPr>
        <w:t>L</w:t>
      </w:r>
      <w:r w:rsidRPr="00A27AE4">
        <w:rPr>
          <w:i/>
          <w:u w:val="single"/>
          <w:lang w:val="fr-CH"/>
        </w:rPr>
        <w:t>oadGraphic</w:t>
      </w:r>
      <w:proofErr w:type="spellEnd"/>
    </w:p>
    <w:p w14:paraId="21A53671" w14:textId="1A442088" w:rsidR="00126733" w:rsidRDefault="00A27AE4" w:rsidP="00D34AEB">
      <w:pPr>
        <w:jc w:val="both"/>
        <w:rPr>
          <w:iCs/>
          <w:lang w:val="fr-CH"/>
        </w:rPr>
      </w:pPr>
      <w:r>
        <w:rPr>
          <w:iCs/>
          <w:lang w:val="fr-CH"/>
        </w:rPr>
        <w:t xml:space="preserve">Cette méthode charge le graphique dans le </w:t>
      </w:r>
      <w:proofErr w:type="spellStart"/>
      <w:r>
        <w:rPr>
          <w:iCs/>
          <w:lang w:val="fr-CH"/>
        </w:rPr>
        <w:t>form</w:t>
      </w:r>
      <w:proofErr w:type="spellEnd"/>
      <w:r>
        <w:rPr>
          <w:iCs/>
          <w:lang w:val="fr-CH"/>
        </w:rPr>
        <w:t xml:space="preserve"> cependant étant donné la manière d</w:t>
      </w:r>
      <w:r w:rsidR="00126733">
        <w:rPr>
          <w:iCs/>
          <w:lang w:val="fr-CH"/>
        </w:rPr>
        <w:t xml:space="preserve">ont les </w:t>
      </w:r>
      <w:proofErr w:type="spellStart"/>
      <w:r w:rsidR="00126733">
        <w:rPr>
          <w:iCs/>
          <w:lang w:val="fr-CH"/>
        </w:rPr>
        <w:t>checkbox</w:t>
      </w:r>
      <w:proofErr w:type="spellEnd"/>
      <w:r w:rsidR="00126733">
        <w:rPr>
          <w:iCs/>
          <w:lang w:val="fr-CH"/>
        </w:rPr>
        <w:t xml:space="preserve"> sont créer à chaque fois que cette méthode est appelée tous les </w:t>
      </w:r>
      <w:proofErr w:type="spellStart"/>
      <w:r w:rsidR="00126733">
        <w:rPr>
          <w:iCs/>
          <w:lang w:val="fr-CH"/>
        </w:rPr>
        <w:t>FlowLayoutPannel</w:t>
      </w:r>
      <w:proofErr w:type="spellEnd"/>
      <w:r w:rsidR="00126733">
        <w:rPr>
          <w:iCs/>
          <w:lang w:val="fr-CH"/>
        </w:rPr>
        <w:t xml:space="preserve"> doivent être vidé pour ne pas causer de problème quand un nouveau fichier est chargé il serait donc préférable de modifier cette partie afin de ne plus avoir a vidé les différents panneaux.</w:t>
      </w:r>
    </w:p>
    <w:p w14:paraId="23553D57" w14:textId="77777777" w:rsidR="00126733" w:rsidRDefault="00126733" w:rsidP="00D34AEB">
      <w:pPr>
        <w:jc w:val="both"/>
        <w:rPr>
          <w:iCs/>
          <w:lang w:val="fr-CH"/>
        </w:rPr>
      </w:pPr>
    </w:p>
    <w:p w14:paraId="7644F017" w14:textId="61A526E2" w:rsidR="00126733" w:rsidRDefault="00126733" w:rsidP="00D34AEB">
      <w:pPr>
        <w:jc w:val="both"/>
        <w:rPr>
          <w:i/>
          <w:u w:val="single"/>
          <w:lang w:val="fr-CH"/>
        </w:rPr>
      </w:pPr>
      <w:r>
        <w:rPr>
          <w:i/>
          <w:u w:val="single"/>
          <w:lang w:val="fr-CH"/>
        </w:rPr>
        <w:t>Code</w:t>
      </w:r>
    </w:p>
    <w:p w14:paraId="615BE30D" w14:textId="63875941" w:rsidR="00126733" w:rsidRPr="00126733" w:rsidRDefault="00126733" w:rsidP="00D34AEB">
      <w:pPr>
        <w:jc w:val="both"/>
        <w:rPr>
          <w:i/>
          <w:u w:val="single"/>
          <w:lang w:val="fr-CH"/>
        </w:rPr>
      </w:pPr>
      <w:r w:rsidRPr="00126733">
        <w:rPr>
          <w:i/>
          <w:noProof/>
          <w:u w:val="single"/>
          <w:lang w:val="fr-CH"/>
        </w:rPr>
        <w:drawing>
          <wp:inline distT="0" distB="0" distL="0" distR="0" wp14:anchorId="5A77F06C" wp14:editId="353727C3">
            <wp:extent cx="5759450" cy="3398520"/>
            <wp:effectExtent l="0" t="0" r="0" b="0"/>
            <wp:docPr id="13969259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997" name="Image 1" descr="Une image contenant texte, capture d’écran, logiciel, affichage&#10;&#10;Description générée automatiquement"/>
                    <pic:cNvPicPr/>
                  </pic:nvPicPr>
                  <pic:blipFill>
                    <a:blip r:embed="rId25"/>
                    <a:stretch>
                      <a:fillRect/>
                    </a:stretch>
                  </pic:blipFill>
                  <pic:spPr>
                    <a:xfrm>
                      <a:off x="0" y="0"/>
                      <a:ext cx="5759450" cy="3398520"/>
                    </a:xfrm>
                    <a:prstGeom prst="rect">
                      <a:avLst/>
                    </a:prstGeom>
                  </pic:spPr>
                </pic:pic>
              </a:graphicData>
            </a:graphic>
          </wp:inline>
        </w:drawing>
      </w:r>
    </w:p>
    <w:p w14:paraId="29EC17EA" w14:textId="77777777" w:rsidR="00126733" w:rsidRDefault="00126733" w:rsidP="00D34AEB">
      <w:pPr>
        <w:jc w:val="both"/>
        <w:rPr>
          <w:iCs/>
          <w:lang w:val="fr-CH"/>
        </w:rPr>
      </w:pPr>
    </w:p>
    <w:p w14:paraId="6D145FA4" w14:textId="4E89761B" w:rsidR="00126733" w:rsidRDefault="00126733" w:rsidP="00126733">
      <w:pPr>
        <w:pStyle w:val="Titre3"/>
      </w:pPr>
      <w:bookmarkStart w:id="55" w:name="_Toc181367460"/>
      <w:r>
        <w:t>Conséquences sur l’utilisation du produit</w:t>
      </w:r>
      <w:bookmarkEnd w:id="55"/>
    </w:p>
    <w:p w14:paraId="755D4D86" w14:textId="3F4BA35C" w:rsidR="00126733" w:rsidRDefault="00126733" w:rsidP="00D34AEB">
      <w:pPr>
        <w:jc w:val="both"/>
        <w:rPr>
          <w:iCs/>
          <w:lang w:val="fr-CH"/>
        </w:rPr>
      </w:pPr>
    </w:p>
    <w:p w14:paraId="2E208775" w14:textId="196A1D1A" w:rsidR="00AA0785" w:rsidRPr="00057B5B" w:rsidRDefault="00126733" w:rsidP="00057B5B">
      <w:pPr>
        <w:jc w:val="both"/>
        <w:rPr>
          <w:iCs/>
          <w:lang w:val="fr-CH"/>
        </w:rPr>
      </w:pPr>
      <w:r>
        <w:rPr>
          <w:iCs/>
          <w:lang w:val="fr-CH"/>
        </w:rPr>
        <w:lastRenderedPageBreak/>
        <w:t>Malgré les dettes techniques les conséquences sur l’utilisation du produit sont nul, cependant il reste néanmoins</w:t>
      </w:r>
      <w:r w:rsidR="00057B5B">
        <w:rPr>
          <w:iCs/>
          <w:lang w:val="fr-CH"/>
        </w:rPr>
        <w:t xml:space="preserve"> </w:t>
      </w:r>
      <w:r>
        <w:rPr>
          <w:iCs/>
          <w:lang w:val="fr-CH"/>
        </w:rPr>
        <w:t>important d</w:t>
      </w:r>
      <w:r w:rsidR="00057B5B">
        <w:rPr>
          <w:iCs/>
          <w:lang w:val="fr-CH"/>
        </w:rPr>
        <w:t>’effectuer ces changements afin d’améliorer les performance et l’évolutivité du code.</w:t>
      </w:r>
      <w:bookmarkEnd w:id="53"/>
    </w:p>
    <w:p w14:paraId="30F951C5" w14:textId="77777777" w:rsidR="00AA0785" w:rsidRDefault="00AA0785" w:rsidP="00507BA9">
      <w:pPr>
        <w:pStyle w:val="Titre1"/>
        <w:tabs>
          <w:tab w:val="num" w:pos="360"/>
        </w:tabs>
        <w:jc w:val="both"/>
      </w:pPr>
      <w:bookmarkStart w:id="56" w:name="_Toc25553328"/>
      <w:bookmarkStart w:id="57" w:name="_Toc71703263"/>
      <w:bookmarkStart w:id="58" w:name="_Toc175917904"/>
      <w:bookmarkStart w:id="59" w:name="_Toc181367461"/>
      <w:r w:rsidRPr="0049659A">
        <w:t>C</w:t>
      </w:r>
      <w:bookmarkEnd w:id="56"/>
      <w:bookmarkEnd w:id="57"/>
      <w:r w:rsidR="00684B3D">
        <w:t>onclusions</w:t>
      </w:r>
      <w:bookmarkEnd w:id="58"/>
      <w:bookmarkEnd w:id="59"/>
    </w:p>
    <w:p w14:paraId="51EEBB1C" w14:textId="116C773B" w:rsidR="00AC33EB" w:rsidRPr="00DE6F14" w:rsidRDefault="00DE6F14" w:rsidP="00AC33EB">
      <w:pPr>
        <w:pStyle w:val="Titre2"/>
        <w:jc w:val="both"/>
        <w:rPr>
          <w:i w:val="0"/>
          <w:iCs/>
        </w:rPr>
      </w:pPr>
      <w:bookmarkStart w:id="60" w:name="_Toc181367462"/>
      <w:r>
        <w:rPr>
          <w:i w:val="0"/>
          <w:iCs/>
        </w:rPr>
        <w:t>Objectif atteints / non-atteints</w:t>
      </w:r>
      <w:bookmarkEnd w:id="60"/>
    </w:p>
    <w:p w14:paraId="6CAB92BF" w14:textId="1717D30E" w:rsidR="00AC33EB" w:rsidRDefault="00AC33EB" w:rsidP="00AC33EB">
      <w:r>
        <w:t>Tous les objectifs principaux du projet ont été réalisé le logiciel permet de :</w:t>
      </w:r>
    </w:p>
    <w:p w14:paraId="4637F924" w14:textId="77777777" w:rsidR="00AC33EB" w:rsidRDefault="00AC33EB" w:rsidP="00AC33EB"/>
    <w:p w14:paraId="624A8A5A" w14:textId="54706615" w:rsidR="00AC33EB" w:rsidRDefault="00AC33EB" w:rsidP="00AC33EB">
      <w:pPr>
        <w:pStyle w:val="Paragraphedeliste"/>
        <w:numPr>
          <w:ilvl w:val="0"/>
          <w:numId w:val="18"/>
        </w:numPr>
      </w:pPr>
      <w:r>
        <w:t xml:space="preserve">D’importer un jeu de donnée sous forme d’un </w:t>
      </w:r>
      <w:proofErr w:type="gramStart"/>
      <w:r>
        <w:t>fichier .JSON</w:t>
      </w:r>
      <w:proofErr w:type="gramEnd"/>
      <w:r>
        <w:t>.</w:t>
      </w:r>
    </w:p>
    <w:p w14:paraId="7B27CF26" w14:textId="77777777" w:rsidR="00AC33EB" w:rsidRDefault="00AC33EB" w:rsidP="00AC33EB">
      <w:pPr>
        <w:pStyle w:val="Paragraphedeliste"/>
        <w:numPr>
          <w:ilvl w:val="0"/>
          <w:numId w:val="18"/>
        </w:numPr>
      </w:pPr>
      <w:r>
        <w:t>Créer un graphique s’adaptant au jeu de donné.</w:t>
      </w:r>
    </w:p>
    <w:p w14:paraId="1306EA80" w14:textId="0B5EEC25" w:rsidR="00AC33EB" w:rsidRDefault="00AC33EB" w:rsidP="00AC33EB">
      <w:pPr>
        <w:pStyle w:val="Paragraphedeliste"/>
        <w:numPr>
          <w:ilvl w:val="0"/>
          <w:numId w:val="18"/>
        </w:numPr>
      </w:pPr>
      <w:r>
        <w:t>Filtrer les informations du graphique sur la l’axe du temps et plus.</w:t>
      </w:r>
    </w:p>
    <w:p w14:paraId="50F6F910" w14:textId="3CB4C4B0" w:rsidR="00AC33EB" w:rsidRDefault="00AC33EB" w:rsidP="00AC33EB">
      <w:pPr>
        <w:pStyle w:val="Paragraphedeliste"/>
        <w:numPr>
          <w:ilvl w:val="0"/>
          <w:numId w:val="18"/>
        </w:numPr>
      </w:pPr>
      <w:r>
        <w:t>Le programme utilise en quantité l’extension LINQ.</w:t>
      </w:r>
    </w:p>
    <w:p w14:paraId="22718046" w14:textId="7B918FB3" w:rsidR="00AC33EB" w:rsidRDefault="00AC33EB" w:rsidP="00AC33EB">
      <w:pPr>
        <w:pStyle w:val="Paragraphedeliste"/>
        <w:numPr>
          <w:ilvl w:val="0"/>
          <w:numId w:val="18"/>
        </w:numPr>
      </w:pPr>
      <w:r>
        <w:t xml:space="preserve">Une documentation </w:t>
      </w:r>
      <w:r w:rsidR="00DE6F14">
        <w:t>de projet est disponible.</w:t>
      </w:r>
    </w:p>
    <w:p w14:paraId="0C2674EE" w14:textId="5631B2B4" w:rsidR="00DE6F14" w:rsidRDefault="00DE6F14" w:rsidP="00AC33EB">
      <w:pPr>
        <w:pStyle w:val="Paragraphedeliste"/>
        <w:numPr>
          <w:ilvl w:val="0"/>
          <w:numId w:val="18"/>
        </w:numPr>
      </w:pPr>
      <w:r>
        <w:t xml:space="preserve">Une gestion de projet via </w:t>
      </w:r>
      <w:proofErr w:type="spellStart"/>
      <w:r>
        <w:t>IceScrum</w:t>
      </w:r>
      <w:proofErr w:type="spellEnd"/>
      <w:r>
        <w:t xml:space="preserve"> à été effectuée bien qu’insuffisante sur le début du projet.</w:t>
      </w:r>
    </w:p>
    <w:p w14:paraId="37956F9B" w14:textId="7281F626" w:rsidR="00DE6F14" w:rsidRPr="00DE6F14" w:rsidRDefault="00DE6F14" w:rsidP="00DE6F14">
      <w:pPr>
        <w:pStyle w:val="Titre2"/>
        <w:jc w:val="both"/>
        <w:rPr>
          <w:i w:val="0"/>
          <w:iCs/>
        </w:rPr>
      </w:pPr>
      <w:bookmarkStart w:id="61" w:name="_Toc181367463"/>
      <w:r>
        <w:rPr>
          <w:i w:val="0"/>
          <w:iCs/>
        </w:rPr>
        <w:t>Points positifs / négatifs</w:t>
      </w:r>
      <w:bookmarkEnd w:id="61"/>
    </w:p>
    <w:p w14:paraId="44C61642" w14:textId="06D8EFD2" w:rsidR="00DE6F14" w:rsidRDefault="00DE6F14" w:rsidP="00DE6F14">
      <w:r>
        <w:t xml:space="preserve">Bien que retissant au début, dû à mon inexpérience avec l’extension LINQ ce projet m’a permis de mieux la comprendre et de mieux me rendre compte de son utilité et efficacité, j’ai au fur et à mesure du projet appris à mieux la maîtriser et ait pu apprendre beaucoup de nouvelle </w:t>
      </w:r>
      <w:r w:rsidR="008E3041">
        <w:t>chose</w:t>
      </w:r>
      <w:r>
        <w:t xml:space="preserve"> utile tel que :</w:t>
      </w:r>
    </w:p>
    <w:p w14:paraId="792A6140" w14:textId="77777777" w:rsidR="00DE6F14" w:rsidRDefault="00DE6F14" w:rsidP="00DE6F14"/>
    <w:p w14:paraId="17CE35D2" w14:textId="44B2468A" w:rsidR="00DE6F14" w:rsidRDefault="00DE6F14" w:rsidP="00DE6F14">
      <w:pPr>
        <w:pStyle w:val="Paragraphedeliste"/>
        <w:numPr>
          <w:ilvl w:val="0"/>
          <w:numId w:val="18"/>
        </w:numPr>
      </w:pPr>
      <w:proofErr w:type="spellStart"/>
      <w:proofErr w:type="gramStart"/>
      <w:r>
        <w:t>OffType</w:t>
      </w:r>
      <w:proofErr w:type="spellEnd"/>
      <w:r>
        <w:t>(</w:t>
      </w:r>
      <w:proofErr w:type="gramEnd"/>
      <w:r>
        <w:t>).</w:t>
      </w:r>
    </w:p>
    <w:p w14:paraId="672AC304" w14:textId="38698F7B" w:rsidR="00DE6F14" w:rsidRDefault="00DE6F14" w:rsidP="00DE6F14">
      <w:pPr>
        <w:pStyle w:val="Paragraphedeliste"/>
        <w:numPr>
          <w:ilvl w:val="0"/>
          <w:numId w:val="18"/>
        </w:numPr>
      </w:pPr>
      <w:r>
        <w:t>Cast ().</w:t>
      </w:r>
    </w:p>
    <w:p w14:paraId="0F1DBA97" w14:textId="1D9D58EF" w:rsidR="00DE6F14" w:rsidRDefault="00DE6F14" w:rsidP="00DE6F14">
      <w:pPr>
        <w:pStyle w:val="Paragraphedeliste"/>
        <w:numPr>
          <w:ilvl w:val="0"/>
          <w:numId w:val="18"/>
        </w:numPr>
      </w:pPr>
      <w:r>
        <w:t xml:space="preserve">Key après un </w:t>
      </w:r>
      <w:proofErr w:type="spellStart"/>
      <w:proofErr w:type="gramStart"/>
      <w:r>
        <w:t>groupBy</w:t>
      </w:r>
      <w:proofErr w:type="spellEnd"/>
      <w:r>
        <w:t>(</w:t>
      </w:r>
      <w:proofErr w:type="gramEnd"/>
      <w:r>
        <w:t>).</w:t>
      </w:r>
    </w:p>
    <w:p w14:paraId="35200503" w14:textId="5BF593C3" w:rsidR="00DE6F14" w:rsidRDefault="008E3041" w:rsidP="00DE6F14">
      <w:pPr>
        <w:pStyle w:val="Paragraphedeliste"/>
        <w:numPr>
          <w:ilvl w:val="0"/>
          <w:numId w:val="18"/>
        </w:numPr>
      </w:pPr>
      <w:r>
        <w:t xml:space="preserve">L’utilisation de la variable </w:t>
      </w:r>
      <w:proofErr w:type="spellStart"/>
      <w:r>
        <w:t>sender</w:t>
      </w:r>
      <w:proofErr w:type="spellEnd"/>
      <w:r>
        <w:t xml:space="preserve"> lors de l’utilisation d’une </w:t>
      </w:r>
      <w:proofErr w:type="spellStart"/>
      <w:r>
        <w:t>checkbox</w:t>
      </w:r>
      <w:proofErr w:type="spellEnd"/>
    </w:p>
    <w:p w14:paraId="5669CF28" w14:textId="77777777" w:rsidR="008E3041" w:rsidRDefault="008E3041" w:rsidP="008E3041"/>
    <w:p w14:paraId="22064359" w14:textId="3B567FD2" w:rsidR="008E3041" w:rsidRDefault="008E3041" w:rsidP="008E3041">
      <w:pPr>
        <w:pStyle w:val="Titre2"/>
        <w:jc w:val="both"/>
        <w:rPr>
          <w:i w:val="0"/>
          <w:iCs/>
        </w:rPr>
      </w:pPr>
      <w:bookmarkStart w:id="62" w:name="_Toc181367464"/>
      <w:r>
        <w:rPr>
          <w:i w:val="0"/>
          <w:iCs/>
        </w:rPr>
        <w:t>Difficulté particulière</w:t>
      </w:r>
      <w:bookmarkEnd w:id="62"/>
    </w:p>
    <w:p w14:paraId="41F30570" w14:textId="12FDF36F" w:rsidR="008E3041" w:rsidRDefault="008E3041" w:rsidP="008E3041">
      <w:r>
        <w:t xml:space="preserve">Les principales difficultés que j’ai rencontré lors du projet </w:t>
      </w:r>
      <w:proofErr w:type="gramStart"/>
      <w:r>
        <w:t>on</w:t>
      </w:r>
      <w:proofErr w:type="gramEnd"/>
      <w:r>
        <w:t xml:space="preserve"> été lié a mon analyse préalable qui a été insuffisante, effectivement ma plus grosse erreur à été de ne pas avoir plus analysé l’API que j’ai choisie ce qui m’a couter un recommencement total du projet 3 semaine après son début.</w:t>
      </w:r>
    </w:p>
    <w:p w14:paraId="4B673E71" w14:textId="77777777" w:rsidR="008E3041" w:rsidRDefault="008E3041" w:rsidP="008E3041"/>
    <w:p w14:paraId="1185FB7C" w14:textId="07176DEE" w:rsidR="008E3041" w:rsidRPr="008E3041" w:rsidRDefault="008E3041" w:rsidP="008E3041">
      <w:r>
        <w:t xml:space="preserve">Dans le future je ferai en sorte de me </w:t>
      </w:r>
      <w:r w:rsidR="00330F3E">
        <w:t>concentrer</w:t>
      </w:r>
      <w:r>
        <w:t xml:space="preserve"> sur l’analyse </w:t>
      </w:r>
      <w:r w:rsidR="00287DF4">
        <w:t>des besoins</w:t>
      </w:r>
      <w:r>
        <w:t xml:space="preserve"> et </w:t>
      </w:r>
      <w:r w:rsidR="00287DF4">
        <w:t>des données</w:t>
      </w:r>
      <w:r>
        <w:t xml:space="preserve"> du projet avant de commencer le code afin d’éviter de rencontrer </w:t>
      </w:r>
      <w:r w:rsidR="007D3E66">
        <w:t>des problèmes</w:t>
      </w:r>
      <w:r>
        <w:t xml:space="preserve"> provenant de la base même du projet de plus afin d’éviter de mauvaise surprise lors de la création du code je me concentrerai plus sur </w:t>
      </w:r>
      <w:r w:rsidR="00330F3E">
        <w:t xml:space="preserve">la création </w:t>
      </w:r>
      <w:proofErr w:type="gramStart"/>
      <w:r w:rsidR="00330F3E">
        <w:t>de user</w:t>
      </w:r>
      <w:proofErr w:type="gramEnd"/>
      <w:r w:rsidR="00330F3E">
        <w:t xml:space="preserve"> stories afin de mieux gérer la création des différentes méthodes.</w:t>
      </w:r>
    </w:p>
    <w:p w14:paraId="426367ED" w14:textId="77777777" w:rsidR="00057B5B" w:rsidRDefault="00057B5B" w:rsidP="00057B5B"/>
    <w:p w14:paraId="612214FB" w14:textId="5E5913CB" w:rsidR="00330F3E" w:rsidRDefault="00330F3E" w:rsidP="00330F3E">
      <w:pPr>
        <w:pStyle w:val="Titre2"/>
        <w:jc w:val="both"/>
        <w:rPr>
          <w:i w:val="0"/>
          <w:iCs/>
        </w:rPr>
      </w:pPr>
      <w:bookmarkStart w:id="63" w:name="_Toc181367465"/>
      <w:proofErr w:type="spellStart"/>
      <w:r>
        <w:rPr>
          <w:i w:val="0"/>
          <w:iCs/>
        </w:rPr>
        <w:t>ChatGPT</w:t>
      </w:r>
      <w:bookmarkEnd w:id="63"/>
      <w:proofErr w:type="spellEnd"/>
    </w:p>
    <w:p w14:paraId="0E3A2FA3" w14:textId="1B23F3F3" w:rsidR="00330F3E" w:rsidRDefault="00330F3E" w:rsidP="00057B5B">
      <w:proofErr w:type="spellStart"/>
      <w:r>
        <w:t>ChatGPT</w:t>
      </w:r>
      <w:proofErr w:type="spellEnd"/>
      <w:r>
        <w:t xml:space="preserve"> a été un outil précieux durant la totalité du projet, effectivement il m’a permis de découvrir pas mal de nouvelle méthode utile tel que : </w:t>
      </w:r>
    </w:p>
    <w:p w14:paraId="6C91360D" w14:textId="43960E1B" w:rsidR="00330F3E" w:rsidRDefault="00330F3E" w:rsidP="00330F3E">
      <w:pPr>
        <w:pStyle w:val="Paragraphedeliste"/>
        <w:numPr>
          <w:ilvl w:val="0"/>
          <w:numId w:val="18"/>
        </w:numPr>
      </w:pPr>
      <w:r>
        <w:t>Cast ().</w:t>
      </w:r>
    </w:p>
    <w:p w14:paraId="1C6EC34D" w14:textId="26BF331D" w:rsidR="00330F3E" w:rsidRDefault="00330F3E" w:rsidP="00330F3E">
      <w:pPr>
        <w:pStyle w:val="Paragraphedeliste"/>
        <w:numPr>
          <w:ilvl w:val="0"/>
          <w:numId w:val="18"/>
        </w:numPr>
      </w:pPr>
      <w:proofErr w:type="spellStart"/>
      <w:proofErr w:type="gramStart"/>
      <w:r>
        <w:t>OffType</w:t>
      </w:r>
      <w:proofErr w:type="spellEnd"/>
      <w:r>
        <w:t>(</w:t>
      </w:r>
      <w:proofErr w:type="gramEnd"/>
      <w:r>
        <w:t>).</w:t>
      </w:r>
    </w:p>
    <w:p w14:paraId="1DE5DC8F" w14:textId="2CC61C7F" w:rsidR="00330F3E" w:rsidRDefault="00287DF4" w:rsidP="00330F3E">
      <w:r>
        <w:lastRenderedPageBreak/>
        <w:t>En plus de m’avoir permis d’accélérer la compréhension de certaines erreur et exception produite durant le projet.</w:t>
      </w:r>
    </w:p>
    <w:p w14:paraId="7D4899CD" w14:textId="77777777" w:rsidR="00287DF4" w:rsidRDefault="00287DF4" w:rsidP="00330F3E"/>
    <w:p w14:paraId="165BEB71" w14:textId="4C3037E6" w:rsidR="00287DF4" w:rsidRDefault="00287DF4" w:rsidP="00330F3E">
      <w:r>
        <w:t>Il m’a aussi permis de réaliser certaines tâches en un temps record tel que :</w:t>
      </w:r>
    </w:p>
    <w:p w14:paraId="5C49CA9C" w14:textId="77777777" w:rsidR="00287DF4" w:rsidRDefault="00287DF4" w:rsidP="00330F3E"/>
    <w:p w14:paraId="77A86F41" w14:textId="1B741DEB" w:rsidR="00287DF4" w:rsidRDefault="00287DF4" w:rsidP="00287DF4">
      <w:pPr>
        <w:pStyle w:val="Paragraphedeliste"/>
        <w:numPr>
          <w:ilvl w:val="0"/>
          <w:numId w:val="18"/>
        </w:numPr>
      </w:pPr>
      <w:r>
        <w:t xml:space="preserve">La création d’un diagramme de classe et d’états </w:t>
      </w:r>
      <w:r w:rsidR="007D3E66">
        <w:t>à</w:t>
      </w:r>
      <w:r>
        <w:t xml:space="preserve"> partir de mon code source.</w:t>
      </w:r>
    </w:p>
    <w:p w14:paraId="499CD0A2" w14:textId="29797243" w:rsidR="00287DF4" w:rsidRDefault="00287DF4" w:rsidP="00287DF4">
      <w:pPr>
        <w:pStyle w:val="Paragraphedeliste"/>
        <w:numPr>
          <w:ilvl w:val="0"/>
          <w:numId w:val="18"/>
        </w:numPr>
      </w:pPr>
      <w:r>
        <w:t xml:space="preserve">La génération des commentaires </w:t>
      </w:r>
      <w:r w:rsidR="007D3E66">
        <w:t>des différentes méthodes</w:t>
      </w:r>
      <w:r>
        <w:t xml:space="preserve"> du programme.</w:t>
      </w:r>
    </w:p>
    <w:p w14:paraId="52E91E81" w14:textId="77777777" w:rsidR="00287DF4" w:rsidRPr="00057B5B" w:rsidRDefault="00287DF4" w:rsidP="00287DF4"/>
    <w:p w14:paraId="65846CA0" w14:textId="73F26A70" w:rsidR="00287DF4" w:rsidRDefault="00287DF4" w:rsidP="00287DF4">
      <w:pPr>
        <w:pStyle w:val="Titre2"/>
        <w:jc w:val="both"/>
        <w:rPr>
          <w:i w:val="0"/>
          <w:iCs/>
        </w:rPr>
      </w:pPr>
      <w:bookmarkStart w:id="64" w:name="_Toc181367466"/>
      <w:r>
        <w:rPr>
          <w:i w:val="0"/>
          <w:iCs/>
        </w:rPr>
        <w:t>Suite possible</w:t>
      </w:r>
      <w:bookmarkEnd w:id="64"/>
    </w:p>
    <w:p w14:paraId="74CCC6AA" w14:textId="79B7A014" w:rsidR="00287DF4" w:rsidRDefault="00287DF4" w:rsidP="00287DF4">
      <w:r>
        <w:t xml:space="preserve">Dans le cas d’une suite, le focus serait porté sur la création d’un volume permanent permettant à l’utilisateur de ne pas avoir à charger un fichier a chaque ouverture de programme, en plus de cela, cette fonctionnalité permettrait de mettre en place un historique des jeux de donné charger dans le programme afin de ne pas avoir besoin de les charger manuellement. </w:t>
      </w:r>
    </w:p>
    <w:p w14:paraId="05BDDFBD" w14:textId="77777777" w:rsidR="00287DF4" w:rsidRDefault="00287DF4" w:rsidP="00287DF4"/>
    <w:p w14:paraId="1AA46317" w14:textId="6C865E7E" w:rsidR="00AA0785" w:rsidRDefault="00287DF4" w:rsidP="00211DFB">
      <w:pPr>
        <w:rPr>
          <w:szCs w:val="14"/>
        </w:rPr>
      </w:pPr>
      <w:r>
        <w:t>Un autre point important serait la mise en place d’une communication entre le programme et une API afin de pouvoir avoir une évolution des statistiques en temps réelle.</w:t>
      </w:r>
    </w:p>
    <w:p w14:paraId="3966B259" w14:textId="77777777" w:rsidR="00211DFB" w:rsidRDefault="00211DFB" w:rsidP="00211DFB">
      <w:pPr>
        <w:rPr>
          <w:szCs w:val="14"/>
        </w:rPr>
      </w:pPr>
    </w:p>
    <w:p w14:paraId="16FEE813" w14:textId="77777777" w:rsidR="00211DFB" w:rsidRDefault="00211DFB" w:rsidP="00211DFB">
      <w:pPr>
        <w:pStyle w:val="Titre1"/>
        <w:tabs>
          <w:tab w:val="num" w:pos="360"/>
        </w:tabs>
        <w:jc w:val="both"/>
      </w:pPr>
      <w:bookmarkStart w:id="65" w:name="_Toc71703264"/>
      <w:bookmarkStart w:id="66" w:name="_Toc175917905"/>
      <w:bookmarkStart w:id="67" w:name="_Toc181367467"/>
      <w:r w:rsidRPr="0049659A">
        <w:t>A</w:t>
      </w:r>
      <w:bookmarkEnd w:id="65"/>
      <w:r>
        <w:t>nnexes</w:t>
      </w:r>
      <w:bookmarkEnd w:id="66"/>
      <w:bookmarkEnd w:id="67"/>
    </w:p>
    <w:p w14:paraId="4C19E34A" w14:textId="77777777" w:rsidR="00211DFB" w:rsidRDefault="00211DFB" w:rsidP="00211DFB">
      <w:pPr>
        <w:pStyle w:val="Titre2"/>
        <w:jc w:val="both"/>
        <w:rPr>
          <w:i w:val="0"/>
          <w:iCs/>
        </w:rPr>
      </w:pPr>
      <w:bookmarkStart w:id="68" w:name="_Toc25553330"/>
      <w:bookmarkStart w:id="69" w:name="_Toc71703266"/>
      <w:bookmarkStart w:id="70" w:name="_Toc175917907"/>
      <w:bookmarkStart w:id="71" w:name="_Toc181367468"/>
      <w:r w:rsidRPr="00791020">
        <w:rPr>
          <w:i w:val="0"/>
          <w:iCs/>
        </w:rPr>
        <w:t xml:space="preserve">Journal de </w:t>
      </w:r>
      <w:bookmarkEnd w:id="68"/>
      <w:bookmarkEnd w:id="69"/>
      <w:r>
        <w:rPr>
          <w:i w:val="0"/>
          <w:iCs/>
        </w:rPr>
        <w:t>travail</w:t>
      </w:r>
      <w:bookmarkEnd w:id="70"/>
      <w:bookmarkEnd w:id="71"/>
    </w:p>
    <w:p w14:paraId="1831652D" w14:textId="39F406EF" w:rsidR="00211DFB" w:rsidRPr="00287DF4" w:rsidRDefault="00211DFB" w:rsidP="00211DFB">
      <w:r>
        <w:t xml:space="preserve">Voir </w:t>
      </w:r>
      <w:r w:rsidR="000861FF">
        <w:t>le</w:t>
      </w:r>
      <w:r>
        <w:t xml:space="preserve"> </w:t>
      </w:r>
      <w:r w:rsidR="000861FF">
        <w:t>journal de travail se trouvant sur</w:t>
      </w:r>
      <w:r>
        <w:t xml:space="preserve"> </w:t>
      </w:r>
      <w:hyperlink r:id="rId26" w:history="1">
        <w:r w:rsidRPr="000861FF">
          <w:rPr>
            <w:rStyle w:val="Lienhypertexte"/>
          </w:rPr>
          <w:t>GitHub</w:t>
        </w:r>
      </w:hyperlink>
      <w:r>
        <w:t>.</w:t>
      </w:r>
    </w:p>
    <w:p w14:paraId="06416CFD" w14:textId="77777777" w:rsidR="00211DFB" w:rsidRDefault="00211DFB" w:rsidP="00211DFB"/>
    <w:sectPr w:rsidR="00211DFB">
      <w:headerReference w:type="default" r:id="rId27"/>
      <w:footerReference w:type="default" r:id="rId2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8484B" w14:textId="77777777" w:rsidR="00894C2E" w:rsidRDefault="00894C2E">
      <w:r>
        <w:separator/>
      </w:r>
    </w:p>
  </w:endnote>
  <w:endnote w:type="continuationSeparator" w:id="0">
    <w:p w14:paraId="3A7C8EA2" w14:textId="77777777" w:rsidR="00894C2E" w:rsidRDefault="00894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FD79"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9DA7D" w14:textId="77777777" w:rsidR="00894C2E" w:rsidRDefault="00894C2E">
      <w:r>
        <w:separator/>
      </w:r>
    </w:p>
  </w:footnote>
  <w:footnote w:type="continuationSeparator" w:id="0">
    <w:p w14:paraId="2368175C" w14:textId="77777777" w:rsidR="00894C2E" w:rsidRDefault="00894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9CFE" w14:textId="7FB9C955" w:rsidR="00F53ED8" w:rsidRPr="008D4A4E" w:rsidRDefault="008D4A4E" w:rsidP="00265744">
    <w:pPr>
      <w:pStyle w:val="En-tte"/>
      <w:rPr>
        <w:rFonts w:cs="Arial"/>
        <w:szCs w:val="24"/>
        <w:lang w:val="en-US"/>
      </w:rPr>
    </w:pPr>
    <w:r w:rsidRPr="008D4A4E">
      <w:rPr>
        <w:rFonts w:cs="Arial"/>
        <w:b/>
        <w:bCs/>
        <w:szCs w:val="24"/>
        <w:lang w:val="en-US"/>
      </w:rPr>
      <w:t xml:space="preserve">Belkhiria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134714"/>
    <w:multiLevelType w:val="hybridMultilevel"/>
    <w:tmpl w:val="3E5488CC"/>
    <w:lvl w:ilvl="0" w:tplc="A39E5334">
      <w:start w:val="1"/>
      <w:numFmt w:val="bullet"/>
      <w:lvlText w:val="●"/>
      <w:lvlJc w:val="left"/>
      <w:pPr>
        <w:ind w:left="720" w:hanging="360"/>
      </w:pPr>
    </w:lvl>
    <w:lvl w:ilvl="1" w:tplc="79449626">
      <w:start w:val="1"/>
      <w:numFmt w:val="bullet"/>
      <w:lvlText w:val="○"/>
      <w:lvlJc w:val="left"/>
      <w:pPr>
        <w:ind w:left="1440" w:hanging="360"/>
      </w:pPr>
    </w:lvl>
    <w:lvl w:ilvl="2" w:tplc="9778475E">
      <w:start w:val="1"/>
      <w:numFmt w:val="bullet"/>
      <w:lvlText w:val="■"/>
      <w:lvlJc w:val="left"/>
      <w:pPr>
        <w:ind w:left="2160" w:hanging="360"/>
      </w:pPr>
    </w:lvl>
    <w:lvl w:ilvl="3" w:tplc="7396C8F8">
      <w:start w:val="1"/>
      <w:numFmt w:val="bullet"/>
      <w:lvlText w:val="●"/>
      <w:lvlJc w:val="left"/>
      <w:pPr>
        <w:ind w:left="2880" w:hanging="360"/>
      </w:pPr>
    </w:lvl>
    <w:lvl w:ilvl="4" w:tplc="845C5B46">
      <w:start w:val="1"/>
      <w:numFmt w:val="bullet"/>
      <w:lvlText w:val="○"/>
      <w:lvlJc w:val="left"/>
      <w:pPr>
        <w:ind w:left="3600" w:hanging="360"/>
      </w:pPr>
    </w:lvl>
    <w:lvl w:ilvl="5" w:tplc="1B8C3142">
      <w:start w:val="1"/>
      <w:numFmt w:val="bullet"/>
      <w:lvlText w:val="■"/>
      <w:lvlJc w:val="left"/>
      <w:pPr>
        <w:ind w:left="4320" w:hanging="360"/>
      </w:pPr>
    </w:lvl>
    <w:lvl w:ilvl="6" w:tplc="04DCE804">
      <w:start w:val="1"/>
      <w:numFmt w:val="bullet"/>
      <w:lvlText w:val="●"/>
      <w:lvlJc w:val="left"/>
      <w:pPr>
        <w:ind w:left="5040" w:hanging="360"/>
      </w:pPr>
    </w:lvl>
    <w:lvl w:ilvl="7" w:tplc="713EE616">
      <w:start w:val="1"/>
      <w:numFmt w:val="bullet"/>
      <w:lvlText w:val="●"/>
      <w:lvlJc w:val="left"/>
      <w:pPr>
        <w:ind w:left="5760" w:hanging="360"/>
      </w:pPr>
    </w:lvl>
    <w:lvl w:ilvl="8" w:tplc="8F926DE2">
      <w:start w:val="1"/>
      <w:numFmt w:val="bullet"/>
      <w:lvlText w:val="●"/>
      <w:lvlJc w:val="left"/>
      <w:pPr>
        <w:ind w:left="6480" w:hanging="36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D1F3A72"/>
    <w:multiLevelType w:val="hybridMultilevel"/>
    <w:tmpl w:val="CDEA3938"/>
    <w:lvl w:ilvl="0" w:tplc="8A241666">
      <w:start w:val="1"/>
      <w:numFmt w:val="bullet"/>
      <w:lvlText w:val="●"/>
      <w:lvlJc w:val="left"/>
      <w:pPr>
        <w:ind w:left="720" w:hanging="360"/>
      </w:pPr>
    </w:lvl>
    <w:lvl w:ilvl="1" w:tplc="CFDA5844">
      <w:start w:val="1"/>
      <w:numFmt w:val="bullet"/>
      <w:lvlText w:val="○"/>
      <w:lvlJc w:val="left"/>
      <w:pPr>
        <w:ind w:left="1440" w:hanging="360"/>
      </w:pPr>
    </w:lvl>
    <w:lvl w:ilvl="2" w:tplc="AF3AE524">
      <w:start w:val="1"/>
      <w:numFmt w:val="bullet"/>
      <w:lvlText w:val="■"/>
      <w:lvlJc w:val="left"/>
      <w:pPr>
        <w:ind w:left="2160" w:hanging="360"/>
      </w:pPr>
    </w:lvl>
    <w:lvl w:ilvl="3" w:tplc="2724FED8">
      <w:start w:val="1"/>
      <w:numFmt w:val="bullet"/>
      <w:lvlText w:val="●"/>
      <w:lvlJc w:val="left"/>
      <w:pPr>
        <w:ind w:left="2880" w:hanging="360"/>
      </w:pPr>
    </w:lvl>
    <w:lvl w:ilvl="4" w:tplc="5D004E7A">
      <w:start w:val="1"/>
      <w:numFmt w:val="bullet"/>
      <w:lvlText w:val="○"/>
      <w:lvlJc w:val="left"/>
      <w:pPr>
        <w:ind w:left="3600" w:hanging="360"/>
      </w:pPr>
    </w:lvl>
    <w:lvl w:ilvl="5" w:tplc="1E26E822">
      <w:start w:val="1"/>
      <w:numFmt w:val="bullet"/>
      <w:lvlText w:val="■"/>
      <w:lvlJc w:val="left"/>
      <w:pPr>
        <w:ind w:left="4320" w:hanging="360"/>
      </w:pPr>
    </w:lvl>
    <w:lvl w:ilvl="6" w:tplc="DDCC64F4">
      <w:start w:val="1"/>
      <w:numFmt w:val="bullet"/>
      <w:lvlText w:val="●"/>
      <w:lvlJc w:val="left"/>
      <w:pPr>
        <w:ind w:left="5040" w:hanging="360"/>
      </w:pPr>
    </w:lvl>
    <w:lvl w:ilvl="7" w:tplc="593E368A">
      <w:start w:val="1"/>
      <w:numFmt w:val="bullet"/>
      <w:lvlText w:val="●"/>
      <w:lvlJc w:val="left"/>
      <w:pPr>
        <w:ind w:left="5760" w:hanging="360"/>
      </w:pPr>
    </w:lvl>
    <w:lvl w:ilvl="8" w:tplc="CCA8D2E2">
      <w:start w:val="1"/>
      <w:numFmt w:val="bullet"/>
      <w:lvlText w:val="●"/>
      <w:lvlJc w:val="left"/>
      <w:pPr>
        <w:ind w:left="6480" w:hanging="360"/>
      </w:pPr>
    </w:lvl>
  </w:abstractNum>
  <w:abstractNum w:abstractNumId="8"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20"/>
  </w:num>
  <w:num w:numId="2" w16cid:durableId="620916101">
    <w:abstractNumId w:val="0"/>
  </w:num>
  <w:num w:numId="3" w16cid:durableId="1956910300">
    <w:abstractNumId w:val="4"/>
  </w:num>
  <w:num w:numId="4" w16cid:durableId="821309198">
    <w:abstractNumId w:val="18"/>
  </w:num>
  <w:num w:numId="5" w16cid:durableId="499349196">
    <w:abstractNumId w:val="13"/>
  </w:num>
  <w:num w:numId="6" w16cid:durableId="1987397372">
    <w:abstractNumId w:val="6"/>
  </w:num>
  <w:num w:numId="7" w16cid:durableId="599796444">
    <w:abstractNumId w:val="14"/>
  </w:num>
  <w:num w:numId="8" w16cid:durableId="157230555">
    <w:abstractNumId w:val="21"/>
  </w:num>
  <w:num w:numId="9" w16cid:durableId="970482090">
    <w:abstractNumId w:val="3"/>
  </w:num>
  <w:num w:numId="10" w16cid:durableId="225607578">
    <w:abstractNumId w:val="9"/>
  </w:num>
  <w:num w:numId="11" w16cid:durableId="1978601993">
    <w:abstractNumId w:val="12"/>
  </w:num>
  <w:num w:numId="12" w16cid:durableId="1377002272">
    <w:abstractNumId w:val="10"/>
  </w:num>
  <w:num w:numId="13" w16cid:durableId="471557909">
    <w:abstractNumId w:val="17"/>
  </w:num>
  <w:num w:numId="14" w16cid:durableId="1969048124">
    <w:abstractNumId w:val="19"/>
  </w:num>
  <w:num w:numId="15" w16cid:durableId="538011482">
    <w:abstractNumId w:val="8"/>
  </w:num>
  <w:num w:numId="16" w16cid:durableId="2082100794">
    <w:abstractNumId w:val="1"/>
  </w:num>
  <w:num w:numId="17" w16cid:durableId="1840844963">
    <w:abstractNumId w:val="11"/>
  </w:num>
  <w:num w:numId="18" w16cid:durableId="1213076001">
    <w:abstractNumId w:val="15"/>
  </w:num>
  <w:num w:numId="19" w16cid:durableId="1036657135">
    <w:abstractNumId w:val="16"/>
  </w:num>
  <w:num w:numId="20" w16cid:durableId="624118806">
    <w:abstractNumId w:val="5"/>
  </w:num>
  <w:num w:numId="21" w16cid:durableId="1662656913">
    <w:abstractNumId w:val="7"/>
    <w:lvlOverride w:ilvl="0">
      <w:startOverride w:val="1"/>
    </w:lvlOverride>
  </w:num>
  <w:num w:numId="22" w16cid:durableId="787621062">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26270"/>
    <w:rsid w:val="00057B5B"/>
    <w:rsid w:val="00063EDD"/>
    <w:rsid w:val="000861FF"/>
    <w:rsid w:val="000C3CFA"/>
    <w:rsid w:val="000C4950"/>
    <w:rsid w:val="000C5290"/>
    <w:rsid w:val="000D0236"/>
    <w:rsid w:val="001179DE"/>
    <w:rsid w:val="00126733"/>
    <w:rsid w:val="00140D75"/>
    <w:rsid w:val="00164517"/>
    <w:rsid w:val="001A3329"/>
    <w:rsid w:val="001A5A85"/>
    <w:rsid w:val="001D504D"/>
    <w:rsid w:val="001E121F"/>
    <w:rsid w:val="001E7647"/>
    <w:rsid w:val="002036CD"/>
    <w:rsid w:val="00205685"/>
    <w:rsid w:val="00211DFB"/>
    <w:rsid w:val="00212505"/>
    <w:rsid w:val="002261A3"/>
    <w:rsid w:val="00232E9F"/>
    <w:rsid w:val="00245601"/>
    <w:rsid w:val="00251B89"/>
    <w:rsid w:val="00265744"/>
    <w:rsid w:val="00281546"/>
    <w:rsid w:val="0028313C"/>
    <w:rsid w:val="00287DF4"/>
    <w:rsid w:val="002A7A36"/>
    <w:rsid w:val="002C4C01"/>
    <w:rsid w:val="002F39FF"/>
    <w:rsid w:val="003144D2"/>
    <w:rsid w:val="003301CF"/>
    <w:rsid w:val="00330F3E"/>
    <w:rsid w:val="003351B6"/>
    <w:rsid w:val="00356E13"/>
    <w:rsid w:val="00360243"/>
    <w:rsid w:val="00362153"/>
    <w:rsid w:val="00371ECE"/>
    <w:rsid w:val="00377F2F"/>
    <w:rsid w:val="003807C7"/>
    <w:rsid w:val="003872F7"/>
    <w:rsid w:val="003A0F9C"/>
    <w:rsid w:val="003B1CFD"/>
    <w:rsid w:val="003D71F1"/>
    <w:rsid w:val="003E2820"/>
    <w:rsid w:val="003E4160"/>
    <w:rsid w:val="003F2179"/>
    <w:rsid w:val="003F41A8"/>
    <w:rsid w:val="00402658"/>
    <w:rsid w:val="0043492D"/>
    <w:rsid w:val="004379D0"/>
    <w:rsid w:val="004502D9"/>
    <w:rsid w:val="0047295B"/>
    <w:rsid w:val="004960EA"/>
    <w:rsid w:val="0049659A"/>
    <w:rsid w:val="004A04AE"/>
    <w:rsid w:val="004A4FB3"/>
    <w:rsid w:val="004B1B9C"/>
    <w:rsid w:val="004B5E8A"/>
    <w:rsid w:val="004C38FB"/>
    <w:rsid w:val="00507BA9"/>
    <w:rsid w:val="005143EF"/>
    <w:rsid w:val="00535DFD"/>
    <w:rsid w:val="005364AB"/>
    <w:rsid w:val="00577704"/>
    <w:rsid w:val="00591119"/>
    <w:rsid w:val="005E1E76"/>
    <w:rsid w:val="00634556"/>
    <w:rsid w:val="00664739"/>
    <w:rsid w:val="00684B3D"/>
    <w:rsid w:val="006A1EEC"/>
    <w:rsid w:val="006B6CCB"/>
    <w:rsid w:val="006D125C"/>
    <w:rsid w:val="006E2C58"/>
    <w:rsid w:val="00713C2C"/>
    <w:rsid w:val="00720330"/>
    <w:rsid w:val="007246E6"/>
    <w:rsid w:val="007467C6"/>
    <w:rsid w:val="007561F3"/>
    <w:rsid w:val="0076477B"/>
    <w:rsid w:val="00791020"/>
    <w:rsid w:val="007C1E07"/>
    <w:rsid w:val="007C53D3"/>
    <w:rsid w:val="007C68B3"/>
    <w:rsid w:val="007D3E66"/>
    <w:rsid w:val="00807502"/>
    <w:rsid w:val="0083170D"/>
    <w:rsid w:val="0083453E"/>
    <w:rsid w:val="0087485B"/>
    <w:rsid w:val="00891534"/>
    <w:rsid w:val="00894C2E"/>
    <w:rsid w:val="008A06FD"/>
    <w:rsid w:val="008D4A4E"/>
    <w:rsid w:val="008D7200"/>
    <w:rsid w:val="008E3041"/>
    <w:rsid w:val="00900180"/>
    <w:rsid w:val="00917DA5"/>
    <w:rsid w:val="00933151"/>
    <w:rsid w:val="00967AC3"/>
    <w:rsid w:val="009733EE"/>
    <w:rsid w:val="009927FC"/>
    <w:rsid w:val="009D368F"/>
    <w:rsid w:val="009D45C7"/>
    <w:rsid w:val="00A22339"/>
    <w:rsid w:val="00A27AE4"/>
    <w:rsid w:val="00A57A69"/>
    <w:rsid w:val="00A912BD"/>
    <w:rsid w:val="00A943C5"/>
    <w:rsid w:val="00A94973"/>
    <w:rsid w:val="00AA0785"/>
    <w:rsid w:val="00AA3411"/>
    <w:rsid w:val="00AC33EB"/>
    <w:rsid w:val="00AD4BAF"/>
    <w:rsid w:val="00AE470C"/>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4AEB"/>
    <w:rsid w:val="00D356B1"/>
    <w:rsid w:val="00D50D7B"/>
    <w:rsid w:val="00D540C9"/>
    <w:rsid w:val="00D97582"/>
    <w:rsid w:val="00DA4CCB"/>
    <w:rsid w:val="00DB4900"/>
    <w:rsid w:val="00DB6B0C"/>
    <w:rsid w:val="00DC0FA0"/>
    <w:rsid w:val="00DE2325"/>
    <w:rsid w:val="00DE6F14"/>
    <w:rsid w:val="00DF7AB6"/>
    <w:rsid w:val="00E07747"/>
    <w:rsid w:val="00E10C21"/>
    <w:rsid w:val="00E12330"/>
    <w:rsid w:val="00E164A3"/>
    <w:rsid w:val="00E338F6"/>
    <w:rsid w:val="00E55426"/>
    <w:rsid w:val="00E63311"/>
    <w:rsid w:val="00E655DA"/>
    <w:rsid w:val="00EE00DB"/>
    <w:rsid w:val="00EE4813"/>
    <w:rsid w:val="00F4663F"/>
    <w:rsid w:val="00F479B2"/>
    <w:rsid w:val="00F53ED8"/>
    <w:rsid w:val="00F76A7F"/>
    <w:rsid w:val="00FB57D9"/>
    <w:rsid w:val="00FC5704"/>
    <w:rsid w:val="00FD3342"/>
    <w:rsid w:val="00FD499C"/>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0C9"/>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customStyle="1" w:styleId="Titre3Car">
    <w:name w:val="Titre 3 Car"/>
    <w:basedOn w:val="Policepardfaut"/>
    <w:link w:val="Titre3"/>
    <w:rsid w:val="003807C7"/>
    <w:rPr>
      <w:rFonts w:ascii="Arial" w:hAnsi="Arial"/>
      <w:b/>
      <w:sz w:val="24"/>
      <w:lang w:val="fr-FR" w:eastAsia="fr-FR"/>
    </w:rPr>
  </w:style>
  <w:style w:type="character" w:customStyle="1" w:styleId="Titre1Car">
    <w:name w:val="Titre 1 Car"/>
    <w:basedOn w:val="Policepardfaut"/>
    <w:link w:val="Titre1"/>
    <w:rsid w:val="00211DFB"/>
    <w:rPr>
      <w:rFonts w:ascii="Arial" w:hAnsi="Arial"/>
      <w:b/>
      <w:kern w:val="28"/>
      <w:sz w:val="28"/>
      <w:u w:val="single"/>
      <w:lang w:val="fr-FR" w:eastAsia="fr-FR"/>
    </w:rPr>
  </w:style>
  <w:style w:type="paragraph" w:styleId="En-ttedetabledesmatires">
    <w:name w:val="TOC Heading"/>
    <w:basedOn w:val="Titre1"/>
    <w:next w:val="Normal"/>
    <w:uiPriority w:val="39"/>
    <w:unhideWhenUsed/>
    <w:qFormat/>
    <w:rsid w:val="002A7A3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086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1854144777">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termimi/PlotThatLine/tree/main/Docs/journal%20de%20travai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4.xml><?xml version="1.0" encoding="utf-8"?>
<ds:datastoreItem xmlns:ds="http://schemas.openxmlformats.org/officeDocument/2006/customXml" ds:itemID="{D36DE573-1A28-4438-8C6C-5F6F32962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rapportProjet.dotx</Template>
  <TotalTime>709</TotalTime>
  <Pages>19</Pages>
  <Words>4439</Words>
  <Characters>24418</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Sofiene Habib Belkhiria</cp:lastModifiedBy>
  <cp:revision>49</cp:revision>
  <cp:lastPrinted>2024-11-01T14:55:00Z</cp:lastPrinted>
  <dcterms:created xsi:type="dcterms:W3CDTF">2024-10-11T11:48:00Z</dcterms:created>
  <dcterms:modified xsi:type="dcterms:W3CDTF">2024-11-01T14:56:00Z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