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C28F9" w14:textId="77777777" w:rsidR="00C930E9" w:rsidRDefault="00C930E9" w:rsidP="00507BA9">
      <w:pPr>
        <w:pStyle w:val="TM1"/>
        <w:jc w:val="both"/>
      </w:pPr>
    </w:p>
    <w:p w14:paraId="2EACD716" w14:textId="77777777" w:rsidR="00C930E9" w:rsidRDefault="00C930E9" w:rsidP="00507BA9">
      <w:pPr>
        <w:pStyle w:val="TM1"/>
        <w:jc w:val="both"/>
      </w:pPr>
    </w:p>
    <w:p w14:paraId="37C43FEF" w14:textId="77777777" w:rsidR="00C930E9" w:rsidRDefault="00C930E9" w:rsidP="00507BA9">
      <w:pPr>
        <w:pStyle w:val="TM1"/>
        <w:jc w:val="both"/>
      </w:pPr>
    </w:p>
    <w:p w14:paraId="7ED57E99" w14:textId="77777777" w:rsidR="00C930E9" w:rsidRDefault="00C930E9" w:rsidP="00507BA9">
      <w:pPr>
        <w:pStyle w:val="TM1"/>
        <w:jc w:val="both"/>
      </w:pPr>
    </w:p>
    <w:p w14:paraId="5F66BE6C" w14:textId="77777777" w:rsidR="00C930E9" w:rsidRDefault="00C930E9" w:rsidP="00507BA9">
      <w:pPr>
        <w:pStyle w:val="TM1"/>
        <w:jc w:val="both"/>
      </w:pPr>
    </w:p>
    <w:p w14:paraId="03A42568" w14:textId="77777777" w:rsidR="00C930E9" w:rsidRDefault="00C930E9" w:rsidP="00507BA9">
      <w:pPr>
        <w:pStyle w:val="TM1"/>
        <w:jc w:val="both"/>
      </w:pPr>
    </w:p>
    <w:p w14:paraId="4B3BB709" w14:textId="77777777" w:rsidR="00C930E9" w:rsidRDefault="00C930E9" w:rsidP="00507BA9">
      <w:pPr>
        <w:pStyle w:val="TM1"/>
        <w:jc w:val="both"/>
      </w:pPr>
    </w:p>
    <w:p w14:paraId="4CE9AD35" w14:textId="77777777" w:rsidR="00C930E9" w:rsidRDefault="00C930E9" w:rsidP="00507BA9">
      <w:pPr>
        <w:pStyle w:val="TM1"/>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066FF62D" w14:textId="77777777">
        <w:tc>
          <w:tcPr>
            <w:tcW w:w="9210" w:type="dxa"/>
          </w:tcPr>
          <w:p w14:paraId="3BA6BB65" w14:textId="5E61A44D" w:rsidR="00C930E9" w:rsidRDefault="00402658" w:rsidP="00507BA9">
            <w:pPr>
              <w:jc w:val="both"/>
              <w:rPr>
                <w:rFonts w:ascii="Impact" w:hAnsi="Impact"/>
                <w:sz w:val="96"/>
              </w:rPr>
            </w:pPr>
            <w:r>
              <w:rPr>
                <w:rFonts w:ascii="Impact" w:hAnsi="Impact"/>
                <w:sz w:val="96"/>
              </w:rPr>
              <w:t>Plot That Line</w:t>
            </w:r>
          </w:p>
        </w:tc>
      </w:tr>
    </w:tbl>
    <w:p w14:paraId="1043BFB8" w14:textId="77777777" w:rsidR="00C930E9" w:rsidRDefault="00C930E9" w:rsidP="00507BA9">
      <w:pPr>
        <w:jc w:val="both"/>
        <w:rPr>
          <w:sz w:val="52"/>
        </w:rPr>
      </w:pPr>
    </w:p>
    <w:p w14:paraId="121E9F22" w14:textId="1D218075" w:rsidR="004379D0" w:rsidRPr="007C1E07" w:rsidRDefault="00402658" w:rsidP="00507BA9">
      <w:pPr>
        <w:jc w:val="both"/>
        <w:rPr>
          <w:color w:val="FF0000"/>
          <w:sz w:val="52"/>
        </w:rPr>
      </w:pPr>
      <w:r>
        <w:rPr>
          <w:color w:val="FF0000"/>
          <w:sz w:val="52"/>
        </w:rPr>
        <w:t>Belkhiria Sofiène</w:t>
      </w:r>
    </w:p>
    <w:p w14:paraId="3BCB920D" w14:textId="77777777" w:rsidR="00C930E9" w:rsidRDefault="00C930E9" w:rsidP="00507BA9">
      <w:pPr>
        <w:jc w:val="both"/>
      </w:pPr>
    </w:p>
    <w:p w14:paraId="0BAEC721" w14:textId="77777777" w:rsidR="00C930E9" w:rsidRDefault="00C930E9" w:rsidP="00507BA9">
      <w:pPr>
        <w:jc w:val="both"/>
      </w:pPr>
    </w:p>
    <w:p w14:paraId="4B19FEA0" w14:textId="77777777" w:rsidR="00C930E9" w:rsidRDefault="00C930E9" w:rsidP="00507BA9">
      <w:pPr>
        <w:jc w:val="both"/>
      </w:pPr>
    </w:p>
    <w:p w14:paraId="3F4A1E76" w14:textId="77777777" w:rsidR="00C930E9" w:rsidRDefault="00C930E9" w:rsidP="00507BA9">
      <w:pPr>
        <w:jc w:val="both"/>
      </w:pPr>
    </w:p>
    <w:p w14:paraId="197F62A5" w14:textId="77777777" w:rsidR="00C930E9" w:rsidRDefault="00C930E9" w:rsidP="00507BA9">
      <w:pPr>
        <w:jc w:val="both"/>
      </w:pPr>
    </w:p>
    <w:p w14:paraId="46F81C3F" w14:textId="77777777" w:rsidR="00C930E9" w:rsidRDefault="00C930E9" w:rsidP="00507BA9">
      <w:pPr>
        <w:jc w:val="both"/>
      </w:pPr>
    </w:p>
    <w:p w14:paraId="37608197" w14:textId="77777777" w:rsidR="00C930E9" w:rsidRDefault="00C930E9" w:rsidP="00507BA9">
      <w:pPr>
        <w:jc w:val="both"/>
      </w:pPr>
    </w:p>
    <w:p w14:paraId="0C585C7E" w14:textId="77777777" w:rsidR="00C930E9" w:rsidRDefault="00C930E9" w:rsidP="00507BA9">
      <w:pPr>
        <w:jc w:val="both"/>
      </w:pPr>
    </w:p>
    <w:p w14:paraId="34E1110F" w14:textId="77777777" w:rsidR="00C930E9" w:rsidRDefault="00C930E9" w:rsidP="00507BA9">
      <w:pPr>
        <w:jc w:val="both"/>
      </w:pPr>
    </w:p>
    <w:p w14:paraId="39584AA3" w14:textId="77777777" w:rsidR="00C930E9" w:rsidRDefault="00C930E9" w:rsidP="00507BA9">
      <w:pPr>
        <w:jc w:val="both"/>
      </w:pPr>
    </w:p>
    <w:p w14:paraId="0B340F0F" w14:textId="77777777" w:rsidR="00C930E9" w:rsidRDefault="00C930E9" w:rsidP="00507BA9">
      <w:pPr>
        <w:jc w:val="both"/>
      </w:pPr>
    </w:p>
    <w:p w14:paraId="67325CA2" w14:textId="77777777" w:rsidR="00C930E9" w:rsidRDefault="00C930E9" w:rsidP="00507BA9">
      <w:pPr>
        <w:jc w:val="both"/>
      </w:pPr>
    </w:p>
    <w:p w14:paraId="121896CF" w14:textId="77777777" w:rsidR="00C930E9" w:rsidRDefault="00C930E9" w:rsidP="00507BA9">
      <w:pPr>
        <w:jc w:val="both"/>
      </w:pPr>
    </w:p>
    <w:p w14:paraId="545E4283" w14:textId="77777777" w:rsidR="00C930E9" w:rsidRDefault="00C930E9" w:rsidP="00507BA9">
      <w:pPr>
        <w:jc w:val="both"/>
      </w:pPr>
    </w:p>
    <w:p w14:paraId="3F2A8816" w14:textId="77777777" w:rsidR="00C930E9" w:rsidRDefault="00C930E9" w:rsidP="00507BA9">
      <w:pPr>
        <w:jc w:val="both"/>
      </w:pPr>
    </w:p>
    <w:p w14:paraId="5DB38E6E" w14:textId="77777777" w:rsidR="00C930E9" w:rsidRDefault="00C930E9" w:rsidP="00507BA9">
      <w:pPr>
        <w:jc w:val="both"/>
      </w:pPr>
    </w:p>
    <w:p w14:paraId="4C6BF504" w14:textId="77777777" w:rsidR="00C930E9" w:rsidRDefault="00C930E9" w:rsidP="00507BA9">
      <w:pPr>
        <w:jc w:val="both"/>
      </w:pPr>
    </w:p>
    <w:p w14:paraId="64A3793C" w14:textId="77777777" w:rsidR="00C930E9" w:rsidRDefault="00C930E9" w:rsidP="00507BA9">
      <w:pPr>
        <w:jc w:val="both"/>
      </w:pPr>
    </w:p>
    <w:p w14:paraId="6E6EEA61" w14:textId="77777777" w:rsidR="00C930E9" w:rsidRDefault="00C930E9" w:rsidP="00507BA9">
      <w:pPr>
        <w:jc w:val="both"/>
      </w:pPr>
    </w:p>
    <w:p w14:paraId="3022878C" w14:textId="77777777" w:rsidR="00C930E9" w:rsidRDefault="00C930E9" w:rsidP="00507BA9">
      <w:pPr>
        <w:jc w:val="both"/>
      </w:pPr>
    </w:p>
    <w:p w14:paraId="37B6C686" w14:textId="77777777" w:rsidR="00C930E9" w:rsidRDefault="00C930E9" w:rsidP="00507BA9">
      <w:pPr>
        <w:jc w:val="both"/>
      </w:pPr>
    </w:p>
    <w:p w14:paraId="79EAD326" w14:textId="77777777" w:rsidR="00C930E9" w:rsidRDefault="00C930E9" w:rsidP="00507BA9">
      <w:pPr>
        <w:jc w:val="both"/>
      </w:pPr>
    </w:p>
    <w:p w14:paraId="40B35C27" w14:textId="77777777" w:rsidR="00C930E9" w:rsidRDefault="00C930E9" w:rsidP="00507BA9">
      <w:pPr>
        <w:jc w:val="both"/>
      </w:pPr>
    </w:p>
    <w:p w14:paraId="3BE32E0B" w14:textId="77777777" w:rsidR="00205685" w:rsidRDefault="00205685" w:rsidP="00507BA9">
      <w:pPr>
        <w:jc w:val="both"/>
      </w:pPr>
    </w:p>
    <w:p w14:paraId="156A28BA" w14:textId="77777777" w:rsidR="00205685" w:rsidRDefault="00205685" w:rsidP="00507BA9">
      <w:pPr>
        <w:jc w:val="both"/>
      </w:pPr>
    </w:p>
    <w:p w14:paraId="24A91B0C" w14:textId="77777777" w:rsidR="003F2179" w:rsidRPr="00791020" w:rsidRDefault="00C930E9" w:rsidP="00507BA9">
      <w:pPr>
        <w:jc w:val="both"/>
      </w:pPr>
      <w:r>
        <w:br w:type="page"/>
      </w:r>
      <w:r w:rsidR="003F2179" w:rsidRPr="003F2179">
        <w:rPr>
          <w:u w:val="single"/>
        </w:rPr>
        <w:lastRenderedPageBreak/>
        <w:t>Table des matières</w:t>
      </w:r>
    </w:p>
    <w:p w14:paraId="067F6D09" w14:textId="77777777" w:rsidR="0043492D" w:rsidRDefault="003F2179" w:rsidP="00507BA9">
      <w:pPr>
        <w:pStyle w:val="TM1"/>
        <w:jc w:val="both"/>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75917886" w:history="1">
        <w:r w:rsidR="0043492D" w:rsidRPr="005642EC">
          <w:rPr>
            <w:rStyle w:val="Lienhypertexte"/>
          </w:rPr>
          <w:t>1</w:t>
        </w:r>
        <w:r w:rsidR="0043492D">
          <w:rPr>
            <w:rFonts w:asciiTheme="minorHAnsi" w:eastAsiaTheme="minorEastAsia" w:hAnsiTheme="minorHAnsi" w:cstheme="minorBidi"/>
            <w:sz w:val="22"/>
            <w:szCs w:val="22"/>
            <w:lang w:val="fr-CH" w:eastAsia="fr-CH"/>
          </w:rPr>
          <w:tab/>
        </w:r>
        <w:r w:rsidR="0043492D" w:rsidRPr="005642EC">
          <w:rPr>
            <w:rStyle w:val="Lienhypertexte"/>
          </w:rPr>
          <w:t>Analyse préliminaire</w:t>
        </w:r>
        <w:r w:rsidR="0043492D">
          <w:rPr>
            <w:webHidden/>
          </w:rPr>
          <w:tab/>
        </w:r>
        <w:r w:rsidR="0043492D">
          <w:rPr>
            <w:webHidden/>
          </w:rPr>
          <w:fldChar w:fldCharType="begin"/>
        </w:r>
        <w:r w:rsidR="0043492D">
          <w:rPr>
            <w:webHidden/>
          </w:rPr>
          <w:instrText xml:space="preserve"> PAGEREF _Toc175917886 \h </w:instrText>
        </w:r>
        <w:r w:rsidR="0043492D">
          <w:rPr>
            <w:webHidden/>
          </w:rPr>
        </w:r>
        <w:r w:rsidR="0043492D">
          <w:rPr>
            <w:webHidden/>
          </w:rPr>
          <w:fldChar w:fldCharType="separate"/>
        </w:r>
        <w:r w:rsidR="0043492D">
          <w:rPr>
            <w:webHidden/>
          </w:rPr>
          <w:t>3</w:t>
        </w:r>
        <w:r w:rsidR="0043492D">
          <w:rPr>
            <w:webHidden/>
          </w:rPr>
          <w:fldChar w:fldCharType="end"/>
        </w:r>
      </w:hyperlink>
    </w:p>
    <w:p w14:paraId="6186A54B" w14:textId="77777777" w:rsidR="0043492D" w:rsidRDefault="00000000"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87" w:history="1">
        <w:r w:rsidR="0043492D" w:rsidRPr="005642EC">
          <w:rPr>
            <w:rStyle w:val="Lienhypertexte"/>
            <w:iCs/>
            <w:noProof/>
          </w:rPr>
          <w:t>1.1</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Introduction</w:t>
        </w:r>
        <w:r w:rsidR="0043492D">
          <w:rPr>
            <w:noProof/>
            <w:webHidden/>
          </w:rPr>
          <w:tab/>
        </w:r>
        <w:r w:rsidR="0043492D">
          <w:rPr>
            <w:noProof/>
            <w:webHidden/>
          </w:rPr>
          <w:fldChar w:fldCharType="begin"/>
        </w:r>
        <w:r w:rsidR="0043492D">
          <w:rPr>
            <w:noProof/>
            <w:webHidden/>
          </w:rPr>
          <w:instrText xml:space="preserve"> PAGEREF _Toc175917887 \h </w:instrText>
        </w:r>
        <w:r w:rsidR="0043492D">
          <w:rPr>
            <w:noProof/>
            <w:webHidden/>
          </w:rPr>
        </w:r>
        <w:r w:rsidR="0043492D">
          <w:rPr>
            <w:noProof/>
            <w:webHidden/>
          </w:rPr>
          <w:fldChar w:fldCharType="separate"/>
        </w:r>
        <w:r w:rsidR="0043492D">
          <w:rPr>
            <w:noProof/>
            <w:webHidden/>
          </w:rPr>
          <w:t>3</w:t>
        </w:r>
        <w:r w:rsidR="0043492D">
          <w:rPr>
            <w:noProof/>
            <w:webHidden/>
          </w:rPr>
          <w:fldChar w:fldCharType="end"/>
        </w:r>
      </w:hyperlink>
    </w:p>
    <w:p w14:paraId="058022D7" w14:textId="77777777" w:rsidR="0043492D" w:rsidRDefault="00000000"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88" w:history="1">
        <w:r w:rsidR="0043492D" w:rsidRPr="005642EC">
          <w:rPr>
            <w:rStyle w:val="Lienhypertexte"/>
            <w:iCs/>
            <w:noProof/>
          </w:rPr>
          <w:t>1.2</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Objectifs</w:t>
        </w:r>
        <w:r w:rsidR="0043492D">
          <w:rPr>
            <w:noProof/>
            <w:webHidden/>
          </w:rPr>
          <w:tab/>
        </w:r>
        <w:r w:rsidR="0043492D">
          <w:rPr>
            <w:noProof/>
            <w:webHidden/>
          </w:rPr>
          <w:fldChar w:fldCharType="begin"/>
        </w:r>
        <w:r w:rsidR="0043492D">
          <w:rPr>
            <w:noProof/>
            <w:webHidden/>
          </w:rPr>
          <w:instrText xml:space="preserve"> PAGEREF _Toc175917888 \h </w:instrText>
        </w:r>
        <w:r w:rsidR="0043492D">
          <w:rPr>
            <w:noProof/>
            <w:webHidden/>
          </w:rPr>
        </w:r>
        <w:r w:rsidR="0043492D">
          <w:rPr>
            <w:noProof/>
            <w:webHidden/>
          </w:rPr>
          <w:fldChar w:fldCharType="separate"/>
        </w:r>
        <w:r w:rsidR="0043492D">
          <w:rPr>
            <w:noProof/>
            <w:webHidden/>
          </w:rPr>
          <w:t>3</w:t>
        </w:r>
        <w:r w:rsidR="0043492D">
          <w:rPr>
            <w:noProof/>
            <w:webHidden/>
          </w:rPr>
          <w:fldChar w:fldCharType="end"/>
        </w:r>
      </w:hyperlink>
    </w:p>
    <w:p w14:paraId="1FC5377F" w14:textId="77777777" w:rsidR="0043492D" w:rsidRDefault="00000000"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89" w:history="1">
        <w:r w:rsidR="0043492D" w:rsidRPr="005642EC">
          <w:rPr>
            <w:rStyle w:val="Lienhypertexte"/>
            <w:noProof/>
          </w:rPr>
          <w:t>1.3</w:t>
        </w:r>
        <w:r w:rsidR="0043492D">
          <w:rPr>
            <w:rFonts w:asciiTheme="minorHAnsi" w:eastAsiaTheme="minorEastAsia" w:hAnsiTheme="minorHAnsi" w:cstheme="minorBidi"/>
            <w:noProof/>
            <w:sz w:val="22"/>
            <w:szCs w:val="22"/>
            <w:lang w:val="fr-CH" w:eastAsia="fr-CH"/>
          </w:rPr>
          <w:tab/>
        </w:r>
        <w:r w:rsidR="0043492D" w:rsidRPr="005642EC">
          <w:rPr>
            <w:rStyle w:val="Lienhypertexte"/>
            <w:bCs/>
            <w:noProof/>
          </w:rPr>
          <w:t>Gestion de projet</w:t>
        </w:r>
        <w:r w:rsidR="0043492D">
          <w:rPr>
            <w:noProof/>
            <w:webHidden/>
          </w:rPr>
          <w:tab/>
        </w:r>
        <w:r w:rsidR="0043492D">
          <w:rPr>
            <w:noProof/>
            <w:webHidden/>
          </w:rPr>
          <w:fldChar w:fldCharType="begin"/>
        </w:r>
        <w:r w:rsidR="0043492D">
          <w:rPr>
            <w:noProof/>
            <w:webHidden/>
          </w:rPr>
          <w:instrText xml:space="preserve"> PAGEREF _Toc175917889 \h </w:instrText>
        </w:r>
        <w:r w:rsidR="0043492D">
          <w:rPr>
            <w:noProof/>
            <w:webHidden/>
          </w:rPr>
        </w:r>
        <w:r w:rsidR="0043492D">
          <w:rPr>
            <w:noProof/>
            <w:webHidden/>
          </w:rPr>
          <w:fldChar w:fldCharType="separate"/>
        </w:r>
        <w:r w:rsidR="0043492D">
          <w:rPr>
            <w:noProof/>
            <w:webHidden/>
          </w:rPr>
          <w:t>4</w:t>
        </w:r>
        <w:r w:rsidR="0043492D">
          <w:rPr>
            <w:noProof/>
            <w:webHidden/>
          </w:rPr>
          <w:fldChar w:fldCharType="end"/>
        </w:r>
      </w:hyperlink>
    </w:p>
    <w:p w14:paraId="6BEECF1D" w14:textId="77777777" w:rsidR="0043492D" w:rsidRDefault="00000000" w:rsidP="00507BA9">
      <w:pPr>
        <w:pStyle w:val="TM1"/>
        <w:jc w:val="both"/>
        <w:rPr>
          <w:rFonts w:asciiTheme="minorHAnsi" w:eastAsiaTheme="minorEastAsia" w:hAnsiTheme="minorHAnsi" w:cstheme="minorBidi"/>
          <w:sz w:val="22"/>
          <w:szCs w:val="22"/>
          <w:lang w:val="fr-CH" w:eastAsia="fr-CH"/>
        </w:rPr>
      </w:pPr>
      <w:hyperlink w:anchor="_Toc175917890" w:history="1">
        <w:r w:rsidR="0043492D" w:rsidRPr="005642EC">
          <w:rPr>
            <w:rStyle w:val="Lienhypertexte"/>
          </w:rPr>
          <w:t>2</w:t>
        </w:r>
        <w:r w:rsidR="0043492D">
          <w:rPr>
            <w:rFonts w:asciiTheme="minorHAnsi" w:eastAsiaTheme="minorEastAsia" w:hAnsiTheme="minorHAnsi" w:cstheme="minorBidi"/>
            <w:sz w:val="22"/>
            <w:szCs w:val="22"/>
            <w:lang w:val="fr-CH" w:eastAsia="fr-CH"/>
          </w:rPr>
          <w:tab/>
        </w:r>
        <w:r w:rsidR="0043492D" w:rsidRPr="005642EC">
          <w:rPr>
            <w:rStyle w:val="Lienhypertexte"/>
          </w:rPr>
          <w:t>Analyse / Conception</w:t>
        </w:r>
        <w:r w:rsidR="0043492D">
          <w:rPr>
            <w:webHidden/>
          </w:rPr>
          <w:tab/>
        </w:r>
        <w:r w:rsidR="0043492D">
          <w:rPr>
            <w:webHidden/>
          </w:rPr>
          <w:fldChar w:fldCharType="begin"/>
        </w:r>
        <w:r w:rsidR="0043492D">
          <w:rPr>
            <w:webHidden/>
          </w:rPr>
          <w:instrText xml:space="preserve"> PAGEREF _Toc175917890 \h </w:instrText>
        </w:r>
        <w:r w:rsidR="0043492D">
          <w:rPr>
            <w:webHidden/>
          </w:rPr>
        </w:r>
        <w:r w:rsidR="0043492D">
          <w:rPr>
            <w:webHidden/>
          </w:rPr>
          <w:fldChar w:fldCharType="separate"/>
        </w:r>
        <w:r w:rsidR="0043492D">
          <w:rPr>
            <w:webHidden/>
          </w:rPr>
          <w:t>4</w:t>
        </w:r>
        <w:r w:rsidR="0043492D">
          <w:rPr>
            <w:webHidden/>
          </w:rPr>
          <w:fldChar w:fldCharType="end"/>
        </w:r>
      </w:hyperlink>
    </w:p>
    <w:p w14:paraId="438C6C6B" w14:textId="77777777" w:rsidR="0043492D" w:rsidRDefault="00000000"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91" w:history="1">
        <w:r w:rsidR="0043492D" w:rsidRPr="005642EC">
          <w:rPr>
            <w:rStyle w:val="Lienhypertexte"/>
            <w:iCs/>
            <w:noProof/>
          </w:rPr>
          <w:t>2.1</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Gameplay</w:t>
        </w:r>
        <w:r w:rsidR="0043492D">
          <w:rPr>
            <w:noProof/>
            <w:webHidden/>
          </w:rPr>
          <w:tab/>
        </w:r>
        <w:r w:rsidR="0043492D">
          <w:rPr>
            <w:noProof/>
            <w:webHidden/>
          </w:rPr>
          <w:fldChar w:fldCharType="begin"/>
        </w:r>
        <w:r w:rsidR="0043492D">
          <w:rPr>
            <w:noProof/>
            <w:webHidden/>
          </w:rPr>
          <w:instrText xml:space="preserve"> PAGEREF _Toc175917891 \h </w:instrText>
        </w:r>
        <w:r w:rsidR="0043492D">
          <w:rPr>
            <w:noProof/>
            <w:webHidden/>
          </w:rPr>
        </w:r>
        <w:r w:rsidR="0043492D">
          <w:rPr>
            <w:noProof/>
            <w:webHidden/>
          </w:rPr>
          <w:fldChar w:fldCharType="separate"/>
        </w:r>
        <w:r w:rsidR="0043492D">
          <w:rPr>
            <w:noProof/>
            <w:webHidden/>
          </w:rPr>
          <w:t>4</w:t>
        </w:r>
        <w:r w:rsidR="0043492D">
          <w:rPr>
            <w:noProof/>
            <w:webHidden/>
          </w:rPr>
          <w:fldChar w:fldCharType="end"/>
        </w:r>
      </w:hyperlink>
    </w:p>
    <w:p w14:paraId="7D281976" w14:textId="77777777" w:rsidR="0043492D" w:rsidRDefault="00000000"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92" w:history="1">
        <w:r w:rsidR="0043492D" w:rsidRPr="005642EC">
          <w:rPr>
            <w:rStyle w:val="Lienhypertexte"/>
            <w:iCs/>
            <w:noProof/>
          </w:rPr>
          <w:t>2.2</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Concept</w:t>
        </w:r>
        <w:r w:rsidR="0043492D">
          <w:rPr>
            <w:noProof/>
            <w:webHidden/>
          </w:rPr>
          <w:tab/>
        </w:r>
        <w:r w:rsidR="0043492D">
          <w:rPr>
            <w:noProof/>
            <w:webHidden/>
          </w:rPr>
          <w:fldChar w:fldCharType="begin"/>
        </w:r>
        <w:r w:rsidR="0043492D">
          <w:rPr>
            <w:noProof/>
            <w:webHidden/>
          </w:rPr>
          <w:instrText xml:space="preserve"> PAGEREF _Toc175917892 \h </w:instrText>
        </w:r>
        <w:r w:rsidR="0043492D">
          <w:rPr>
            <w:noProof/>
            <w:webHidden/>
          </w:rPr>
        </w:r>
        <w:r w:rsidR="0043492D">
          <w:rPr>
            <w:noProof/>
            <w:webHidden/>
          </w:rPr>
          <w:fldChar w:fldCharType="separate"/>
        </w:r>
        <w:r w:rsidR="0043492D">
          <w:rPr>
            <w:noProof/>
            <w:webHidden/>
          </w:rPr>
          <w:t>4</w:t>
        </w:r>
        <w:r w:rsidR="0043492D">
          <w:rPr>
            <w:noProof/>
            <w:webHidden/>
          </w:rPr>
          <w:fldChar w:fldCharType="end"/>
        </w:r>
      </w:hyperlink>
    </w:p>
    <w:p w14:paraId="0665C6D8" w14:textId="77777777" w:rsidR="0043492D" w:rsidRDefault="00000000"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93" w:history="1">
        <w:r w:rsidR="0043492D" w:rsidRPr="005642EC">
          <w:rPr>
            <w:rStyle w:val="Lienhypertexte"/>
            <w:iCs/>
            <w:noProof/>
          </w:rPr>
          <w:t>2.3</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Analyse fonctionnelle</w:t>
        </w:r>
        <w:r w:rsidR="0043492D">
          <w:rPr>
            <w:noProof/>
            <w:webHidden/>
          </w:rPr>
          <w:tab/>
        </w:r>
        <w:r w:rsidR="0043492D">
          <w:rPr>
            <w:noProof/>
            <w:webHidden/>
          </w:rPr>
          <w:fldChar w:fldCharType="begin"/>
        </w:r>
        <w:r w:rsidR="0043492D">
          <w:rPr>
            <w:noProof/>
            <w:webHidden/>
          </w:rPr>
          <w:instrText xml:space="preserve"> PAGEREF _Toc175917893 \h </w:instrText>
        </w:r>
        <w:r w:rsidR="0043492D">
          <w:rPr>
            <w:noProof/>
            <w:webHidden/>
          </w:rPr>
        </w:r>
        <w:r w:rsidR="0043492D">
          <w:rPr>
            <w:noProof/>
            <w:webHidden/>
          </w:rPr>
          <w:fldChar w:fldCharType="separate"/>
        </w:r>
        <w:r w:rsidR="0043492D">
          <w:rPr>
            <w:noProof/>
            <w:webHidden/>
          </w:rPr>
          <w:t>4</w:t>
        </w:r>
        <w:r w:rsidR="0043492D">
          <w:rPr>
            <w:noProof/>
            <w:webHidden/>
          </w:rPr>
          <w:fldChar w:fldCharType="end"/>
        </w:r>
      </w:hyperlink>
    </w:p>
    <w:p w14:paraId="098A136E" w14:textId="77777777" w:rsidR="0043492D" w:rsidRDefault="00000000"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94" w:history="1">
        <w:r w:rsidR="0043492D" w:rsidRPr="005642EC">
          <w:rPr>
            <w:rStyle w:val="Lienhypertexte"/>
            <w:iCs/>
            <w:noProof/>
          </w:rPr>
          <w:t>2.4</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Stratégie de test</w:t>
        </w:r>
        <w:r w:rsidR="0043492D">
          <w:rPr>
            <w:noProof/>
            <w:webHidden/>
          </w:rPr>
          <w:tab/>
        </w:r>
        <w:r w:rsidR="0043492D">
          <w:rPr>
            <w:noProof/>
            <w:webHidden/>
          </w:rPr>
          <w:fldChar w:fldCharType="begin"/>
        </w:r>
        <w:r w:rsidR="0043492D">
          <w:rPr>
            <w:noProof/>
            <w:webHidden/>
          </w:rPr>
          <w:instrText xml:space="preserve"> PAGEREF _Toc175917894 \h </w:instrText>
        </w:r>
        <w:r w:rsidR="0043492D">
          <w:rPr>
            <w:noProof/>
            <w:webHidden/>
          </w:rPr>
        </w:r>
        <w:r w:rsidR="0043492D">
          <w:rPr>
            <w:noProof/>
            <w:webHidden/>
          </w:rPr>
          <w:fldChar w:fldCharType="separate"/>
        </w:r>
        <w:r w:rsidR="0043492D">
          <w:rPr>
            <w:noProof/>
            <w:webHidden/>
          </w:rPr>
          <w:t>4</w:t>
        </w:r>
        <w:r w:rsidR="0043492D">
          <w:rPr>
            <w:noProof/>
            <w:webHidden/>
          </w:rPr>
          <w:fldChar w:fldCharType="end"/>
        </w:r>
      </w:hyperlink>
    </w:p>
    <w:p w14:paraId="111816F7" w14:textId="77777777" w:rsidR="0043492D" w:rsidRDefault="00000000" w:rsidP="00507BA9">
      <w:pPr>
        <w:pStyle w:val="TM1"/>
        <w:jc w:val="both"/>
        <w:rPr>
          <w:rFonts w:asciiTheme="minorHAnsi" w:eastAsiaTheme="minorEastAsia" w:hAnsiTheme="minorHAnsi" w:cstheme="minorBidi"/>
          <w:sz w:val="22"/>
          <w:szCs w:val="22"/>
          <w:lang w:val="fr-CH" w:eastAsia="fr-CH"/>
        </w:rPr>
      </w:pPr>
      <w:hyperlink w:anchor="_Toc175917895" w:history="1">
        <w:r w:rsidR="0043492D" w:rsidRPr="005642EC">
          <w:rPr>
            <w:rStyle w:val="Lienhypertexte"/>
          </w:rPr>
          <w:t>3</w:t>
        </w:r>
        <w:r w:rsidR="0043492D">
          <w:rPr>
            <w:rFonts w:asciiTheme="minorHAnsi" w:eastAsiaTheme="minorEastAsia" w:hAnsiTheme="minorHAnsi" w:cstheme="minorBidi"/>
            <w:sz w:val="22"/>
            <w:szCs w:val="22"/>
            <w:lang w:val="fr-CH" w:eastAsia="fr-CH"/>
          </w:rPr>
          <w:tab/>
        </w:r>
        <w:r w:rsidR="0043492D" w:rsidRPr="005642EC">
          <w:rPr>
            <w:rStyle w:val="Lienhypertexte"/>
          </w:rPr>
          <w:t>Réalisation</w:t>
        </w:r>
        <w:r w:rsidR="0043492D">
          <w:rPr>
            <w:webHidden/>
          </w:rPr>
          <w:tab/>
        </w:r>
        <w:r w:rsidR="0043492D">
          <w:rPr>
            <w:webHidden/>
          </w:rPr>
          <w:fldChar w:fldCharType="begin"/>
        </w:r>
        <w:r w:rsidR="0043492D">
          <w:rPr>
            <w:webHidden/>
          </w:rPr>
          <w:instrText xml:space="preserve"> PAGEREF _Toc175917895 \h </w:instrText>
        </w:r>
        <w:r w:rsidR="0043492D">
          <w:rPr>
            <w:webHidden/>
          </w:rPr>
        </w:r>
        <w:r w:rsidR="0043492D">
          <w:rPr>
            <w:webHidden/>
          </w:rPr>
          <w:fldChar w:fldCharType="separate"/>
        </w:r>
        <w:r w:rsidR="0043492D">
          <w:rPr>
            <w:webHidden/>
          </w:rPr>
          <w:t>4</w:t>
        </w:r>
        <w:r w:rsidR="0043492D">
          <w:rPr>
            <w:webHidden/>
          </w:rPr>
          <w:fldChar w:fldCharType="end"/>
        </w:r>
      </w:hyperlink>
    </w:p>
    <w:p w14:paraId="6435B774" w14:textId="77777777" w:rsidR="0043492D" w:rsidRDefault="00000000"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96" w:history="1">
        <w:r w:rsidR="0043492D" w:rsidRPr="005642EC">
          <w:rPr>
            <w:rStyle w:val="Lienhypertexte"/>
            <w:noProof/>
          </w:rPr>
          <w:t>3.1</w:t>
        </w:r>
        <w:r w:rsidR="0043492D">
          <w:rPr>
            <w:rFonts w:asciiTheme="minorHAnsi" w:eastAsiaTheme="minorEastAsia" w:hAnsiTheme="minorHAnsi" w:cstheme="minorBidi"/>
            <w:noProof/>
            <w:sz w:val="22"/>
            <w:szCs w:val="22"/>
            <w:lang w:val="fr-CH" w:eastAsia="fr-CH"/>
          </w:rPr>
          <w:tab/>
        </w:r>
        <w:r w:rsidR="0043492D" w:rsidRPr="005642EC">
          <w:rPr>
            <w:rStyle w:val="Lienhypertexte"/>
            <w:noProof/>
          </w:rPr>
          <w:t>Points de design spécifiques</w:t>
        </w:r>
        <w:r w:rsidR="0043492D">
          <w:rPr>
            <w:noProof/>
            <w:webHidden/>
          </w:rPr>
          <w:tab/>
        </w:r>
        <w:r w:rsidR="0043492D">
          <w:rPr>
            <w:noProof/>
            <w:webHidden/>
          </w:rPr>
          <w:fldChar w:fldCharType="begin"/>
        </w:r>
        <w:r w:rsidR="0043492D">
          <w:rPr>
            <w:noProof/>
            <w:webHidden/>
          </w:rPr>
          <w:instrText xml:space="preserve"> PAGEREF _Toc175917896 \h </w:instrText>
        </w:r>
        <w:r w:rsidR="0043492D">
          <w:rPr>
            <w:noProof/>
            <w:webHidden/>
          </w:rPr>
        </w:r>
        <w:r w:rsidR="0043492D">
          <w:rPr>
            <w:noProof/>
            <w:webHidden/>
          </w:rPr>
          <w:fldChar w:fldCharType="separate"/>
        </w:r>
        <w:r w:rsidR="0043492D">
          <w:rPr>
            <w:noProof/>
            <w:webHidden/>
          </w:rPr>
          <w:t>4</w:t>
        </w:r>
        <w:r w:rsidR="0043492D">
          <w:rPr>
            <w:noProof/>
            <w:webHidden/>
          </w:rPr>
          <w:fldChar w:fldCharType="end"/>
        </w:r>
      </w:hyperlink>
    </w:p>
    <w:p w14:paraId="7BCBC00B" w14:textId="77777777" w:rsidR="0043492D" w:rsidRDefault="00000000" w:rsidP="00507BA9">
      <w:pPr>
        <w:pStyle w:val="TM3"/>
        <w:tabs>
          <w:tab w:val="left" w:pos="1200"/>
          <w:tab w:val="right" w:leader="dot" w:pos="9060"/>
        </w:tabs>
        <w:jc w:val="both"/>
        <w:rPr>
          <w:rFonts w:asciiTheme="minorHAnsi" w:eastAsiaTheme="minorEastAsia" w:hAnsiTheme="minorHAnsi" w:cstheme="minorBidi"/>
          <w:noProof/>
          <w:sz w:val="22"/>
          <w:szCs w:val="22"/>
          <w:lang w:val="fr-CH" w:eastAsia="fr-CH"/>
        </w:rPr>
      </w:pPr>
      <w:hyperlink w:anchor="_Toc175917897" w:history="1">
        <w:r w:rsidR="0043492D" w:rsidRPr="005642EC">
          <w:rPr>
            <w:rStyle w:val="Lienhypertexte"/>
            <w:i/>
            <w:iCs/>
            <w:noProof/>
          </w:rPr>
          <w:t>3.1.1</w:t>
        </w:r>
        <w:r w:rsidR="0043492D">
          <w:rPr>
            <w:rFonts w:asciiTheme="minorHAnsi" w:eastAsiaTheme="minorEastAsia" w:hAnsiTheme="minorHAnsi" w:cstheme="minorBidi"/>
            <w:noProof/>
            <w:sz w:val="22"/>
            <w:szCs w:val="22"/>
            <w:lang w:val="fr-CH" w:eastAsia="fr-CH"/>
          </w:rPr>
          <w:tab/>
        </w:r>
        <w:r w:rsidR="0043492D" w:rsidRPr="005642EC">
          <w:rPr>
            <w:rStyle w:val="Lienhypertexte"/>
            <w:i/>
            <w:iCs/>
            <w:noProof/>
          </w:rPr>
          <w:t>…</w:t>
        </w:r>
        <w:r w:rsidR="0043492D">
          <w:rPr>
            <w:noProof/>
            <w:webHidden/>
          </w:rPr>
          <w:tab/>
        </w:r>
        <w:r w:rsidR="0043492D">
          <w:rPr>
            <w:noProof/>
            <w:webHidden/>
          </w:rPr>
          <w:fldChar w:fldCharType="begin"/>
        </w:r>
        <w:r w:rsidR="0043492D">
          <w:rPr>
            <w:noProof/>
            <w:webHidden/>
          </w:rPr>
          <w:instrText xml:space="preserve"> PAGEREF _Toc175917897 \h </w:instrText>
        </w:r>
        <w:r w:rsidR="0043492D">
          <w:rPr>
            <w:noProof/>
            <w:webHidden/>
          </w:rPr>
        </w:r>
        <w:r w:rsidR="0043492D">
          <w:rPr>
            <w:noProof/>
            <w:webHidden/>
          </w:rPr>
          <w:fldChar w:fldCharType="separate"/>
        </w:r>
        <w:r w:rsidR="0043492D">
          <w:rPr>
            <w:noProof/>
            <w:webHidden/>
          </w:rPr>
          <w:t>5</w:t>
        </w:r>
        <w:r w:rsidR="0043492D">
          <w:rPr>
            <w:noProof/>
            <w:webHidden/>
          </w:rPr>
          <w:fldChar w:fldCharType="end"/>
        </w:r>
      </w:hyperlink>
    </w:p>
    <w:p w14:paraId="52935D35" w14:textId="77777777" w:rsidR="0043492D" w:rsidRDefault="00000000" w:rsidP="00507BA9">
      <w:pPr>
        <w:pStyle w:val="TM3"/>
        <w:tabs>
          <w:tab w:val="left" w:pos="1200"/>
          <w:tab w:val="right" w:leader="dot" w:pos="9060"/>
        </w:tabs>
        <w:jc w:val="both"/>
        <w:rPr>
          <w:rFonts w:asciiTheme="minorHAnsi" w:eastAsiaTheme="minorEastAsia" w:hAnsiTheme="minorHAnsi" w:cstheme="minorBidi"/>
          <w:noProof/>
          <w:sz w:val="22"/>
          <w:szCs w:val="22"/>
          <w:lang w:val="fr-CH" w:eastAsia="fr-CH"/>
        </w:rPr>
      </w:pPr>
      <w:hyperlink w:anchor="_Toc175917898" w:history="1">
        <w:r w:rsidR="0043492D" w:rsidRPr="005642EC">
          <w:rPr>
            <w:rStyle w:val="Lienhypertexte"/>
            <w:i/>
            <w:iCs/>
            <w:noProof/>
          </w:rPr>
          <w:t>3.1.2</w:t>
        </w:r>
        <w:r w:rsidR="0043492D">
          <w:rPr>
            <w:rFonts w:asciiTheme="minorHAnsi" w:eastAsiaTheme="minorEastAsia" w:hAnsiTheme="minorHAnsi" w:cstheme="minorBidi"/>
            <w:noProof/>
            <w:sz w:val="22"/>
            <w:szCs w:val="22"/>
            <w:lang w:val="fr-CH" w:eastAsia="fr-CH"/>
          </w:rPr>
          <w:tab/>
        </w:r>
        <w:r w:rsidR="0043492D" w:rsidRPr="005642EC">
          <w:rPr>
            <w:rStyle w:val="Lienhypertexte"/>
            <w:i/>
            <w:iCs/>
            <w:noProof/>
          </w:rPr>
          <w:t>…</w:t>
        </w:r>
        <w:r w:rsidR="0043492D">
          <w:rPr>
            <w:noProof/>
            <w:webHidden/>
          </w:rPr>
          <w:tab/>
        </w:r>
        <w:r w:rsidR="0043492D">
          <w:rPr>
            <w:noProof/>
            <w:webHidden/>
          </w:rPr>
          <w:fldChar w:fldCharType="begin"/>
        </w:r>
        <w:r w:rsidR="0043492D">
          <w:rPr>
            <w:noProof/>
            <w:webHidden/>
          </w:rPr>
          <w:instrText xml:space="preserve"> PAGEREF _Toc175917898 \h </w:instrText>
        </w:r>
        <w:r w:rsidR="0043492D">
          <w:rPr>
            <w:noProof/>
            <w:webHidden/>
          </w:rPr>
        </w:r>
        <w:r w:rsidR="0043492D">
          <w:rPr>
            <w:noProof/>
            <w:webHidden/>
          </w:rPr>
          <w:fldChar w:fldCharType="separate"/>
        </w:r>
        <w:r w:rsidR="0043492D">
          <w:rPr>
            <w:noProof/>
            <w:webHidden/>
          </w:rPr>
          <w:t>5</w:t>
        </w:r>
        <w:r w:rsidR="0043492D">
          <w:rPr>
            <w:noProof/>
            <w:webHidden/>
          </w:rPr>
          <w:fldChar w:fldCharType="end"/>
        </w:r>
      </w:hyperlink>
    </w:p>
    <w:p w14:paraId="7A6B93CA" w14:textId="77777777" w:rsidR="0043492D" w:rsidRDefault="00000000" w:rsidP="00507BA9">
      <w:pPr>
        <w:pStyle w:val="TM3"/>
        <w:tabs>
          <w:tab w:val="left" w:pos="1200"/>
          <w:tab w:val="right" w:leader="dot" w:pos="9060"/>
        </w:tabs>
        <w:jc w:val="both"/>
        <w:rPr>
          <w:rFonts w:asciiTheme="minorHAnsi" w:eastAsiaTheme="minorEastAsia" w:hAnsiTheme="minorHAnsi" w:cstheme="minorBidi"/>
          <w:noProof/>
          <w:sz w:val="22"/>
          <w:szCs w:val="22"/>
          <w:lang w:val="fr-CH" w:eastAsia="fr-CH"/>
        </w:rPr>
      </w:pPr>
      <w:hyperlink w:anchor="_Toc175917899" w:history="1">
        <w:r w:rsidR="0043492D" w:rsidRPr="005642EC">
          <w:rPr>
            <w:rStyle w:val="Lienhypertexte"/>
            <w:i/>
            <w:iCs/>
            <w:noProof/>
          </w:rPr>
          <w:t>3.1.3</w:t>
        </w:r>
        <w:r w:rsidR="0043492D">
          <w:rPr>
            <w:rFonts w:asciiTheme="minorHAnsi" w:eastAsiaTheme="minorEastAsia" w:hAnsiTheme="minorHAnsi" w:cstheme="minorBidi"/>
            <w:noProof/>
            <w:sz w:val="22"/>
            <w:szCs w:val="22"/>
            <w:lang w:val="fr-CH" w:eastAsia="fr-CH"/>
          </w:rPr>
          <w:tab/>
        </w:r>
        <w:r w:rsidR="0043492D" w:rsidRPr="005642EC">
          <w:rPr>
            <w:rStyle w:val="Lienhypertexte"/>
            <w:i/>
            <w:iCs/>
            <w:noProof/>
          </w:rPr>
          <w:t>…</w:t>
        </w:r>
        <w:r w:rsidR="0043492D">
          <w:rPr>
            <w:noProof/>
            <w:webHidden/>
          </w:rPr>
          <w:tab/>
        </w:r>
        <w:r w:rsidR="0043492D">
          <w:rPr>
            <w:noProof/>
            <w:webHidden/>
          </w:rPr>
          <w:fldChar w:fldCharType="begin"/>
        </w:r>
        <w:r w:rsidR="0043492D">
          <w:rPr>
            <w:noProof/>
            <w:webHidden/>
          </w:rPr>
          <w:instrText xml:space="preserve"> PAGEREF _Toc175917899 \h </w:instrText>
        </w:r>
        <w:r w:rsidR="0043492D">
          <w:rPr>
            <w:noProof/>
            <w:webHidden/>
          </w:rPr>
        </w:r>
        <w:r w:rsidR="0043492D">
          <w:rPr>
            <w:noProof/>
            <w:webHidden/>
          </w:rPr>
          <w:fldChar w:fldCharType="separate"/>
        </w:r>
        <w:r w:rsidR="0043492D">
          <w:rPr>
            <w:noProof/>
            <w:webHidden/>
          </w:rPr>
          <w:t>5</w:t>
        </w:r>
        <w:r w:rsidR="0043492D">
          <w:rPr>
            <w:noProof/>
            <w:webHidden/>
          </w:rPr>
          <w:fldChar w:fldCharType="end"/>
        </w:r>
      </w:hyperlink>
    </w:p>
    <w:p w14:paraId="0C11AEE9" w14:textId="77777777" w:rsidR="0043492D" w:rsidRDefault="00000000"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0" w:history="1">
        <w:r w:rsidR="0043492D" w:rsidRPr="005642EC">
          <w:rPr>
            <w:rStyle w:val="Lienhypertexte"/>
            <w:iCs/>
            <w:noProof/>
          </w:rPr>
          <w:t>3.2</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Déroulement</w:t>
        </w:r>
        <w:r w:rsidR="0043492D">
          <w:rPr>
            <w:noProof/>
            <w:webHidden/>
          </w:rPr>
          <w:tab/>
        </w:r>
        <w:r w:rsidR="0043492D">
          <w:rPr>
            <w:noProof/>
            <w:webHidden/>
          </w:rPr>
          <w:fldChar w:fldCharType="begin"/>
        </w:r>
        <w:r w:rsidR="0043492D">
          <w:rPr>
            <w:noProof/>
            <w:webHidden/>
          </w:rPr>
          <w:instrText xml:space="preserve"> PAGEREF _Toc175917900 \h </w:instrText>
        </w:r>
        <w:r w:rsidR="0043492D">
          <w:rPr>
            <w:noProof/>
            <w:webHidden/>
          </w:rPr>
        </w:r>
        <w:r w:rsidR="0043492D">
          <w:rPr>
            <w:noProof/>
            <w:webHidden/>
          </w:rPr>
          <w:fldChar w:fldCharType="separate"/>
        </w:r>
        <w:r w:rsidR="0043492D">
          <w:rPr>
            <w:noProof/>
            <w:webHidden/>
          </w:rPr>
          <w:t>5</w:t>
        </w:r>
        <w:r w:rsidR="0043492D">
          <w:rPr>
            <w:noProof/>
            <w:webHidden/>
          </w:rPr>
          <w:fldChar w:fldCharType="end"/>
        </w:r>
      </w:hyperlink>
    </w:p>
    <w:p w14:paraId="1D6FE44F" w14:textId="77777777" w:rsidR="0043492D" w:rsidRDefault="00000000"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1" w:history="1">
        <w:r w:rsidR="0043492D" w:rsidRPr="005642EC">
          <w:rPr>
            <w:rStyle w:val="Lienhypertexte"/>
            <w:iCs/>
            <w:noProof/>
          </w:rPr>
          <w:t>3.3</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Mise en place de l’environnement de travail</w:t>
        </w:r>
        <w:r w:rsidR="0043492D">
          <w:rPr>
            <w:noProof/>
            <w:webHidden/>
          </w:rPr>
          <w:tab/>
        </w:r>
        <w:r w:rsidR="0043492D">
          <w:rPr>
            <w:noProof/>
            <w:webHidden/>
          </w:rPr>
          <w:fldChar w:fldCharType="begin"/>
        </w:r>
        <w:r w:rsidR="0043492D">
          <w:rPr>
            <w:noProof/>
            <w:webHidden/>
          </w:rPr>
          <w:instrText xml:space="preserve"> PAGEREF _Toc175917901 \h </w:instrText>
        </w:r>
        <w:r w:rsidR="0043492D">
          <w:rPr>
            <w:noProof/>
            <w:webHidden/>
          </w:rPr>
        </w:r>
        <w:r w:rsidR="0043492D">
          <w:rPr>
            <w:noProof/>
            <w:webHidden/>
          </w:rPr>
          <w:fldChar w:fldCharType="separate"/>
        </w:r>
        <w:r w:rsidR="0043492D">
          <w:rPr>
            <w:noProof/>
            <w:webHidden/>
          </w:rPr>
          <w:t>5</w:t>
        </w:r>
        <w:r w:rsidR="0043492D">
          <w:rPr>
            <w:noProof/>
            <w:webHidden/>
          </w:rPr>
          <w:fldChar w:fldCharType="end"/>
        </w:r>
      </w:hyperlink>
    </w:p>
    <w:p w14:paraId="68965EFF" w14:textId="77777777" w:rsidR="0043492D" w:rsidRDefault="00000000"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2" w:history="1">
        <w:r w:rsidR="0043492D" w:rsidRPr="005642EC">
          <w:rPr>
            <w:rStyle w:val="Lienhypertexte"/>
            <w:iCs/>
            <w:noProof/>
          </w:rPr>
          <w:t>3.4</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Description des tests effectués</w:t>
        </w:r>
        <w:r w:rsidR="0043492D">
          <w:rPr>
            <w:noProof/>
            <w:webHidden/>
          </w:rPr>
          <w:tab/>
        </w:r>
        <w:r w:rsidR="0043492D">
          <w:rPr>
            <w:noProof/>
            <w:webHidden/>
          </w:rPr>
          <w:fldChar w:fldCharType="begin"/>
        </w:r>
        <w:r w:rsidR="0043492D">
          <w:rPr>
            <w:noProof/>
            <w:webHidden/>
          </w:rPr>
          <w:instrText xml:space="preserve"> PAGEREF _Toc175917902 \h </w:instrText>
        </w:r>
        <w:r w:rsidR="0043492D">
          <w:rPr>
            <w:noProof/>
            <w:webHidden/>
          </w:rPr>
        </w:r>
        <w:r w:rsidR="0043492D">
          <w:rPr>
            <w:noProof/>
            <w:webHidden/>
          </w:rPr>
          <w:fldChar w:fldCharType="separate"/>
        </w:r>
        <w:r w:rsidR="0043492D">
          <w:rPr>
            <w:noProof/>
            <w:webHidden/>
          </w:rPr>
          <w:t>6</w:t>
        </w:r>
        <w:r w:rsidR="0043492D">
          <w:rPr>
            <w:noProof/>
            <w:webHidden/>
          </w:rPr>
          <w:fldChar w:fldCharType="end"/>
        </w:r>
      </w:hyperlink>
    </w:p>
    <w:p w14:paraId="6BC75498" w14:textId="77777777" w:rsidR="0043492D" w:rsidRDefault="00000000"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3" w:history="1">
        <w:r w:rsidR="0043492D" w:rsidRPr="005642EC">
          <w:rPr>
            <w:rStyle w:val="Lienhypertexte"/>
            <w:iCs/>
            <w:noProof/>
          </w:rPr>
          <w:t>3.5</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Erreurs restantes</w:t>
        </w:r>
        <w:r w:rsidR="0043492D">
          <w:rPr>
            <w:noProof/>
            <w:webHidden/>
          </w:rPr>
          <w:tab/>
        </w:r>
        <w:r w:rsidR="0043492D">
          <w:rPr>
            <w:noProof/>
            <w:webHidden/>
          </w:rPr>
          <w:fldChar w:fldCharType="begin"/>
        </w:r>
        <w:r w:rsidR="0043492D">
          <w:rPr>
            <w:noProof/>
            <w:webHidden/>
          </w:rPr>
          <w:instrText xml:space="preserve"> PAGEREF _Toc175917903 \h </w:instrText>
        </w:r>
        <w:r w:rsidR="0043492D">
          <w:rPr>
            <w:noProof/>
            <w:webHidden/>
          </w:rPr>
        </w:r>
        <w:r w:rsidR="0043492D">
          <w:rPr>
            <w:noProof/>
            <w:webHidden/>
          </w:rPr>
          <w:fldChar w:fldCharType="separate"/>
        </w:r>
        <w:r w:rsidR="0043492D">
          <w:rPr>
            <w:noProof/>
            <w:webHidden/>
          </w:rPr>
          <w:t>6</w:t>
        </w:r>
        <w:r w:rsidR="0043492D">
          <w:rPr>
            <w:noProof/>
            <w:webHidden/>
          </w:rPr>
          <w:fldChar w:fldCharType="end"/>
        </w:r>
      </w:hyperlink>
    </w:p>
    <w:p w14:paraId="59054400" w14:textId="77777777" w:rsidR="0043492D" w:rsidRDefault="00000000" w:rsidP="00507BA9">
      <w:pPr>
        <w:pStyle w:val="TM1"/>
        <w:jc w:val="both"/>
        <w:rPr>
          <w:rFonts w:asciiTheme="minorHAnsi" w:eastAsiaTheme="minorEastAsia" w:hAnsiTheme="minorHAnsi" w:cstheme="minorBidi"/>
          <w:sz w:val="22"/>
          <w:szCs w:val="22"/>
          <w:lang w:val="fr-CH" w:eastAsia="fr-CH"/>
        </w:rPr>
      </w:pPr>
      <w:hyperlink w:anchor="_Toc175917904" w:history="1">
        <w:r w:rsidR="0043492D" w:rsidRPr="005642EC">
          <w:rPr>
            <w:rStyle w:val="Lienhypertexte"/>
          </w:rPr>
          <w:t>4</w:t>
        </w:r>
        <w:r w:rsidR="0043492D">
          <w:rPr>
            <w:rFonts w:asciiTheme="minorHAnsi" w:eastAsiaTheme="minorEastAsia" w:hAnsiTheme="minorHAnsi" w:cstheme="minorBidi"/>
            <w:sz w:val="22"/>
            <w:szCs w:val="22"/>
            <w:lang w:val="fr-CH" w:eastAsia="fr-CH"/>
          </w:rPr>
          <w:tab/>
        </w:r>
        <w:r w:rsidR="0043492D" w:rsidRPr="005642EC">
          <w:rPr>
            <w:rStyle w:val="Lienhypertexte"/>
          </w:rPr>
          <w:t>Conclusions</w:t>
        </w:r>
        <w:r w:rsidR="0043492D">
          <w:rPr>
            <w:webHidden/>
          </w:rPr>
          <w:tab/>
        </w:r>
        <w:r w:rsidR="0043492D">
          <w:rPr>
            <w:webHidden/>
          </w:rPr>
          <w:fldChar w:fldCharType="begin"/>
        </w:r>
        <w:r w:rsidR="0043492D">
          <w:rPr>
            <w:webHidden/>
          </w:rPr>
          <w:instrText xml:space="preserve"> PAGEREF _Toc175917904 \h </w:instrText>
        </w:r>
        <w:r w:rsidR="0043492D">
          <w:rPr>
            <w:webHidden/>
          </w:rPr>
        </w:r>
        <w:r w:rsidR="0043492D">
          <w:rPr>
            <w:webHidden/>
          </w:rPr>
          <w:fldChar w:fldCharType="separate"/>
        </w:r>
        <w:r w:rsidR="0043492D">
          <w:rPr>
            <w:webHidden/>
          </w:rPr>
          <w:t>6</w:t>
        </w:r>
        <w:r w:rsidR="0043492D">
          <w:rPr>
            <w:webHidden/>
          </w:rPr>
          <w:fldChar w:fldCharType="end"/>
        </w:r>
      </w:hyperlink>
    </w:p>
    <w:p w14:paraId="3A0EACB6" w14:textId="77777777" w:rsidR="0043492D" w:rsidRDefault="00000000" w:rsidP="00507BA9">
      <w:pPr>
        <w:pStyle w:val="TM1"/>
        <w:jc w:val="both"/>
        <w:rPr>
          <w:rFonts w:asciiTheme="minorHAnsi" w:eastAsiaTheme="minorEastAsia" w:hAnsiTheme="minorHAnsi" w:cstheme="minorBidi"/>
          <w:sz w:val="22"/>
          <w:szCs w:val="22"/>
          <w:lang w:val="fr-CH" w:eastAsia="fr-CH"/>
        </w:rPr>
      </w:pPr>
      <w:hyperlink w:anchor="_Toc175917905" w:history="1">
        <w:r w:rsidR="0043492D" w:rsidRPr="005642EC">
          <w:rPr>
            <w:rStyle w:val="Lienhypertexte"/>
          </w:rPr>
          <w:t>5</w:t>
        </w:r>
        <w:r w:rsidR="0043492D">
          <w:rPr>
            <w:rFonts w:asciiTheme="minorHAnsi" w:eastAsiaTheme="minorEastAsia" w:hAnsiTheme="minorHAnsi" w:cstheme="minorBidi"/>
            <w:sz w:val="22"/>
            <w:szCs w:val="22"/>
            <w:lang w:val="fr-CH" w:eastAsia="fr-CH"/>
          </w:rPr>
          <w:tab/>
        </w:r>
        <w:r w:rsidR="0043492D" w:rsidRPr="005642EC">
          <w:rPr>
            <w:rStyle w:val="Lienhypertexte"/>
          </w:rPr>
          <w:t>Annexes</w:t>
        </w:r>
        <w:r w:rsidR="0043492D">
          <w:rPr>
            <w:webHidden/>
          </w:rPr>
          <w:tab/>
        </w:r>
        <w:r w:rsidR="0043492D">
          <w:rPr>
            <w:webHidden/>
          </w:rPr>
          <w:fldChar w:fldCharType="begin"/>
        </w:r>
        <w:r w:rsidR="0043492D">
          <w:rPr>
            <w:webHidden/>
          </w:rPr>
          <w:instrText xml:space="preserve"> PAGEREF _Toc175917905 \h </w:instrText>
        </w:r>
        <w:r w:rsidR="0043492D">
          <w:rPr>
            <w:webHidden/>
          </w:rPr>
        </w:r>
        <w:r w:rsidR="0043492D">
          <w:rPr>
            <w:webHidden/>
          </w:rPr>
          <w:fldChar w:fldCharType="separate"/>
        </w:r>
        <w:r w:rsidR="0043492D">
          <w:rPr>
            <w:webHidden/>
          </w:rPr>
          <w:t>7</w:t>
        </w:r>
        <w:r w:rsidR="0043492D">
          <w:rPr>
            <w:webHidden/>
          </w:rPr>
          <w:fldChar w:fldCharType="end"/>
        </w:r>
      </w:hyperlink>
    </w:p>
    <w:p w14:paraId="60048D7E" w14:textId="77777777" w:rsidR="0043492D" w:rsidRDefault="00000000"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6" w:history="1">
        <w:r w:rsidR="0043492D" w:rsidRPr="005642EC">
          <w:rPr>
            <w:rStyle w:val="Lienhypertexte"/>
            <w:iCs/>
            <w:noProof/>
          </w:rPr>
          <w:t>5.1</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Manuel de référence</w:t>
        </w:r>
        <w:r w:rsidR="0043492D">
          <w:rPr>
            <w:noProof/>
            <w:webHidden/>
          </w:rPr>
          <w:tab/>
        </w:r>
        <w:r w:rsidR="0043492D">
          <w:rPr>
            <w:noProof/>
            <w:webHidden/>
          </w:rPr>
          <w:fldChar w:fldCharType="begin"/>
        </w:r>
        <w:r w:rsidR="0043492D">
          <w:rPr>
            <w:noProof/>
            <w:webHidden/>
          </w:rPr>
          <w:instrText xml:space="preserve"> PAGEREF _Toc175917906 \h </w:instrText>
        </w:r>
        <w:r w:rsidR="0043492D">
          <w:rPr>
            <w:noProof/>
            <w:webHidden/>
          </w:rPr>
        </w:r>
        <w:r w:rsidR="0043492D">
          <w:rPr>
            <w:noProof/>
            <w:webHidden/>
          </w:rPr>
          <w:fldChar w:fldCharType="separate"/>
        </w:r>
        <w:r w:rsidR="0043492D">
          <w:rPr>
            <w:noProof/>
            <w:webHidden/>
          </w:rPr>
          <w:t>7</w:t>
        </w:r>
        <w:r w:rsidR="0043492D">
          <w:rPr>
            <w:noProof/>
            <w:webHidden/>
          </w:rPr>
          <w:fldChar w:fldCharType="end"/>
        </w:r>
      </w:hyperlink>
    </w:p>
    <w:p w14:paraId="29B510A3" w14:textId="77777777" w:rsidR="0043492D" w:rsidRDefault="00000000"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7" w:history="1">
        <w:r w:rsidR="0043492D" w:rsidRPr="005642EC">
          <w:rPr>
            <w:rStyle w:val="Lienhypertexte"/>
            <w:iCs/>
            <w:noProof/>
          </w:rPr>
          <w:t>5.2</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Journal de travail</w:t>
        </w:r>
        <w:r w:rsidR="0043492D">
          <w:rPr>
            <w:noProof/>
            <w:webHidden/>
          </w:rPr>
          <w:tab/>
        </w:r>
        <w:r w:rsidR="0043492D">
          <w:rPr>
            <w:noProof/>
            <w:webHidden/>
          </w:rPr>
          <w:fldChar w:fldCharType="begin"/>
        </w:r>
        <w:r w:rsidR="0043492D">
          <w:rPr>
            <w:noProof/>
            <w:webHidden/>
          </w:rPr>
          <w:instrText xml:space="preserve"> PAGEREF _Toc175917907 \h </w:instrText>
        </w:r>
        <w:r w:rsidR="0043492D">
          <w:rPr>
            <w:noProof/>
            <w:webHidden/>
          </w:rPr>
        </w:r>
        <w:r w:rsidR="0043492D">
          <w:rPr>
            <w:noProof/>
            <w:webHidden/>
          </w:rPr>
          <w:fldChar w:fldCharType="separate"/>
        </w:r>
        <w:r w:rsidR="0043492D">
          <w:rPr>
            <w:noProof/>
            <w:webHidden/>
          </w:rPr>
          <w:t>7</w:t>
        </w:r>
        <w:r w:rsidR="0043492D">
          <w:rPr>
            <w:noProof/>
            <w:webHidden/>
          </w:rPr>
          <w:fldChar w:fldCharType="end"/>
        </w:r>
      </w:hyperlink>
    </w:p>
    <w:p w14:paraId="224C0C57" w14:textId="77777777" w:rsidR="007C53D3" w:rsidRDefault="003F2179" w:rsidP="00507BA9">
      <w:pPr>
        <w:jc w:val="both"/>
      </w:pPr>
      <w:r>
        <w:fldChar w:fldCharType="end"/>
      </w:r>
    </w:p>
    <w:p w14:paraId="5A823840" w14:textId="77777777" w:rsidR="00791020" w:rsidRDefault="00791020" w:rsidP="00507BA9">
      <w:pPr>
        <w:jc w:val="both"/>
        <w:rPr>
          <w:bCs/>
          <w:i/>
          <w:sz w:val="20"/>
          <w:u w:val="single"/>
        </w:rPr>
      </w:pPr>
    </w:p>
    <w:p w14:paraId="50B4D680" w14:textId="77777777" w:rsidR="00791020" w:rsidRPr="00791020" w:rsidRDefault="00791020" w:rsidP="00507BA9">
      <w:pPr>
        <w:jc w:val="both"/>
        <w:rPr>
          <w:i/>
          <w:iCs/>
          <w:sz w:val="20"/>
        </w:rPr>
      </w:pPr>
      <w:r w:rsidRPr="200B4AD7">
        <w:rPr>
          <w:i/>
          <w:iCs/>
          <w:sz w:val="20"/>
          <w:u w:val="single"/>
        </w:rPr>
        <w:t xml:space="preserve">NOTE L’INTENTION DES UTILISATEURS DE CE </w:t>
      </w:r>
      <w:r w:rsidR="708227BD" w:rsidRPr="200B4AD7">
        <w:rPr>
          <w:i/>
          <w:iCs/>
          <w:sz w:val="20"/>
          <w:u w:val="single"/>
        </w:rPr>
        <w:t>CANEVAS :</w:t>
      </w:r>
      <w:r>
        <w:br/>
      </w:r>
      <w:r w:rsidRPr="200B4AD7">
        <w:rPr>
          <w:i/>
          <w:iCs/>
          <w:sz w:val="20"/>
        </w:rPr>
        <w:t>Toutes les parties en italiques sont là pour aider à comprendre ce qu’il faut mettre dans cette partie du document. Elles n’ont donc aucune raison d’être dans le document final.</w:t>
      </w:r>
    </w:p>
    <w:p w14:paraId="4495D1E1" w14:textId="77777777" w:rsidR="00791020" w:rsidRPr="00791020" w:rsidRDefault="00791020" w:rsidP="00507BA9">
      <w:pPr>
        <w:jc w:val="both"/>
        <w:rPr>
          <w:i/>
          <w:iCs/>
          <w:sz w:val="20"/>
        </w:rPr>
      </w:pPr>
      <w:r w:rsidRPr="200B4AD7">
        <w:rPr>
          <w:i/>
          <w:iCs/>
          <w:sz w:val="20"/>
        </w:rPr>
        <w:t xml:space="preserve">De plus, en fonction du type de projet, il est tout à fait possible que certains chapitres ou paragraphes n’aient aucun sens. Dans ce cas il est recommandé de les retirer du document pour éviter de l’alourdir inutilement.  </w:t>
      </w:r>
    </w:p>
    <w:p w14:paraId="42A1755C" w14:textId="77777777" w:rsidR="00C930E9" w:rsidRDefault="007C53D3" w:rsidP="00507BA9">
      <w:pPr>
        <w:jc w:val="both"/>
      </w:pPr>
      <w:r>
        <w:br w:type="page"/>
      </w:r>
    </w:p>
    <w:p w14:paraId="47203558" w14:textId="77777777" w:rsidR="007C53D3" w:rsidRDefault="007C53D3" w:rsidP="00507BA9">
      <w:pPr>
        <w:pStyle w:val="Titre1"/>
        <w:jc w:val="both"/>
      </w:pPr>
      <w:bookmarkStart w:id="0" w:name="_Toc175917886"/>
      <w:r>
        <w:lastRenderedPageBreak/>
        <w:t>Analyse prél</w:t>
      </w:r>
      <w:r w:rsidR="00AE470C">
        <w:t>i</w:t>
      </w:r>
      <w:r>
        <w:t>minaire</w:t>
      </w:r>
      <w:bookmarkEnd w:id="0"/>
    </w:p>
    <w:p w14:paraId="39AB5287" w14:textId="77777777" w:rsidR="00C930E9" w:rsidRPr="00791020" w:rsidRDefault="007C53D3" w:rsidP="00507BA9">
      <w:pPr>
        <w:pStyle w:val="Titre2"/>
        <w:jc w:val="both"/>
        <w:rPr>
          <w:i w:val="0"/>
          <w:iCs/>
        </w:rPr>
      </w:pPr>
      <w:bookmarkStart w:id="1" w:name="_Toc175917887"/>
      <w:r w:rsidRPr="00791020">
        <w:rPr>
          <w:i w:val="0"/>
          <w:iCs/>
        </w:rPr>
        <w:t>Introduction</w:t>
      </w:r>
      <w:bookmarkEnd w:id="1"/>
      <w:r w:rsidR="00C930E9" w:rsidRPr="00791020">
        <w:rPr>
          <w:i w:val="0"/>
          <w:iCs/>
        </w:rPr>
        <w:t xml:space="preserve"> </w:t>
      </w:r>
    </w:p>
    <w:p w14:paraId="7C89CB8C" w14:textId="432FC035" w:rsidR="00C930E9" w:rsidRDefault="00BB4339" w:rsidP="00507BA9">
      <w:pPr>
        <w:jc w:val="both"/>
        <w:rPr>
          <w:lang w:val="fr-CH"/>
        </w:rPr>
      </w:pPr>
      <w:r w:rsidRPr="00BB4339">
        <w:rPr>
          <w:lang w:val="fr-CH"/>
        </w:rPr>
        <w:t>Le projet Plot That Line se dé</w:t>
      </w:r>
      <w:r>
        <w:rPr>
          <w:lang w:val="fr-CH"/>
        </w:rPr>
        <w:t xml:space="preserve">roule en parallèle du module I323 et a pour but pédagogique l’utilisation du paradigme fonctionnel avec la librairie </w:t>
      </w:r>
      <w:proofErr w:type="spellStart"/>
      <w:r>
        <w:rPr>
          <w:lang w:val="fr-CH"/>
        </w:rPr>
        <w:t>LinQ</w:t>
      </w:r>
      <w:proofErr w:type="spellEnd"/>
      <w:r>
        <w:rPr>
          <w:lang w:val="fr-CH"/>
        </w:rPr>
        <w:t xml:space="preserve"> en C#.</w:t>
      </w:r>
    </w:p>
    <w:p w14:paraId="14B72628" w14:textId="1D365C86" w:rsidR="006E2C58" w:rsidRPr="00BB4339" w:rsidRDefault="00BB4339" w:rsidP="00507BA9">
      <w:pPr>
        <w:jc w:val="both"/>
        <w:rPr>
          <w:lang w:val="fr-CH"/>
        </w:rPr>
      </w:pPr>
      <w:r>
        <w:rPr>
          <w:lang w:val="fr-CH"/>
        </w:rPr>
        <w:t>Le projet en lui-même consiste à développer une application graphique d’analyse de donnée en C#, le jeu de donné et la technologie d’affichage sont quant à eux au choix.</w:t>
      </w:r>
    </w:p>
    <w:p w14:paraId="513F962F" w14:textId="77777777" w:rsidR="006E2C58" w:rsidRPr="00791020" w:rsidRDefault="006E2C58" w:rsidP="00507BA9">
      <w:pPr>
        <w:pStyle w:val="Titre2"/>
        <w:jc w:val="both"/>
        <w:rPr>
          <w:i w:val="0"/>
          <w:iCs/>
        </w:rPr>
      </w:pPr>
      <w:bookmarkStart w:id="2" w:name="_Toc175917888"/>
      <w:r w:rsidRPr="00791020">
        <w:rPr>
          <w:i w:val="0"/>
          <w:iCs/>
        </w:rPr>
        <w:t>Objectifs</w:t>
      </w:r>
      <w:bookmarkEnd w:id="2"/>
    </w:p>
    <w:p w14:paraId="03611BCC" w14:textId="32FBED39" w:rsidR="003351B6" w:rsidRPr="003351B6" w:rsidRDefault="003351B6" w:rsidP="00507BA9">
      <w:pPr>
        <w:pStyle w:val="Paragraphedeliste"/>
        <w:numPr>
          <w:ilvl w:val="0"/>
          <w:numId w:val="18"/>
        </w:numPr>
        <w:jc w:val="both"/>
        <w:rPr>
          <w:szCs w:val="14"/>
        </w:rPr>
      </w:pPr>
      <w:r w:rsidRPr="003351B6">
        <w:rPr>
          <w:szCs w:val="14"/>
        </w:rPr>
        <w:t>Développement d’une application d’analyse des statistiques NBA.</w:t>
      </w:r>
    </w:p>
    <w:p w14:paraId="37B8BBB6" w14:textId="079B6830" w:rsidR="003351B6" w:rsidRDefault="003351B6" w:rsidP="00507BA9">
      <w:pPr>
        <w:pStyle w:val="Paragraphedeliste"/>
        <w:numPr>
          <w:ilvl w:val="0"/>
          <w:numId w:val="18"/>
        </w:numPr>
        <w:jc w:val="both"/>
        <w:rPr>
          <w:szCs w:val="14"/>
        </w:rPr>
      </w:pPr>
      <w:r>
        <w:rPr>
          <w:szCs w:val="14"/>
        </w:rPr>
        <w:t xml:space="preserve">Elaboration d’un fil rouge de développement à base </w:t>
      </w:r>
      <w:proofErr w:type="gramStart"/>
      <w:r>
        <w:rPr>
          <w:szCs w:val="14"/>
        </w:rPr>
        <w:t>de user</w:t>
      </w:r>
      <w:proofErr w:type="gramEnd"/>
      <w:r>
        <w:rPr>
          <w:szCs w:val="14"/>
        </w:rPr>
        <w:t xml:space="preserve"> stories de qualité.</w:t>
      </w:r>
    </w:p>
    <w:p w14:paraId="54538B93" w14:textId="3A01303C" w:rsidR="003351B6" w:rsidRDefault="003351B6" w:rsidP="00507BA9">
      <w:pPr>
        <w:pStyle w:val="Paragraphedeliste"/>
        <w:numPr>
          <w:ilvl w:val="0"/>
          <w:numId w:val="18"/>
        </w:numPr>
        <w:jc w:val="both"/>
        <w:rPr>
          <w:szCs w:val="14"/>
        </w:rPr>
      </w:pPr>
      <w:r>
        <w:rPr>
          <w:szCs w:val="14"/>
        </w:rPr>
        <w:t xml:space="preserve">Mise en place d’un historique de développement du projet fiable via des </w:t>
      </w:r>
      <w:proofErr w:type="spellStart"/>
      <w:r>
        <w:rPr>
          <w:szCs w:val="14"/>
        </w:rPr>
        <w:t>commits</w:t>
      </w:r>
      <w:proofErr w:type="spellEnd"/>
      <w:r>
        <w:rPr>
          <w:szCs w:val="14"/>
        </w:rPr>
        <w:t xml:space="preserve"> bien nommé et atomique.</w:t>
      </w:r>
    </w:p>
    <w:p w14:paraId="6BDB8432" w14:textId="1EBFE113" w:rsidR="003351B6" w:rsidRDefault="003351B6" w:rsidP="00507BA9">
      <w:pPr>
        <w:pStyle w:val="Paragraphedeliste"/>
        <w:numPr>
          <w:ilvl w:val="0"/>
          <w:numId w:val="18"/>
        </w:numPr>
        <w:jc w:val="both"/>
        <w:rPr>
          <w:szCs w:val="14"/>
        </w:rPr>
      </w:pPr>
      <w:r>
        <w:rPr>
          <w:szCs w:val="14"/>
        </w:rPr>
        <w:t>Mise en place d’un historique du temps via un journal de retraçant le temps passé sur les différents pants du projet</w:t>
      </w:r>
    </w:p>
    <w:p w14:paraId="115FD086" w14:textId="77777777" w:rsidR="008D4A4E" w:rsidRDefault="003351B6" w:rsidP="00507BA9">
      <w:pPr>
        <w:pStyle w:val="Paragraphedeliste"/>
        <w:numPr>
          <w:ilvl w:val="0"/>
          <w:numId w:val="18"/>
        </w:numPr>
        <w:jc w:val="both"/>
        <w:rPr>
          <w:szCs w:val="14"/>
        </w:rPr>
      </w:pPr>
      <w:r>
        <w:rPr>
          <w:szCs w:val="14"/>
        </w:rPr>
        <w:t xml:space="preserve">Développement de maquette </w:t>
      </w:r>
      <w:r w:rsidR="008D4A4E">
        <w:rPr>
          <w:szCs w:val="14"/>
        </w:rPr>
        <w:t>basse fidélité de l’application</w:t>
      </w:r>
    </w:p>
    <w:p w14:paraId="70C04B3C" w14:textId="35F0A05D" w:rsidR="007C53D3" w:rsidRPr="008D4A4E" w:rsidRDefault="008D4A4E" w:rsidP="00507BA9">
      <w:pPr>
        <w:pStyle w:val="Paragraphedeliste"/>
        <w:numPr>
          <w:ilvl w:val="0"/>
          <w:numId w:val="18"/>
        </w:numPr>
        <w:jc w:val="both"/>
        <w:rPr>
          <w:szCs w:val="14"/>
        </w:rPr>
      </w:pPr>
      <w:r>
        <w:rPr>
          <w:szCs w:val="14"/>
        </w:rPr>
        <w:t xml:space="preserve">Elaboration d’une documentation expliquant le déroulement les objectifs ainsi que le fonctionnement du projet. </w:t>
      </w:r>
    </w:p>
    <w:p w14:paraId="1C133609" w14:textId="3B01C47F" w:rsidR="007C53D3" w:rsidRDefault="239DB570" w:rsidP="00507BA9">
      <w:pPr>
        <w:pStyle w:val="Titre2"/>
        <w:jc w:val="both"/>
      </w:pPr>
      <w:bookmarkStart w:id="3" w:name="_Toc175917889"/>
      <w:r w:rsidRPr="085619D6">
        <w:t>Gestion de projet</w:t>
      </w:r>
      <w:bookmarkEnd w:id="3"/>
    </w:p>
    <w:p w14:paraId="1F2938F3" w14:textId="18F7A69B" w:rsidR="008D4A4E" w:rsidRDefault="008D4A4E" w:rsidP="00507BA9">
      <w:pPr>
        <w:jc w:val="both"/>
      </w:pPr>
      <w:r>
        <w:t>La gestion de ce projet se fera avec les outils suivants :</w:t>
      </w:r>
    </w:p>
    <w:p w14:paraId="22DB2D0D" w14:textId="763285F9" w:rsidR="008D4A4E" w:rsidRDefault="008D4A4E" w:rsidP="00507BA9">
      <w:pPr>
        <w:pStyle w:val="Paragraphedeliste"/>
        <w:numPr>
          <w:ilvl w:val="0"/>
          <w:numId w:val="18"/>
        </w:numPr>
        <w:jc w:val="both"/>
      </w:pPr>
      <w:proofErr w:type="spellStart"/>
      <w:r>
        <w:t>IceScrum</w:t>
      </w:r>
      <w:proofErr w:type="spellEnd"/>
      <w:r>
        <w:t xml:space="preserve"> pour l’élaboration des user stories</w:t>
      </w:r>
      <w:r w:rsidR="00967AC3">
        <w:t>.</w:t>
      </w:r>
    </w:p>
    <w:p w14:paraId="5C0E9A5A" w14:textId="0B46926A" w:rsidR="008D4A4E" w:rsidRDefault="008D4A4E" w:rsidP="00507BA9">
      <w:pPr>
        <w:pStyle w:val="Paragraphedeliste"/>
        <w:numPr>
          <w:ilvl w:val="0"/>
          <w:numId w:val="18"/>
        </w:numPr>
        <w:jc w:val="both"/>
      </w:pPr>
      <w:r>
        <w:t>GitHub/desktop afin de suivre l’évolution du code ainsi que son accessibilité</w:t>
      </w:r>
      <w:r w:rsidR="00967AC3">
        <w:t>.</w:t>
      </w:r>
    </w:p>
    <w:p w14:paraId="17215E7C" w14:textId="54EA5CAA" w:rsidR="00967AC3" w:rsidRDefault="00967AC3" w:rsidP="00507BA9">
      <w:pPr>
        <w:pStyle w:val="Paragraphedeliste"/>
        <w:numPr>
          <w:ilvl w:val="0"/>
          <w:numId w:val="18"/>
        </w:numPr>
        <w:jc w:val="both"/>
      </w:pPr>
      <w:r>
        <w:t>Excel pour le journal de travail.</w:t>
      </w:r>
    </w:p>
    <w:p w14:paraId="777ADDD3" w14:textId="73FD3BC1" w:rsidR="00967AC3" w:rsidRDefault="00967AC3" w:rsidP="00507BA9">
      <w:pPr>
        <w:pStyle w:val="Paragraphedeliste"/>
        <w:numPr>
          <w:ilvl w:val="0"/>
          <w:numId w:val="18"/>
        </w:numPr>
        <w:jc w:val="both"/>
      </w:pPr>
      <w:r>
        <w:t>Word pour la création du rapport de projet.</w:t>
      </w:r>
    </w:p>
    <w:p w14:paraId="7EA65E5F" w14:textId="5B9103DF" w:rsidR="00967AC3" w:rsidRPr="008D4A4E" w:rsidRDefault="00967AC3" w:rsidP="00507BA9">
      <w:pPr>
        <w:jc w:val="both"/>
      </w:pPr>
      <w:r>
        <w:t>A noté que la planification se fera aussi à l’aide des différentes user stories.</w:t>
      </w:r>
    </w:p>
    <w:p w14:paraId="0869B9CA" w14:textId="77777777" w:rsidR="0083170D" w:rsidRDefault="0083170D" w:rsidP="00507BA9">
      <w:pPr>
        <w:pStyle w:val="Titre1"/>
        <w:jc w:val="both"/>
      </w:pPr>
      <w:bookmarkStart w:id="4" w:name="_Toc175917890"/>
      <w:r>
        <w:t>Analyse</w:t>
      </w:r>
      <w:r w:rsidR="00E12330">
        <w:t xml:space="preserve"> / Conception</w:t>
      </w:r>
      <w:bookmarkEnd w:id="4"/>
    </w:p>
    <w:p w14:paraId="5B091D86" w14:textId="77777777" w:rsidR="00EE4813" w:rsidRDefault="0043492D" w:rsidP="00507BA9">
      <w:pPr>
        <w:pStyle w:val="Titre2"/>
        <w:jc w:val="both"/>
        <w:rPr>
          <w:i w:val="0"/>
          <w:iCs/>
        </w:rPr>
      </w:pPr>
      <w:r>
        <w:rPr>
          <w:i w:val="0"/>
          <w:iCs/>
        </w:rPr>
        <w:t>Domaine</w:t>
      </w:r>
    </w:p>
    <w:p w14:paraId="6FE4B3BF" w14:textId="6E022103" w:rsidR="00B706DC" w:rsidRDefault="00B706DC" w:rsidP="00507BA9">
      <w:pPr>
        <w:jc w:val="both"/>
      </w:pPr>
      <w:r>
        <w:t>Les données choisies sont les statistiques de base de chaque match NBA de la saison 2023-2024, ces statistiques sont :</w:t>
      </w:r>
    </w:p>
    <w:p w14:paraId="583BDF77" w14:textId="3C2D37A2" w:rsidR="00B706DC" w:rsidRDefault="00B706DC" w:rsidP="00507BA9">
      <w:pPr>
        <w:pStyle w:val="Paragraphedeliste"/>
        <w:numPr>
          <w:ilvl w:val="0"/>
          <w:numId w:val="18"/>
        </w:numPr>
        <w:jc w:val="both"/>
      </w:pPr>
      <w:r>
        <w:t>La date du match.</w:t>
      </w:r>
    </w:p>
    <w:p w14:paraId="2162EACC" w14:textId="4D41FDD0" w:rsidR="00B706DC" w:rsidRDefault="00B706DC" w:rsidP="00507BA9">
      <w:pPr>
        <w:pStyle w:val="Paragraphedeliste"/>
        <w:numPr>
          <w:ilvl w:val="0"/>
          <w:numId w:val="18"/>
        </w:numPr>
        <w:jc w:val="both"/>
      </w:pPr>
      <w:r>
        <w:t>L’heure de début du match</w:t>
      </w:r>
      <w:r w:rsidR="00F479B2">
        <w:t xml:space="preserve"> local au lieu du match</w:t>
      </w:r>
      <w:r>
        <w:t>.</w:t>
      </w:r>
    </w:p>
    <w:p w14:paraId="651410B5" w14:textId="694B96F3" w:rsidR="00B706DC" w:rsidRDefault="00B706DC" w:rsidP="00507BA9">
      <w:pPr>
        <w:pStyle w:val="Paragraphedeliste"/>
        <w:numPr>
          <w:ilvl w:val="0"/>
          <w:numId w:val="18"/>
        </w:numPr>
        <w:jc w:val="both"/>
      </w:pPr>
      <w:r>
        <w:t>L’équipe Visiteuse.</w:t>
      </w:r>
    </w:p>
    <w:p w14:paraId="35CBA985" w14:textId="67861C97" w:rsidR="00B706DC" w:rsidRDefault="00B706DC" w:rsidP="00507BA9">
      <w:pPr>
        <w:pStyle w:val="Paragraphedeliste"/>
        <w:numPr>
          <w:ilvl w:val="0"/>
          <w:numId w:val="18"/>
        </w:numPr>
        <w:jc w:val="both"/>
      </w:pPr>
      <w:r>
        <w:t>Les points de l’équipe visiteuse.</w:t>
      </w:r>
    </w:p>
    <w:p w14:paraId="6FD8CA61" w14:textId="6BEA4246" w:rsidR="00B706DC" w:rsidRDefault="00B706DC" w:rsidP="00507BA9">
      <w:pPr>
        <w:pStyle w:val="Paragraphedeliste"/>
        <w:numPr>
          <w:ilvl w:val="0"/>
          <w:numId w:val="18"/>
        </w:numPr>
        <w:jc w:val="both"/>
      </w:pPr>
      <w:r>
        <w:t>L’équipe à domicile.</w:t>
      </w:r>
    </w:p>
    <w:p w14:paraId="685D6432" w14:textId="0B52B563" w:rsidR="00B706DC" w:rsidRDefault="00B706DC" w:rsidP="00507BA9">
      <w:pPr>
        <w:pStyle w:val="Paragraphedeliste"/>
        <w:numPr>
          <w:ilvl w:val="0"/>
          <w:numId w:val="18"/>
        </w:numPr>
        <w:jc w:val="both"/>
      </w:pPr>
      <w:r>
        <w:t>Les points de l’équipe à domicile.</w:t>
      </w:r>
    </w:p>
    <w:p w14:paraId="13AE61CC" w14:textId="77777777" w:rsidR="00F479B2" w:rsidRDefault="00F479B2" w:rsidP="00507BA9">
      <w:pPr>
        <w:jc w:val="both"/>
      </w:pPr>
    </w:p>
    <w:p w14:paraId="0958FEFA" w14:textId="24C5B5C3" w:rsidR="00B706DC" w:rsidRDefault="00B706DC" w:rsidP="00507BA9">
      <w:pPr>
        <w:jc w:val="both"/>
      </w:pPr>
      <w:r>
        <w:t xml:space="preserve">Ces données seront donc </w:t>
      </w:r>
      <w:r w:rsidR="00F479B2">
        <w:t>affichées</w:t>
      </w:r>
      <w:r>
        <w:t xml:space="preserve"> sur un</w:t>
      </w:r>
      <w:r w:rsidR="00F479B2">
        <w:t>e échelle d’une semaine chaque jour représentant la moyenne de point par match que l’équipe marque sur l’ensemble de la saison pour le jour spécifique.</w:t>
      </w:r>
    </w:p>
    <w:p w14:paraId="14712001" w14:textId="77777777" w:rsidR="00F479B2" w:rsidRDefault="00F479B2" w:rsidP="00507BA9">
      <w:pPr>
        <w:jc w:val="both"/>
      </w:pPr>
    </w:p>
    <w:p w14:paraId="6EE0D04A" w14:textId="77777777" w:rsidR="00F479B2" w:rsidRDefault="00F479B2" w:rsidP="00507BA9">
      <w:pPr>
        <w:jc w:val="both"/>
      </w:pPr>
      <w:r>
        <w:t xml:space="preserve">Ces données pourront alors être utiliser pour : </w:t>
      </w:r>
    </w:p>
    <w:p w14:paraId="4A1B0C49" w14:textId="1823DA06" w:rsidR="00F479B2" w:rsidRDefault="00F479B2" w:rsidP="00507BA9">
      <w:pPr>
        <w:pStyle w:val="Paragraphedeliste"/>
        <w:numPr>
          <w:ilvl w:val="0"/>
          <w:numId w:val="18"/>
        </w:numPr>
        <w:jc w:val="both"/>
      </w:pPr>
      <w:r>
        <w:t>Des tentatives de prédiction de résultats par les différents organismes de paris.</w:t>
      </w:r>
    </w:p>
    <w:p w14:paraId="3DEC2AA0" w14:textId="413675F8" w:rsidR="00F479B2" w:rsidRDefault="00F479B2" w:rsidP="00507BA9">
      <w:pPr>
        <w:pStyle w:val="Paragraphedeliste"/>
        <w:numPr>
          <w:ilvl w:val="0"/>
          <w:numId w:val="18"/>
        </w:numPr>
        <w:jc w:val="both"/>
      </w:pPr>
      <w:r>
        <w:t>Les équipes techniques des différentes équipes NBA afin de mieux se préparer pour les matchs.</w:t>
      </w:r>
    </w:p>
    <w:p w14:paraId="63CA98B4" w14:textId="48C65EE2" w:rsidR="00F479B2" w:rsidRDefault="00F479B2" w:rsidP="00507BA9">
      <w:pPr>
        <w:pStyle w:val="Paragraphedeliste"/>
        <w:numPr>
          <w:ilvl w:val="0"/>
          <w:numId w:val="18"/>
        </w:numPr>
        <w:jc w:val="both"/>
      </w:pPr>
      <w:r>
        <w:lastRenderedPageBreak/>
        <w:t xml:space="preserve">Les analystes de statistique NBA avancé afin d’émettre </w:t>
      </w:r>
      <w:r w:rsidR="00D50D7B">
        <w:t>des théories</w:t>
      </w:r>
      <w:r>
        <w:t xml:space="preserve"> quant à la raison des résultats des équipes sur l’ensemble de la saison.</w:t>
      </w:r>
    </w:p>
    <w:p w14:paraId="6E5EBABC" w14:textId="77777777" w:rsidR="00D50D7B" w:rsidRDefault="00D50D7B" w:rsidP="00507BA9">
      <w:pPr>
        <w:jc w:val="both"/>
      </w:pPr>
    </w:p>
    <w:p w14:paraId="3A3AEADE" w14:textId="2A84F53C" w:rsidR="00D50D7B" w:rsidRDefault="00D50D7B" w:rsidP="00507BA9">
      <w:pPr>
        <w:jc w:val="both"/>
      </w:pPr>
      <w:r>
        <w:t>Le programme devrait lire les données de différentes manières :</w:t>
      </w:r>
    </w:p>
    <w:p w14:paraId="01A36C2C" w14:textId="78E8945C" w:rsidR="00D50D7B" w:rsidRDefault="00D50D7B" w:rsidP="00507BA9">
      <w:pPr>
        <w:pStyle w:val="Paragraphedeliste"/>
        <w:numPr>
          <w:ilvl w:val="0"/>
          <w:numId w:val="18"/>
        </w:numPr>
        <w:jc w:val="both"/>
      </w:pPr>
      <w:r>
        <w:t>Via des requêtes API renvoyant une réponse au format JSON</w:t>
      </w:r>
    </w:p>
    <w:p w14:paraId="7D2BA9BA" w14:textId="535733BC" w:rsidR="00D50D7B" w:rsidRPr="00B706DC" w:rsidRDefault="00D50D7B" w:rsidP="00507BA9">
      <w:pPr>
        <w:pStyle w:val="Paragraphedeliste"/>
        <w:numPr>
          <w:ilvl w:val="0"/>
          <w:numId w:val="18"/>
        </w:numPr>
        <w:jc w:val="both"/>
      </w:pPr>
      <w:r>
        <w:t xml:space="preserve">Via la lecture d’un fichier JSON ayant des clefs identiques que le canevas ci-dessous. </w:t>
      </w:r>
    </w:p>
    <w:p w14:paraId="2AED4871" w14:textId="1C082B46" w:rsidR="00D50D7B" w:rsidRDefault="00D50D7B" w:rsidP="00507BA9">
      <w:pPr>
        <w:pStyle w:val="Retraitnormal1"/>
        <w:numPr>
          <w:ilvl w:val="0"/>
          <w:numId w:val="0"/>
        </w:numPr>
        <w:ind w:left="1080"/>
        <w:jc w:val="both"/>
        <w:rPr>
          <w:rFonts w:ascii="Arial" w:hAnsi="Arial"/>
          <w:i/>
          <w:iCs/>
          <w:color w:val="FF0000"/>
          <w:sz w:val="24"/>
          <w:szCs w:val="14"/>
          <w:lang w:eastAsia="fr-FR"/>
        </w:rPr>
      </w:pPr>
      <w:r w:rsidRPr="00D50D7B">
        <w:rPr>
          <w:rFonts w:ascii="Arial" w:hAnsi="Arial"/>
          <w:i/>
          <w:iCs/>
          <w:noProof/>
          <w:color w:val="FF0000"/>
          <w:sz w:val="24"/>
          <w:szCs w:val="14"/>
          <w:lang w:eastAsia="fr-FR"/>
        </w:rPr>
        <w:drawing>
          <wp:inline distT="0" distB="0" distL="0" distR="0" wp14:anchorId="37DF27E7" wp14:editId="070AA7DB">
            <wp:extent cx="2534004" cy="2152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4004" cy="2152950"/>
                    </a:xfrm>
                    <a:prstGeom prst="rect">
                      <a:avLst/>
                    </a:prstGeom>
                  </pic:spPr>
                </pic:pic>
              </a:graphicData>
            </a:graphic>
          </wp:inline>
        </w:drawing>
      </w:r>
    </w:p>
    <w:p w14:paraId="6B1D826D" w14:textId="4E3D334C" w:rsidR="00D50D7B" w:rsidRPr="00D50D7B" w:rsidRDefault="00D50D7B" w:rsidP="00507BA9">
      <w:pPr>
        <w:pStyle w:val="Retraitnormal1"/>
        <w:numPr>
          <w:ilvl w:val="0"/>
          <w:numId w:val="0"/>
        </w:numPr>
        <w:jc w:val="both"/>
        <w:rPr>
          <w:rFonts w:ascii="Arial" w:hAnsi="Arial"/>
          <w:color w:val="000000" w:themeColor="text1"/>
          <w:sz w:val="24"/>
          <w:szCs w:val="14"/>
          <w:lang w:eastAsia="fr-FR"/>
        </w:rPr>
      </w:pPr>
      <w:r>
        <w:rPr>
          <w:rFonts w:ascii="Arial" w:hAnsi="Arial"/>
          <w:color w:val="000000" w:themeColor="text1"/>
          <w:sz w:val="24"/>
          <w:szCs w:val="14"/>
          <w:lang w:eastAsia="fr-FR"/>
        </w:rPr>
        <w:t xml:space="preserve">A noté que les champs : « Attend, LOG, Arena, </w:t>
      </w:r>
      <w:r w:rsidR="00E338F6">
        <w:rPr>
          <w:rFonts w:ascii="Arial" w:hAnsi="Arial"/>
          <w:color w:val="000000" w:themeColor="text1"/>
          <w:sz w:val="24"/>
          <w:szCs w:val="14"/>
          <w:lang w:eastAsia="fr-FR"/>
        </w:rPr>
        <w:t>Notes » ne sont pas</w:t>
      </w:r>
      <w:r>
        <w:rPr>
          <w:rFonts w:ascii="Arial" w:hAnsi="Arial"/>
          <w:color w:val="000000" w:themeColor="text1"/>
          <w:sz w:val="24"/>
          <w:szCs w:val="14"/>
          <w:lang w:eastAsia="fr-FR"/>
        </w:rPr>
        <w:t xml:space="preserve"> obligatoire.</w:t>
      </w:r>
    </w:p>
    <w:p w14:paraId="589BA10F" w14:textId="77777777" w:rsidR="00AA0785" w:rsidRPr="00791020" w:rsidRDefault="00E12330" w:rsidP="00507BA9">
      <w:pPr>
        <w:pStyle w:val="Titre2"/>
        <w:jc w:val="both"/>
        <w:rPr>
          <w:i w:val="0"/>
          <w:iCs/>
        </w:rPr>
      </w:pPr>
      <w:bookmarkStart w:id="5" w:name="_Toc175917892"/>
      <w:r>
        <w:rPr>
          <w:i w:val="0"/>
          <w:iCs/>
        </w:rPr>
        <w:t>Concept</w:t>
      </w:r>
      <w:bookmarkEnd w:id="5"/>
    </w:p>
    <w:p w14:paraId="43E28BDB" w14:textId="6F0FCB53" w:rsidR="00EE4813" w:rsidRDefault="00D356B1" w:rsidP="00D356B1">
      <w:pPr>
        <w:pStyle w:val="Retraitnormal1"/>
        <w:numPr>
          <w:ilvl w:val="0"/>
          <w:numId w:val="20"/>
        </w:numPr>
        <w:jc w:val="both"/>
        <w:rPr>
          <w:rFonts w:ascii="Arial" w:hAnsi="Arial"/>
          <w:sz w:val="24"/>
          <w:szCs w:val="14"/>
          <w:lang w:eastAsia="fr-FR"/>
        </w:rPr>
      </w:pPr>
      <w:r>
        <w:rPr>
          <w:rFonts w:ascii="Arial" w:hAnsi="Arial"/>
          <w:sz w:val="24"/>
          <w:szCs w:val="14"/>
          <w:lang w:eastAsia="fr-FR"/>
        </w:rPr>
        <w:t>Le diagramme ci-dessous montre la liste des classes et leur relation :</w:t>
      </w:r>
      <w:r w:rsidRPr="00D356B1">
        <w:t xml:space="preserve"> </w:t>
      </w:r>
      <w:r>
        <w:rPr>
          <w:noProof/>
        </w:rPr>
        <w:drawing>
          <wp:inline distT="0" distB="0" distL="0" distR="0" wp14:anchorId="2E3F41C2" wp14:editId="159068B8">
            <wp:extent cx="5759450" cy="2295525"/>
            <wp:effectExtent l="0" t="0" r="0" b="9525"/>
            <wp:docPr id="942966903"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6903" name="Image 1" descr="Une image contenant texte, diagramme, capture d’écran, lign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2295525"/>
                    </a:xfrm>
                    <a:prstGeom prst="rect">
                      <a:avLst/>
                    </a:prstGeom>
                    <a:noFill/>
                    <a:ln>
                      <a:noFill/>
                    </a:ln>
                  </pic:spPr>
                </pic:pic>
              </a:graphicData>
            </a:graphic>
          </wp:inline>
        </w:drawing>
      </w:r>
    </w:p>
    <w:p w14:paraId="189D595D" w14:textId="588ACA0C" w:rsidR="00D356B1" w:rsidRPr="00D356B1" w:rsidRDefault="00D356B1" w:rsidP="00D356B1">
      <w:pPr>
        <w:pStyle w:val="Retraitnormal1"/>
        <w:numPr>
          <w:ilvl w:val="0"/>
          <w:numId w:val="20"/>
        </w:numPr>
        <w:jc w:val="both"/>
        <w:rPr>
          <w:rFonts w:ascii="Arial" w:hAnsi="Arial"/>
          <w:sz w:val="24"/>
          <w:szCs w:val="14"/>
          <w:lang w:eastAsia="fr-FR"/>
        </w:rPr>
      </w:pPr>
      <w:r>
        <w:rPr>
          <w:rFonts w:ascii="Arial" w:hAnsi="Arial"/>
          <w:sz w:val="24"/>
          <w:szCs w:val="14"/>
          <w:lang w:eastAsia="fr-FR"/>
        </w:rPr>
        <w:lastRenderedPageBreak/>
        <w:t>Le diagramme ci-dessous montre les différents états du programme :</w:t>
      </w:r>
      <w:r w:rsidRPr="00D356B1">
        <w:t xml:space="preserve"> </w:t>
      </w:r>
      <w:r>
        <w:rPr>
          <w:noProof/>
        </w:rPr>
        <w:drawing>
          <wp:inline distT="0" distB="0" distL="0" distR="0" wp14:anchorId="736A4F47" wp14:editId="1D2C6DED">
            <wp:extent cx="5759450" cy="3551555"/>
            <wp:effectExtent l="0" t="0" r="0" b="0"/>
            <wp:docPr id="991845755" name="Image 2"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45755" name="Image 2" descr="Une image contenant texte, diagramme, Plan, lign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51555"/>
                    </a:xfrm>
                    <a:prstGeom prst="rect">
                      <a:avLst/>
                    </a:prstGeom>
                    <a:noFill/>
                    <a:ln>
                      <a:noFill/>
                    </a:ln>
                  </pic:spPr>
                </pic:pic>
              </a:graphicData>
            </a:graphic>
          </wp:inline>
        </w:drawing>
      </w:r>
    </w:p>
    <w:p w14:paraId="651C3975" w14:textId="39B90897" w:rsidR="00EE4813" w:rsidRDefault="00EE4813" w:rsidP="00D356B1">
      <w:pPr>
        <w:pStyle w:val="Retraitnormal1"/>
        <w:numPr>
          <w:ilvl w:val="0"/>
          <w:numId w:val="0"/>
        </w:numPr>
        <w:jc w:val="both"/>
        <w:rPr>
          <w:rFonts w:ascii="Arial" w:hAnsi="Arial"/>
          <w:i/>
          <w:iCs/>
          <w:color w:val="FF0000"/>
          <w:sz w:val="24"/>
          <w:szCs w:val="14"/>
          <w:lang w:eastAsia="fr-FR"/>
        </w:rPr>
      </w:pPr>
    </w:p>
    <w:p w14:paraId="06D522BC" w14:textId="77777777" w:rsidR="00720330" w:rsidRPr="007C68B3" w:rsidRDefault="00720330" w:rsidP="00507BA9">
      <w:pPr>
        <w:pStyle w:val="Retraitnormal1"/>
        <w:numPr>
          <w:ilvl w:val="0"/>
          <w:numId w:val="0"/>
        </w:numPr>
        <w:ind w:left="360"/>
        <w:jc w:val="both"/>
        <w:rPr>
          <w:rFonts w:ascii="Arial" w:hAnsi="Arial"/>
          <w:i/>
          <w:iCs/>
          <w:color w:val="FF0000"/>
          <w:sz w:val="24"/>
          <w:szCs w:val="14"/>
          <w:lang w:eastAsia="fr-FR"/>
        </w:rPr>
      </w:pPr>
    </w:p>
    <w:p w14:paraId="21D6B85A" w14:textId="1C2875B5" w:rsidR="007C68B3" w:rsidRPr="00D356B1" w:rsidRDefault="007C68B3" w:rsidP="00507BA9">
      <w:pPr>
        <w:pStyle w:val="Titre2"/>
        <w:jc w:val="both"/>
        <w:rPr>
          <w:i w:val="0"/>
          <w:iCs/>
        </w:rPr>
      </w:pPr>
      <w:bookmarkStart w:id="6" w:name="_Toc175917893"/>
      <w:bookmarkStart w:id="7" w:name="_Toc71691012"/>
      <w:r>
        <w:rPr>
          <w:i w:val="0"/>
          <w:iCs/>
        </w:rPr>
        <w:t>Analyse fonctionnelle</w:t>
      </w:r>
      <w:bookmarkEnd w:id="6"/>
    </w:p>
    <w:p w14:paraId="6D982446" w14:textId="77777777" w:rsidR="00DE2325" w:rsidRDefault="00DE2325" w:rsidP="00DE2325">
      <w:pPr>
        <w:pStyle w:val="Titre3"/>
      </w:pPr>
      <w:r>
        <w:t>Graphe à multiple ligne</w:t>
      </w:r>
    </w:p>
    <w:p w14:paraId="00B473D1" w14:textId="77777777" w:rsidR="00DE2325" w:rsidRDefault="00DE2325" w:rsidP="00DE2325">
      <w:r>
        <w:t xml:space="preserve">(Auteur : </w:t>
      </w:r>
      <w:proofErr w:type="spellStart"/>
      <w:r>
        <w:t>Sofiène</w:t>
      </w:r>
      <w:proofErr w:type="spellEnd"/>
      <w:r>
        <w:t xml:space="preserve"> Belkhiria)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E2325" w14:paraId="1387BE76" w14:textId="77777777" w:rsidTr="00D902BB">
        <w:tblPrEx>
          <w:tblCellMar>
            <w:top w:w="0" w:type="dxa"/>
            <w:bottom w:w="0" w:type="dxa"/>
          </w:tblCellMar>
        </w:tblPrEx>
        <w:tc>
          <w:tcPr>
            <w:tcW w:w="0" w:type="auto"/>
          </w:tcPr>
          <w:p w14:paraId="25CBB912" w14:textId="0D931BD2" w:rsidR="00DE2325" w:rsidRDefault="00DE2325" w:rsidP="00D902BB">
            <w:r>
              <w:t xml:space="preserve">En tant qu'utilisateur Je veux un graphe avec plusieurs courbes où chaque courbe représente une équipe Afin de pouvoir </w:t>
            </w:r>
            <w:r>
              <w:t>comparer</w:t>
            </w:r>
            <w:r>
              <w:t xml:space="preserve"> les équipes</w:t>
            </w:r>
          </w:p>
        </w:tc>
      </w:tr>
      <w:tr w:rsidR="00DE2325" w14:paraId="39FFDAB8" w14:textId="77777777" w:rsidTr="00D902BB">
        <w:tblPrEx>
          <w:tblCellMar>
            <w:top w:w="0" w:type="dxa"/>
            <w:bottom w:w="0" w:type="dxa"/>
          </w:tblCellMar>
        </w:tblPrEx>
        <w:tc>
          <w:tcPr>
            <w:tcW w:w="0" w:type="auto"/>
          </w:tcPr>
          <w:p w14:paraId="59A26874" w14:textId="77777777" w:rsidR="00DE2325" w:rsidRDefault="00DE2325" w:rsidP="00D902B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1801"/>
              <w:gridCol w:w="7239"/>
            </w:tblGrid>
            <w:tr w:rsidR="00DE2325" w14:paraId="5D570DB0" w14:textId="77777777" w:rsidTr="00D902BB">
              <w:tblPrEx>
                <w:tblCellMar>
                  <w:top w:w="0" w:type="dxa"/>
                  <w:bottom w:w="0" w:type="dxa"/>
                </w:tblCellMar>
              </w:tblPrEx>
              <w:tc>
                <w:tcPr>
                  <w:tcW w:w="0" w:type="auto"/>
                </w:tcPr>
                <w:p w14:paraId="468E1972" w14:textId="77777777" w:rsidR="00DE2325" w:rsidRDefault="00DE2325" w:rsidP="00D902BB">
                  <w:r>
                    <w:t>Nombre de Ligne sans filtre</w:t>
                  </w:r>
                </w:p>
              </w:tc>
              <w:tc>
                <w:tcPr>
                  <w:tcW w:w="0" w:type="auto"/>
                </w:tcPr>
                <w:p w14:paraId="547310C4" w14:textId="77777777" w:rsidR="00DE2325" w:rsidRDefault="00DE2325" w:rsidP="00D902BB">
                  <w:r>
                    <w:t>Sur la page de graphique Quand il est affiché et que aucun filtre n'est appliqué L'utilisateur voit 30 courbes différentes</w:t>
                  </w:r>
                </w:p>
              </w:tc>
            </w:tr>
            <w:tr w:rsidR="00DE2325" w14:paraId="6C7D6D76" w14:textId="77777777" w:rsidTr="00D902BB">
              <w:tblPrEx>
                <w:tblCellMar>
                  <w:top w:w="0" w:type="dxa"/>
                  <w:bottom w:w="0" w:type="dxa"/>
                </w:tblCellMar>
              </w:tblPrEx>
              <w:tc>
                <w:tcPr>
                  <w:tcW w:w="0" w:type="auto"/>
                </w:tcPr>
                <w:p w14:paraId="6FB4F4A6" w14:textId="77777777" w:rsidR="00DE2325" w:rsidRDefault="00DE2325" w:rsidP="00D902BB">
                  <w:r>
                    <w:t>Affichage label</w:t>
                  </w:r>
                </w:p>
              </w:tc>
              <w:tc>
                <w:tcPr>
                  <w:tcW w:w="0" w:type="auto"/>
                </w:tcPr>
                <w:p w14:paraId="0C1A6ABC" w14:textId="77777777" w:rsidR="00DE2325" w:rsidRDefault="00DE2325" w:rsidP="00D902BB">
                  <w:r>
                    <w:t>Sur la page de graphique Quand il est affiché et que aucun filtre n'est appliqué L'utilisateur voit une partie label contenant autant de label que de courbe</w:t>
                  </w:r>
                </w:p>
              </w:tc>
            </w:tr>
            <w:tr w:rsidR="00DE2325" w14:paraId="49BB73D7" w14:textId="77777777" w:rsidTr="00D902BB">
              <w:tblPrEx>
                <w:tblCellMar>
                  <w:top w:w="0" w:type="dxa"/>
                  <w:bottom w:w="0" w:type="dxa"/>
                </w:tblCellMar>
              </w:tblPrEx>
              <w:tc>
                <w:tcPr>
                  <w:tcW w:w="0" w:type="auto"/>
                </w:tcPr>
                <w:p w14:paraId="22DD266E" w14:textId="77777777" w:rsidR="00DE2325" w:rsidRDefault="00DE2325" w:rsidP="00D902BB">
                  <w:r>
                    <w:t>Zoom sur graph</w:t>
                  </w:r>
                </w:p>
              </w:tc>
              <w:tc>
                <w:tcPr>
                  <w:tcW w:w="0" w:type="auto"/>
                </w:tcPr>
                <w:p w14:paraId="1918066E" w14:textId="77777777" w:rsidR="00DE2325" w:rsidRDefault="00DE2325" w:rsidP="00D902BB">
                  <w:r>
                    <w:t>Sur la page de graphique Quand l'utilisateur scroll vers l'avant avec la molette sur le graph Le graph zoom</w:t>
                  </w:r>
                </w:p>
              </w:tc>
            </w:tr>
            <w:tr w:rsidR="00DE2325" w14:paraId="45473B6A" w14:textId="77777777" w:rsidTr="00D902BB">
              <w:tblPrEx>
                <w:tblCellMar>
                  <w:top w:w="0" w:type="dxa"/>
                  <w:bottom w:w="0" w:type="dxa"/>
                </w:tblCellMar>
              </w:tblPrEx>
              <w:tc>
                <w:tcPr>
                  <w:tcW w:w="0" w:type="auto"/>
                </w:tcPr>
                <w:p w14:paraId="3757DCB1" w14:textId="77777777" w:rsidR="00DE2325" w:rsidRDefault="00DE2325" w:rsidP="00D902BB">
                  <w:proofErr w:type="spellStart"/>
                  <w:r>
                    <w:t>Dézoom</w:t>
                  </w:r>
                  <w:proofErr w:type="spellEnd"/>
                  <w:r>
                    <w:t xml:space="preserve"> sur graph</w:t>
                  </w:r>
                </w:p>
              </w:tc>
              <w:tc>
                <w:tcPr>
                  <w:tcW w:w="0" w:type="auto"/>
                </w:tcPr>
                <w:p w14:paraId="40BA471F" w14:textId="77777777" w:rsidR="00DE2325" w:rsidRDefault="00DE2325" w:rsidP="00D902BB">
                  <w:r>
                    <w:t xml:space="preserve">Sur la page de graphique Quand l'utilisateur scroll vers l'arrière avec la molette sur le graph Le graph </w:t>
                  </w:r>
                  <w:proofErr w:type="spellStart"/>
                  <w:r>
                    <w:t>dézoom</w:t>
                  </w:r>
                  <w:proofErr w:type="spellEnd"/>
                </w:p>
              </w:tc>
            </w:tr>
          </w:tbl>
          <w:p w14:paraId="58BF3277" w14:textId="77777777" w:rsidR="00DE2325" w:rsidRDefault="00DE2325" w:rsidP="00D902BB"/>
        </w:tc>
      </w:tr>
    </w:tbl>
    <w:p w14:paraId="2776965E" w14:textId="77777777" w:rsidR="00DE2325" w:rsidRDefault="00DE2325" w:rsidP="00DE2325"/>
    <w:p w14:paraId="0B735F9B" w14:textId="77777777" w:rsidR="00DE2325" w:rsidRDefault="00DE2325" w:rsidP="00DE2325">
      <w:pPr>
        <w:pStyle w:val="Titre3"/>
      </w:pPr>
      <w:r>
        <w:t>Filtrage des lignes</w:t>
      </w:r>
    </w:p>
    <w:p w14:paraId="64276D69" w14:textId="77777777" w:rsidR="00DE2325" w:rsidRDefault="00DE2325" w:rsidP="00DE2325">
      <w:r>
        <w:t xml:space="preserve">(Auteur : </w:t>
      </w:r>
      <w:proofErr w:type="spellStart"/>
      <w:r>
        <w:t>Sofiène</w:t>
      </w:r>
      <w:proofErr w:type="spellEnd"/>
      <w:r>
        <w:t xml:space="preserve"> Belkhiria)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E2325" w14:paraId="47A6E29C" w14:textId="77777777" w:rsidTr="00D902BB">
        <w:tblPrEx>
          <w:tblCellMar>
            <w:top w:w="0" w:type="dxa"/>
            <w:bottom w:w="0" w:type="dxa"/>
          </w:tblCellMar>
        </w:tblPrEx>
        <w:tc>
          <w:tcPr>
            <w:tcW w:w="0" w:type="auto"/>
          </w:tcPr>
          <w:p w14:paraId="579D4683" w14:textId="77777777" w:rsidR="00DE2325" w:rsidRDefault="00DE2325" w:rsidP="00D902BB">
            <w:r>
              <w:t>En tant qu'utilisateur Je veux choisir les courbes qui sont affichée Afin de pouvoir mieux comparer et trouver les choses</w:t>
            </w:r>
          </w:p>
        </w:tc>
      </w:tr>
      <w:tr w:rsidR="00DE2325" w14:paraId="3F4DFCB5" w14:textId="77777777" w:rsidTr="00D902BB">
        <w:tblPrEx>
          <w:tblCellMar>
            <w:top w:w="0" w:type="dxa"/>
            <w:bottom w:w="0" w:type="dxa"/>
          </w:tblCellMar>
        </w:tblPrEx>
        <w:tc>
          <w:tcPr>
            <w:tcW w:w="0" w:type="auto"/>
          </w:tcPr>
          <w:p w14:paraId="68505E66" w14:textId="77777777" w:rsidR="00DE2325" w:rsidRDefault="00DE2325" w:rsidP="00D902B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2223"/>
              <w:gridCol w:w="6817"/>
            </w:tblGrid>
            <w:tr w:rsidR="00DE2325" w14:paraId="21179500" w14:textId="77777777" w:rsidTr="00D902BB">
              <w:tblPrEx>
                <w:tblCellMar>
                  <w:top w:w="0" w:type="dxa"/>
                  <w:bottom w:w="0" w:type="dxa"/>
                </w:tblCellMar>
              </w:tblPrEx>
              <w:tc>
                <w:tcPr>
                  <w:tcW w:w="0" w:type="auto"/>
                </w:tcPr>
                <w:p w14:paraId="6E426630" w14:textId="77777777" w:rsidR="00DE2325" w:rsidRDefault="00DE2325" w:rsidP="00D902BB">
                  <w:r>
                    <w:t>Check box jour</w:t>
                  </w:r>
                </w:p>
              </w:tc>
              <w:tc>
                <w:tcPr>
                  <w:tcW w:w="0" w:type="auto"/>
                </w:tcPr>
                <w:p w14:paraId="0457384D" w14:textId="77777777" w:rsidR="00DE2325" w:rsidRDefault="00DE2325" w:rsidP="00D902BB">
                  <w:r>
                    <w:t xml:space="preserve">Sur la page du graphe Quand le graph est affiché et qu'aucun filtre n'est choisi La </w:t>
                  </w:r>
                  <w:proofErr w:type="spellStart"/>
                  <w:r>
                    <w:t>checkBox</w:t>
                  </w:r>
                  <w:proofErr w:type="spellEnd"/>
                  <w:r>
                    <w:t xml:space="preserve"> affiche que tous les jours sont sélectionné</w:t>
                  </w:r>
                </w:p>
              </w:tc>
            </w:tr>
            <w:tr w:rsidR="00DE2325" w14:paraId="66641DA1" w14:textId="77777777" w:rsidTr="00D902BB">
              <w:tblPrEx>
                <w:tblCellMar>
                  <w:top w:w="0" w:type="dxa"/>
                  <w:bottom w:w="0" w:type="dxa"/>
                </w:tblCellMar>
              </w:tblPrEx>
              <w:tc>
                <w:tcPr>
                  <w:tcW w:w="0" w:type="auto"/>
                </w:tcPr>
                <w:p w14:paraId="20BBEF3A" w14:textId="77777777" w:rsidR="00DE2325" w:rsidRDefault="00DE2325" w:rsidP="00D902BB">
                  <w:r>
                    <w:lastRenderedPageBreak/>
                    <w:t>Check box équipe</w:t>
                  </w:r>
                </w:p>
              </w:tc>
              <w:tc>
                <w:tcPr>
                  <w:tcW w:w="0" w:type="auto"/>
                </w:tcPr>
                <w:p w14:paraId="64D54FD2" w14:textId="77777777" w:rsidR="00DE2325" w:rsidRDefault="00DE2325" w:rsidP="00D902BB">
                  <w:r>
                    <w:t xml:space="preserve">Sur la page du graphe Quand le graph est affiché et qu'aucun filtre n'est choisi La </w:t>
                  </w:r>
                  <w:proofErr w:type="spellStart"/>
                  <w:r>
                    <w:t>legendes</w:t>
                  </w:r>
                  <w:proofErr w:type="spellEnd"/>
                  <w:r>
                    <w:t xml:space="preserve"> des équipes contient autant d'équipe que d'équipe sélectionnée</w:t>
                  </w:r>
                </w:p>
              </w:tc>
            </w:tr>
            <w:tr w:rsidR="00DE2325" w14:paraId="76D08F8C" w14:textId="77777777" w:rsidTr="00D902BB">
              <w:tblPrEx>
                <w:tblCellMar>
                  <w:top w:w="0" w:type="dxa"/>
                  <w:bottom w:w="0" w:type="dxa"/>
                </w:tblCellMar>
              </w:tblPrEx>
              <w:tc>
                <w:tcPr>
                  <w:tcW w:w="0" w:type="auto"/>
                </w:tcPr>
                <w:p w14:paraId="29D18A5F" w14:textId="77777777" w:rsidR="00DE2325" w:rsidRDefault="00DE2325" w:rsidP="00D902BB">
                  <w:r>
                    <w:t>Affichage une équipe</w:t>
                  </w:r>
                </w:p>
              </w:tc>
              <w:tc>
                <w:tcPr>
                  <w:tcW w:w="0" w:type="auto"/>
                </w:tcPr>
                <w:p w14:paraId="66B63307" w14:textId="77777777" w:rsidR="00DE2325" w:rsidRDefault="00DE2325" w:rsidP="00D902BB">
                  <w:r>
                    <w:t>Sur la page du graphe Quand l'utilisateur clique sur une équipe dans la partie label Le graph affiche uniquement l'équipe sur laquelle l'utilisateur a cliqué</w:t>
                  </w:r>
                </w:p>
              </w:tc>
            </w:tr>
            <w:tr w:rsidR="00DE2325" w14:paraId="1D6E8AB8" w14:textId="77777777" w:rsidTr="00D902BB">
              <w:tblPrEx>
                <w:tblCellMar>
                  <w:top w:w="0" w:type="dxa"/>
                  <w:bottom w:w="0" w:type="dxa"/>
                </w:tblCellMar>
              </w:tblPrEx>
              <w:tc>
                <w:tcPr>
                  <w:tcW w:w="0" w:type="auto"/>
                </w:tcPr>
                <w:p w14:paraId="3A1FDF4D" w14:textId="77777777" w:rsidR="00DE2325" w:rsidRDefault="00DE2325" w:rsidP="00D902BB">
                  <w:r>
                    <w:t>Affichage une équipe</w:t>
                  </w:r>
                </w:p>
              </w:tc>
              <w:tc>
                <w:tcPr>
                  <w:tcW w:w="0" w:type="auto"/>
                </w:tcPr>
                <w:p w14:paraId="73C6671C" w14:textId="77777777" w:rsidR="00DE2325" w:rsidRDefault="00DE2325" w:rsidP="00D902BB">
                  <w:r>
                    <w:t>Sur la page du graphe Quand l'utilisateur clique sur une équipe dans la partie label La couleur de la ligne affichée est la même que la couleur de l'équipe ayant était cliquée dans la partie label</w:t>
                  </w:r>
                </w:p>
              </w:tc>
            </w:tr>
            <w:tr w:rsidR="00DE2325" w14:paraId="31BC1FC5" w14:textId="77777777" w:rsidTr="00D902BB">
              <w:tblPrEx>
                <w:tblCellMar>
                  <w:top w:w="0" w:type="dxa"/>
                  <w:bottom w:w="0" w:type="dxa"/>
                </w:tblCellMar>
              </w:tblPrEx>
              <w:tc>
                <w:tcPr>
                  <w:tcW w:w="0" w:type="auto"/>
                </w:tcPr>
                <w:p w14:paraId="34CC7DE6" w14:textId="77777777" w:rsidR="00DE2325" w:rsidRDefault="00DE2325" w:rsidP="00D902BB">
                  <w:r>
                    <w:t>Affichage une équipe</w:t>
                  </w:r>
                </w:p>
              </w:tc>
              <w:tc>
                <w:tcPr>
                  <w:tcW w:w="0" w:type="auto"/>
                </w:tcPr>
                <w:p w14:paraId="2406BE38" w14:textId="77777777" w:rsidR="00DE2325" w:rsidRDefault="00DE2325" w:rsidP="00D902BB">
                  <w:r>
                    <w:t>Sur la page du graphe Quand l'utilisateur clique plusieurs fois sur la même équipe dans la partie filtre Les informations de la ligne ne changent pas</w:t>
                  </w:r>
                </w:p>
              </w:tc>
            </w:tr>
            <w:tr w:rsidR="00DE2325" w14:paraId="07FC05FA" w14:textId="77777777" w:rsidTr="00D902BB">
              <w:tblPrEx>
                <w:tblCellMar>
                  <w:top w:w="0" w:type="dxa"/>
                  <w:bottom w:w="0" w:type="dxa"/>
                </w:tblCellMar>
              </w:tblPrEx>
              <w:tc>
                <w:tcPr>
                  <w:tcW w:w="0" w:type="auto"/>
                </w:tcPr>
                <w:p w14:paraId="191B8F9A" w14:textId="77777777" w:rsidR="00DE2325" w:rsidRDefault="00DE2325" w:rsidP="00D902BB">
                  <w:proofErr w:type="spellStart"/>
                  <w:r>
                    <w:t>Selection</w:t>
                  </w:r>
                  <w:proofErr w:type="spellEnd"/>
                  <w:r>
                    <w:t xml:space="preserve"> des équipes à ne pas afficher</w:t>
                  </w:r>
                </w:p>
              </w:tc>
              <w:tc>
                <w:tcPr>
                  <w:tcW w:w="0" w:type="auto"/>
                </w:tcPr>
                <w:p w14:paraId="5160C1EA" w14:textId="77777777" w:rsidR="00DE2325" w:rsidRDefault="00DE2325" w:rsidP="00D902BB">
                  <w:r>
                    <w:t xml:space="preserve">Sur la page du graphe Quand l'utilisateur décoche la </w:t>
                  </w:r>
                  <w:proofErr w:type="spellStart"/>
                  <w:r>
                    <w:t>checkBox</w:t>
                  </w:r>
                  <w:proofErr w:type="spellEnd"/>
                  <w:r>
                    <w:t xml:space="preserve"> d'une équipe L'équipe d'ont la </w:t>
                  </w:r>
                  <w:proofErr w:type="spellStart"/>
                  <w:r>
                    <w:t>checkbox</w:t>
                  </w:r>
                  <w:proofErr w:type="spellEnd"/>
                  <w:r>
                    <w:t xml:space="preserve"> a été décocher disparait</w:t>
                  </w:r>
                </w:p>
              </w:tc>
            </w:tr>
            <w:tr w:rsidR="00DE2325" w14:paraId="35A215C5" w14:textId="77777777" w:rsidTr="00D902BB">
              <w:tblPrEx>
                <w:tblCellMar>
                  <w:top w:w="0" w:type="dxa"/>
                  <w:bottom w:w="0" w:type="dxa"/>
                </w:tblCellMar>
              </w:tblPrEx>
              <w:tc>
                <w:tcPr>
                  <w:tcW w:w="0" w:type="auto"/>
                </w:tcPr>
                <w:p w14:paraId="6A7E04BC" w14:textId="77777777" w:rsidR="00DE2325" w:rsidRDefault="00DE2325" w:rsidP="00D902BB">
                  <w:proofErr w:type="spellStart"/>
                  <w:r>
                    <w:t>Selection</w:t>
                  </w:r>
                  <w:proofErr w:type="spellEnd"/>
                  <w:r>
                    <w:t xml:space="preserve"> des équipes à afficher</w:t>
                  </w:r>
                </w:p>
              </w:tc>
              <w:tc>
                <w:tcPr>
                  <w:tcW w:w="0" w:type="auto"/>
                </w:tcPr>
                <w:p w14:paraId="7F8893FC" w14:textId="77777777" w:rsidR="00DE2325" w:rsidRDefault="00DE2325" w:rsidP="00D902BB">
                  <w:r>
                    <w:t xml:space="preserve">Sur la page du graphe Quand l'utilisateur coche la </w:t>
                  </w:r>
                  <w:proofErr w:type="spellStart"/>
                  <w:r>
                    <w:t>checkBox</w:t>
                  </w:r>
                  <w:proofErr w:type="spellEnd"/>
                  <w:r>
                    <w:t xml:space="preserve"> d'une équipe L'équipe d'ont la </w:t>
                  </w:r>
                  <w:proofErr w:type="spellStart"/>
                  <w:r>
                    <w:t>checkbox</w:t>
                  </w:r>
                  <w:proofErr w:type="spellEnd"/>
                  <w:r>
                    <w:t xml:space="preserve"> a été coché apparait</w:t>
                  </w:r>
                </w:p>
              </w:tc>
            </w:tr>
            <w:tr w:rsidR="00DE2325" w14:paraId="22CCC278" w14:textId="77777777" w:rsidTr="00D902BB">
              <w:tblPrEx>
                <w:tblCellMar>
                  <w:top w:w="0" w:type="dxa"/>
                  <w:bottom w:w="0" w:type="dxa"/>
                </w:tblCellMar>
              </w:tblPrEx>
              <w:tc>
                <w:tcPr>
                  <w:tcW w:w="0" w:type="auto"/>
                </w:tcPr>
                <w:p w14:paraId="2629FDB6" w14:textId="77777777" w:rsidR="00DE2325" w:rsidRDefault="00DE2325" w:rsidP="00D902BB">
                  <w:r>
                    <w:t>Affichage jour</w:t>
                  </w:r>
                </w:p>
              </w:tc>
              <w:tc>
                <w:tcPr>
                  <w:tcW w:w="0" w:type="auto"/>
                </w:tcPr>
                <w:p w14:paraId="33F6EC1C" w14:textId="77777777" w:rsidR="00DE2325" w:rsidRDefault="00DE2325" w:rsidP="00D902BB">
                  <w:r>
                    <w:t xml:space="preserve">Sur la page du graphe Quand l'utilisateur coche la </w:t>
                  </w:r>
                  <w:proofErr w:type="spellStart"/>
                  <w:r>
                    <w:t>checkBox</w:t>
                  </w:r>
                  <w:proofErr w:type="spellEnd"/>
                  <w:r>
                    <w:t xml:space="preserve"> d'un jour la statistique qui correspond au jour apparait</w:t>
                  </w:r>
                </w:p>
              </w:tc>
            </w:tr>
            <w:tr w:rsidR="00DE2325" w14:paraId="0AD94CA8" w14:textId="77777777" w:rsidTr="00D902BB">
              <w:tblPrEx>
                <w:tblCellMar>
                  <w:top w:w="0" w:type="dxa"/>
                  <w:bottom w:w="0" w:type="dxa"/>
                </w:tblCellMar>
              </w:tblPrEx>
              <w:tc>
                <w:tcPr>
                  <w:tcW w:w="0" w:type="auto"/>
                </w:tcPr>
                <w:p w14:paraId="244D3655" w14:textId="77777777" w:rsidR="00DE2325" w:rsidRDefault="00DE2325" w:rsidP="00D902BB">
                  <w:r>
                    <w:t>Désaffichage jour</w:t>
                  </w:r>
                </w:p>
              </w:tc>
              <w:tc>
                <w:tcPr>
                  <w:tcW w:w="0" w:type="auto"/>
                </w:tcPr>
                <w:p w14:paraId="412A3252" w14:textId="77777777" w:rsidR="00DE2325" w:rsidRDefault="00DE2325" w:rsidP="00D902BB">
                  <w:r>
                    <w:t xml:space="preserve">Sur la page du graphe Quand l'utilisateur décoche la </w:t>
                  </w:r>
                  <w:proofErr w:type="spellStart"/>
                  <w:r>
                    <w:t>checkBox</w:t>
                  </w:r>
                  <w:proofErr w:type="spellEnd"/>
                  <w:r>
                    <w:t xml:space="preserve"> d'un jour la statistique qui correspond au jour disparait</w:t>
                  </w:r>
                </w:p>
              </w:tc>
            </w:tr>
          </w:tbl>
          <w:p w14:paraId="4D5E8CD7" w14:textId="77777777" w:rsidR="00DE2325" w:rsidRDefault="00DE2325" w:rsidP="00D902BB"/>
        </w:tc>
      </w:tr>
    </w:tbl>
    <w:p w14:paraId="2DE4751C" w14:textId="77777777" w:rsidR="00DE2325" w:rsidRDefault="00DE2325" w:rsidP="00DE2325"/>
    <w:p w14:paraId="306D8658" w14:textId="77777777" w:rsidR="00DE2325" w:rsidRDefault="00DE2325" w:rsidP="00DE2325">
      <w:pPr>
        <w:pStyle w:val="Titre3"/>
      </w:pPr>
      <w:r>
        <w:t>Choix du fichier de graph</w:t>
      </w:r>
    </w:p>
    <w:p w14:paraId="74C7A945" w14:textId="77777777" w:rsidR="00DE2325" w:rsidRDefault="00DE2325" w:rsidP="00DE2325">
      <w:r>
        <w:t xml:space="preserve">(Auteur : </w:t>
      </w:r>
      <w:proofErr w:type="spellStart"/>
      <w:r>
        <w:t>Sofiène</w:t>
      </w:r>
      <w:proofErr w:type="spellEnd"/>
      <w:r>
        <w:t xml:space="preserve"> Belkhiria)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E2325" w14:paraId="166C729E" w14:textId="77777777" w:rsidTr="00DE2325">
        <w:tblPrEx>
          <w:tblCellMar>
            <w:top w:w="0" w:type="dxa"/>
            <w:bottom w:w="0" w:type="dxa"/>
          </w:tblCellMar>
        </w:tblPrEx>
        <w:tc>
          <w:tcPr>
            <w:tcW w:w="0" w:type="auto"/>
          </w:tcPr>
          <w:p w14:paraId="2AB5AAF6" w14:textId="77777777" w:rsidR="00DE2325" w:rsidRDefault="00DE2325" w:rsidP="00D902BB">
            <w:r>
              <w:t>En tant qu'utilisateur Je veux pouvoir choisir le fichier qui va être charger dans le graph Afin de pouvoir voir les statistique des saisons qui m'intéressent</w:t>
            </w:r>
          </w:p>
        </w:tc>
      </w:tr>
      <w:tr w:rsidR="00DE2325" w14:paraId="4AE217C6" w14:textId="77777777" w:rsidTr="00DE2325">
        <w:tblPrEx>
          <w:tblCellMar>
            <w:top w:w="0" w:type="dxa"/>
            <w:bottom w:w="0" w:type="dxa"/>
          </w:tblCellMar>
        </w:tblPrEx>
        <w:tc>
          <w:tcPr>
            <w:tcW w:w="0" w:type="auto"/>
          </w:tcPr>
          <w:p w14:paraId="5975C34E" w14:textId="77777777" w:rsidR="00DE2325" w:rsidRDefault="00DE2325" w:rsidP="00D902B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2082"/>
              <w:gridCol w:w="6958"/>
            </w:tblGrid>
            <w:tr w:rsidR="00DE2325" w14:paraId="057D8D80" w14:textId="77777777" w:rsidTr="00D902BB">
              <w:tblPrEx>
                <w:tblCellMar>
                  <w:top w:w="0" w:type="dxa"/>
                  <w:bottom w:w="0" w:type="dxa"/>
                </w:tblCellMar>
              </w:tblPrEx>
              <w:tc>
                <w:tcPr>
                  <w:tcW w:w="0" w:type="auto"/>
                </w:tcPr>
                <w:p w14:paraId="15D2721D" w14:textId="77777777" w:rsidR="00DE2325" w:rsidRDefault="00DE2325" w:rsidP="00D902BB">
                  <w:r>
                    <w:t>Affichage du menu de choix de fichier</w:t>
                  </w:r>
                </w:p>
              </w:tc>
              <w:tc>
                <w:tcPr>
                  <w:tcW w:w="0" w:type="auto"/>
                </w:tcPr>
                <w:p w14:paraId="45706FCB" w14:textId="77777777" w:rsidR="00DE2325" w:rsidRDefault="00DE2325" w:rsidP="00D902BB">
                  <w:r>
                    <w:t>Sur la page principale Quand l'utilisateur clique sur le bouton "Choisir un fichier" Un menu permettant de choisir un fichier apparait (Voir maquette)</w:t>
                  </w:r>
                </w:p>
              </w:tc>
            </w:tr>
            <w:tr w:rsidR="00DE2325" w14:paraId="745A0884" w14:textId="77777777" w:rsidTr="00D902BB">
              <w:tblPrEx>
                <w:tblCellMar>
                  <w:top w:w="0" w:type="dxa"/>
                  <w:bottom w:w="0" w:type="dxa"/>
                </w:tblCellMar>
              </w:tblPrEx>
              <w:tc>
                <w:tcPr>
                  <w:tcW w:w="0" w:type="auto"/>
                </w:tcPr>
                <w:p w14:paraId="3CAA174E" w14:textId="77777777" w:rsidR="00DE2325" w:rsidRDefault="00DE2325" w:rsidP="00D902BB">
                  <w:r>
                    <w:t>Extension des fichier</w:t>
                  </w:r>
                </w:p>
              </w:tc>
              <w:tc>
                <w:tcPr>
                  <w:tcW w:w="0" w:type="auto"/>
                </w:tcPr>
                <w:p w14:paraId="644CE0D4" w14:textId="77777777" w:rsidR="00DE2325" w:rsidRDefault="00DE2325" w:rsidP="00D902BB">
                  <w:r>
                    <w:t>Sur la page principale Quand l'utilisateur à cliquer sur "Choisir un fichier" et que l'explorateur de fichier s'ouvre l'utilisateur ne peut choisir que des fichiers de type JSON</w:t>
                  </w:r>
                </w:p>
              </w:tc>
            </w:tr>
            <w:tr w:rsidR="00DE2325" w14:paraId="670297E7" w14:textId="77777777" w:rsidTr="00D902BB">
              <w:tblPrEx>
                <w:tblCellMar>
                  <w:top w:w="0" w:type="dxa"/>
                  <w:bottom w:w="0" w:type="dxa"/>
                </w:tblCellMar>
              </w:tblPrEx>
              <w:tc>
                <w:tcPr>
                  <w:tcW w:w="0" w:type="auto"/>
                </w:tcPr>
                <w:p w14:paraId="3D05B88C" w14:textId="77777777" w:rsidR="00DE2325" w:rsidRDefault="00DE2325" w:rsidP="00D902BB">
                  <w:r>
                    <w:t>Mise à jour du graph</w:t>
                  </w:r>
                </w:p>
              </w:tc>
              <w:tc>
                <w:tcPr>
                  <w:tcW w:w="0" w:type="auto"/>
                </w:tcPr>
                <w:p w14:paraId="1F85B1CC" w14:textId="77777777" w:rsidR="00DE2325" w:rsidRDefault="00DE2325" w:rsidP="00D902BB">
                  <w:r>
                    <w:t>Sur la page de graph Quand l'utilisateur change de fichier Les statistique affichée sur le graph s'adapte au fichier choisi</w:t>
                  </w:r>
                </w:p>
              </w:tc>
            </w:tr>
            <w:tr w:rsidR="00DE2325" w14:paraId="1F8B86EE" w14:textId="77777777" w:rsidTr="00D902BB">
              <w:tblPrEx>
                <w:tblCellMar>
                  <w:top w:w="0" w:type="dxa"/>
                  <w:bottom w:w="0" w:type="dxa"/>
                </w:tblCellMar>
              </w:tblPrEx>
              <w:tc>
                <w:tcPr>
                  <w:tcW w:w="0" w:type="auto"/>
                </w:tcPr>
                <w:p w14:paraId="698A6CFB" w14:textId="77777777" w:rsidR="00DE2325" w:rsidRDefault="00DE2325" w:rsidP="00D902BB">
                  <w:r>
                    <w:t>Affichage par défaut</w:t>
                  </w:r>
                </w:p>
              </w:tc>
              <w:tc>
                <w:tcPr>
                  <w:tcW w:w="0" w:type="auto"/>
                </w:tcPr>
                <w:p w14:paraId="7E83C0E1" w14:textId="77777777" w:rsidR="00DE2325" w:rsidRDefault="00DE2325" w:rsidP="00D902BB">
                  <w:r>
                    <w:t>Sur la page de graph Quand l'utilisateur ne choisit pas de fichier Le graph est vide</w:t>
                  </w:r>
                </w:p>
              </w:tc>
            </w:tr>
            <w:tr w:rsidR="00DE2325" w14:paraId="1322EDC1" w14:textId="77777777" w:rsidTr="00D902BB">
              <w:tblPrEx>
                <w:tblCellMar>
                  <w:top w:w="0" w:type="dxa"/>
                  <w:bottom w:w="0" w:type="dxa"/>
                </w:tblCellMar>
              </w:tblPrEx>
              <w:tc>
                <w:tcPr>
                  <w:tcW w:w="0" w:type="auto"/>
                </w:tcPr>
                <w:p w14:paraId="46C4106F" w14:textId="77777777" w:rsidR="00DE2325" w:rsidRDefault="00DE2325" w:rsidP="00D902BB">
                  <w:r>
                    <w:t>Affichage des filtres par équipe</w:t>
                  </w:r>
                </w:p>
              </w:tc>
              <w:tc>
                <w:tcPr>
                  <w:tcW w:w="0" w:type="auto"/>
                </w:tcPr>
                <w:p w14:paraId="6AB74019" w14:textId="77777777" w:rsidR="00DE2325" w:rsidRDefault="00DE2325" w:rsidP="00D902BB">
                  <w:r>
                    <w:t xml:space="preserve">Sur la page de graph Quand un utilisateur choisi un fichier La </w:t>
                  </w:r>
                  <w:proofErr w:type="spellStart"/>
                  <w:r>
                    <w:t>checkbox</w:t>
                  </w:r>
                  <w:proofErr w:type="spellEnd"/>
                  <w:r>
                    <w:t xml:space="preserve"> des équipes contient autant d'équipe qu'il y d'équipe dans le fichier</w:t>
                  </w:r>
                </w:p>
              </w:tc>
            </w:tr>
          </w:tbl>
          <w:p w14:paraId="3E07C374" w14:textId="77777777" w:rsidR="00DE2325" w:rsidRDefault="00DE2325" w:rsidP="00D902BB"/>
        </w:tc>
      </w:tr>
    </w:tbl>
    <w:p w14:paraId="5EB6F094" w14:textId="3DD98D02" w:rsidR="00DE2325" w:rsidRDefault="00DE2325" w:rsidP="00DE2325">
      <w:r w:rsidRPr="00C5141D">
        <w:rPr>
          <w:noProof/>
          <w:lang w:val="fr-CH"/>
        </w:rPr>
        <w:lastRenderedPageBreak/>
        <w:drawing>
          <wp:inline distT="0" distB="0" distL="0" distR="0" wp14:anchorId="5E03572C" wp14:editId="5F57E780">
            <wp:extent cx="4529148" cy="6038698"/>
            <wp:effectExtent l="0" t="0" r="5080" b="635"/>
            <wp:docPr id="422858094" name="Image 4" descr="Une image contenant texte, écriture manuscrite, papier, Produit en pap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58094" name="Image 4" descr="Une image contenant texte, écriture manuscrite, papier, Produit en papier&#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2042" cy="6042556"/>
                    </a:xfrm>
                    <a:prstGeom prst="rect">
                      <a:avLst/>
                    </a:prstGeom>
                    <a:noFill/>
                    <a:ln>
                      <a:noFill/>
                    </a:ln>
                  </pic:spPr>
                </pic:pic>
              </a:graphicData>
            </a:graphic>
          </wp:inline>
        </w:drawing>
      </w:r>
    </w:p>
    <w:p w14:paraId="2B383BF4" w14:textId="77777777" w:rsidR="00DE2325" w:rsidRDefault="00DE2325" w:rsidP="00DE2325">
      <w:pPr>
        <w:pStyle w:val="Titre3"/>
      </w:pPr>
      <w:proofErr w:type="spellStart"/>
      <w:r>
        <w:t>CheckBox</w:t>
      </w:r>
      <w:proofErr w:type="spellEnd"/>
      <w:r>
        <w:t xml:space="preserve"> et Ligne Adaptative</w:t>
      </w:r>
    </w:p>
    <w:p w14:paraId="2760BF7B" w14:textId="77777777" w:rsidR="00DE2325" w:rsidRDefault="00DE2325" w:rsidP="00DE2325">
      <w:r>
        <w:t xml:space="preserve">(Auteur : </w:t>
      </w:r>
      <w:proofErr w:type="spellStart"/>
      <w:r>
        <w:t>Sofiène</w:t>
      </w:r>
      <w:proofErr w:type="spellEnd"/>
      <w:r>
        <w:t xml:space="preserve"> Belkhiria)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E2325" w14:paraId="71C29563" w14:textId="77777777" w:rsidTr="00D902BB">
        <w:tblPrEx>
          <w:tblCellMar>
            <w:top w:w="0" w:type="dxa"/>
            <w:bottom w:w="0" w:type="dxa"/>
          </w:tblCellMar>
        </w:tblPrEx>
        <w:tc>
          <w:tcPr>
            <w:tcW w:w="0" w:type="auto"/>
          </w:tcPr>
          <w:p w14:paraId="459EA23B" w14:textId="77777777" w:rsidR="00DE2325" w:rsidRDefault="00DE2325" w:rsidP="00D902BB">
            <w:r>
              <w:t xml:space="preserve">En tant qu'utilisateur, Je veux que les </w:t>
            </w:r>
            <w:proofErr w:type="spellStart"/>
            <w:r>
              <w:t>checkbox</w:t>
            </w:r>
            <w:proofErr w:type="spellEnd"/>
            <w:r>
              <w:t xml:space="preserve"> d'équipe et les courbe s'adapte aux équipes présentes dans mon fichier de donnée.</w:t>
            </w:r>
          </w:p>
        </w:tc>
      </w:tr>
      <w:tr w:rsidR="00DE2325" w14:paraId="2D398434" w14:textId="77777777" w:rsidTr="00D902BB">
        <w:tblPrEx>
          <w:tblCellMar>
            <w:top w:w="0" w:type="dxa"/>
            <w:bottom w:w="0" w:type="dxa"/>
          </w:tblCellMar>
        </w:tblPrEx>
        <w:tc>
          <w:tcPr>
            <w:tcW w:w="0" w:type="auto"/>
          </w:tcPr>
          <w:p w14:paraId="50E9DCA4" w14:textId="77777777" w:rsidR="00DE2325" w:rsidRDefault="00DE2325" w:rsidP="00D902B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1437"/>
              <w:gridCol w:w="7603"/>
            </w:tblGrid>
            <w:tr w:rsidR="00DE2325" w14:paraId="4F09298D" w14:textId="77777777" w:rsidTr="00D902BB">
              <w:tblPrEx>
                <w:tblCellMar>
                  <w:top w:w="0" w:type="dxa"/>
                  <w:bottom w:w="0" w:type="dxa"/>
                </w:tblCellMar>
              </w:tblPrEx>
              <w:tc>
                <w:tcPr>
                  <w:tcW w:w="0" w:type="auto"/>
                </w:tcPr>
                <w:p w14:paraId="36C26C26" w14:textId="77777777" w:rsidR="00DE2325" w:rsidRDefault="00DE2325" w:rsidP="00D902BB">
                  <w:r>
                    <w:t>Nombre de Ligne</w:t>
                  </w:r>
                </w:p>
              </w:tc>
              <w:tc>
                <w:tcPr>
                  <w:tcW w:w="0" w:type="auto"/>
                </w:tcPr>
                <w:p w14:paraId="5BBBCF36" w14:textId="77777777" w:rsidR="00DE2325" w:rsidRDefault="00DE2325" w:rsidP="00D902BB">
                  <w:r>
                    <w:t>Sur le graphique quand aucun filtre n'est appliqué je vois autant de ligne que d'équipe dans mon jeu de donnée</w:t>
                  </w:r>
                </w:p>
              </w:tc>
            </w:tr>
            <w:tr w:rsidR="00DE2325" w14:paraId="6E8AA7AC" w14:textId="77777777" w:rsidTr="00D902BB">
              <w:tblPrEx>
                <w:tblCellMar>
                  <w:top w:w="0" w:type="dxa"/>
                  <w:bottom w:w="0" w:type="dxa"/>
                </w:tblCellMar>
              </w:tblPrEx>
              <w:tc>
                <w:tcPr>
                  <w:tcW w:w="0" w:type="auto"/>
                </w:tcPr>
                <w:p w14:paraId="2D8BE562" w14:textId="77777777" w:rsidR="00DE2325" w:rsidRDefault="00DE2325" w:rsidP="00D902BB">
                  <w:r>
                    <w:t xml:space="preserve">Nombre de </w:t>
                  </w:r>
                  <w:proofErr w:type="spellStart"/>
                  <w:r>
                    <w:t>checkBox</w:t>
                  </w:r>
                  <w:proofErr w:type="spellEnd"/>
                </w:p>
              </w:tc>
              <w:tc>
                <w:tcPr>
                  <w:tcW w:w="0" w:type="auto"/>
                </w:tcPr>
                <w:p w14:paraId="6AEBAE4D" w14:textId="77777777" w:rsidR="00DE2325" w:rsidRDefault="00DE2325" w:rsidP="00D902BB">
                  <w:r>
                    <w:t xml:space="preserve">Sur le page du graphique Quand un fichier a été chargé je vois autant de </w:t>
                  </w:r>
                  <w:proofErr w:type="spellStart"/>
                  <w:r>
                    <w:t>checkbox</w:t>
                  </w:r>
                  <w:proofErr w:type="spellEnd"/>
                  <w:r>
                    <w:t xml:space="preserve"> d'équipe que d'équipe dans mon jeu de donnée et je vois une </w:t>
                  </w:r>
                  <w:proofErr w:type="spellStart"/>
                  <w:r>
                    <w:t>checkBox</w:t>
                  </w:r>
                  <w:proofErr w:type="spellEnd"/>
                  <w:r>
                    <w:t xml:space="preserve"> supplémentaire permettant de tout supprimer.</w:t>
                  </w:r>
                </w:p>
              </w:tc>
            </w:tr>
            <w:tr w:rsidR="00DE2325" w14:paraId="2FA5920C" w14:textId="77777777" w:rsidTr="00D902BB">
              <w:tblPrEx>
                <w:tblCellMar>
                  <w:top w:w="0" w:type="dxa"/>
                  <w:bottom w:w="0" w:type="dxa"/>
                </w:tblCellMar>
              </w:tblPrEx>
              <w:tc>
                <w:tcPr>
                  <w:tcW w:w="0" w:type="auto"/>
                </w:tcPr>
                <w:p w14:paraId="584F5A4F" w14:textId="77777777" w:rsidR="00DE2325" w:rsidRDefault="00DE2325" w:rsidP="00D902BB">
                  <w:r>
                    <w:t xml:space="preserve">Nom des </w:t>
                  </w:r>
                  <w:proofErr w:type="spellStart"/>
                  <w:r>
                    <w:t>checkBox</w:t>
                  </w:r>
                  <w:proofErr w:type="spellEnd"/>
                </w:p>
              </w:tc>
              <w:tc>
                <w:tcPr>
                  <w:tcW w:w="0" w:type="auto"/>
                </w:tcPr>
                <w:p w14:paraId="77486708" w14:textId="77777777" w:rsidR="00DE2325" w:rsidRDefault="00DE2325" w:rsidP="00D902BB">
                  <w:r>
                    <w:t xml:space="preserve">Quand les </w:t>
                  </w:r>
                  <w:proofErr w:type="spellStart"/>
                  <w:r>
                    <w:t>checkbox</w:t>
                  </w:r>
                  <w:proofErr w:type="spellEnd"/>
                  <w:r>
                    <w:t xml:space="preserve"> sont affichée le nom des </w:t>
                  </w:r>
                  <w:proofErr w:type="spellStart"/>
                  <w:r>
                    <w:t>checkBox</w:t>
                  </w:r>
                  <w:proofErr w:type="spellEnd"/>
                  <w:r>
                    <w:t xml:space="preserve"> correspond aux noms des équipes de mon fichier de donnée</w:t>
                  </w:r>
                </w:p>
              </w:tc>
            </w:tr>
          </w:tbl>
          <w:p w14:paraId="7DE09ED0" w14:textId="77777777" w:rsidR="00DE2325" w:rsidRDefault="00DE2325" w:rsidP="00D902BB"/>
        </w:tc>
      </w:tr>
    </w:tbl>
    <w:p w14:paraId="48AB7658" w14:textId="04E0C45B" w:rsidR="000202B4" w:rsidRPr="004B1B9C" w:rsidRDefault="000202B4" w:rsidP="004B1B9C">
      <w:pPr>
        <w:jc w:val="both"/>
        <w:rPr>
          <w:lang w:val="fr-CH"/>
        </w:rPr>
      </w:pPr>
      <w:bookmarkStart w:id="8" w:name="_Toc175917894"/>
    </w:p>
    <w:p w14:paraId="3730A5A1" w14:textId="43A91585" w:rsidR="00AA0785" w:rsidRPr="00A943C5" w:rsidRDefault="00AA0785" w:rsidP="00507BA9">
      <w:pPr>
        <w:pStyle w:val="Titre2"/>
        <w:jc w:val="both"/>
        <w:rPr>
          <w:i w:val="0"/>
          <w:iCs/>
        </w:rPr>
      </w:pPr>
      <w:r w:rsidRPr="00A943C5">
        <w:rPr>
          <w:i w:val="0"/>
          <w:iCs/>
        </w:rPr>
        <w:lastRenderedPageBreak/>
        <w:t>Stratégie de test</w:t>
      </w:r>
      <w:bookmarkEnd w:id="7"/>
      <w:bookmarkEnd w:id="8"/>
    </w:p>
    <w:p w14:paraId="38D073CE" w14:textId="4768D9D5" w:rsidR="004A04AE" w:rsidRDefault="004A04AE" w:rsidP="00507BA9">
      <w:pPr>
        <w:jc w:val="both"/>
      </w:pPr>
    </w:p>
    <w:p w14:paraId="4FA790D7" w14:textId="21A259AE" w:rsidR="004A04AE" w:rsidRDefault="004A04AE" w:rsidP="00507BA9">
      <w:pPr>
        <w:jc w:val="both"/>
      </w:pPr>
      <w:r>
        <w:t>Afin de tester et de vérifier au mieux le fonctionnement de l’application plusieurs tests ont été mis en place tels que :</w:t>
      </w:r>
    </w:p>
    <w:p w14:paraId="56D12331" w14:textId="77777777" w:rsidR="004A04AE" w:rsidRDefault="004A04AE" w:rsidP="00507BA9">
      <w:pPr>
        <w:jc w:val="both"/>
      </w:pPr>
    </w:p>
    <w:p w14:paraId="64B9E183" w14:textId="09CA405B" w:rsidR="004A04AE" w:rsidRDefault="004A04AE" w:rsidP="00507BA9">
      <w:pPr>
        <w:pStyle w:val="Paragraphedeliste"/>
        <w:numPr>
          <w:ilvl w:val="0"/>
          <w:numId w:val="18"/>
        </w:numPr>
        <w:jc w:val="both"/>
      </w:pPr>
      <w:r>
        <w:t>Test unitaire afin de vérifier la logique du code</w:t>
      </w:r>
      <w:r w:rsidR="0028313C">
        <w:t>.</w:t>
      </w:r>
    </w:p>
    <w:p w14:paraId="53A039F6" w14:textId="0AFB1B94" w:rsidR="004A04AE" w:rsidRDefault="004A04AE" w:rsidP="00507BA9">
      <w:pPr>
        <w:pStyle w:val="Paragraphedeliste"/>
        <w:numPr>
          <w:ilvl w:val="0"/>
          <w:numId w:val="18"/>
        </w:numPr>
        <w:jc w:val="both"/>
      </w:pPr>
      <w:r>
        <w:t>Test par les paires afin de vérifier la solidité du code</w:t>
      </w:r>
      <w:r w:rsidR="0028313C">
        <w:t>.</w:t>
      </w:r>
    </w:p>
    <w:p w14:paraId="6CA1E4EF" w14:textId="1064FBB8" w:rsidR="001A3329" w:rsidRDefault="004A04AE" w:rsidP="00507BA9">
      <w:pPr>
        <w:pStyle w:val="Paragraphedeliste"/>
        <w:numPr>
          <w:ilvl w:val="0"/>
          <w:numId w:val="18"/>
        </w:numPr>
        <w:jc w:val="both"/>
      </w:pPr>
      <w:r>
        <w:t>Test par des proche non informaticien afin de vérifier l’affordance et la solidité de l’application en cas d’utilisation inattendue.</w:t>
      </w:r>
    </w:p>
    <w:p w14:paraId="2884938F" w14:textId="77777777" w:rsidR="0028313C" w:rsidRDefault="0028313C" w:rsidP="00507BA9">
      <w:pPr>
        <w:jc w:val="both"/>
      </w:pPr>
    </w:p>
    <w:p w14:paraId="37E29FE7" w14:textId="158B3D31" w:rsidR="0028313C" w:rsidRDefault="0028313C" w:rsidP="00507BA9">
      <w:pPr>
        <w:jc w:val="both"/>
      </w:pPr>
      <w:r>
        <w:t>La stratégie de test à été accès sur les 3 fonctionnalité les plus important du programme qui sont :</w:t>
      </w:r>
    </w:p>
    <w:p w14:paraId="24351B47" w14:textId="2F138F0B" w:rsidR="0028313C" w:rsidRDefault="0028313C" w:rsidP="00507BA9">
      <w:pPr>
        <w:pStyle w:val="Paragraphedeliste"/>
        <w:numPr>
          <w:ilvl w:val="0"/>
          <w:numId w:val="18"/>
        </w:numPr>
        <w:jc w:val="both"/>
      </w:pPr>
      <w:r>
        <w:t>La génération du graphique.</w:t>
      </w:r>
    </w:p>
    <w:p w14:paraId="03A924F2" w14:textId="272D3D57" w:rsidR="0028313C" w:rsidRDefault="0028313C" w:rsidP="00507BA9">
      <w:pPr>
        <w:pStyle w:val="Paragraphedeliste"/>
        <w:numPr>
          <w:ilvl w:val="0"/>
          <w:numId w:val="18"/>
        </w:numPr>
        <w:jc w:val="both"/>
      </w:pPr>
      <w:r>
        <w:t xml:space="preserve">L’importation des données via un fichier. </w:t>
      </w:r>
      <w:proofErr w:type="spellStart"/>
      <w:proofErr w:type="gramStart"/>
      <w:r>
        <w:t>json</w:t>
      </w:r>
      <w:proofErr w:type="spellEnd"/>
      <w:proofErr w:type="gramEnd"/>
      <w:r>
        <w:t xml:space="preserve"> adéquat.</w:t>
      </w:r>
    </w:p>
    <w:p w14:paraId="6A15440D" w14:textId="1AC8551F" w:rsidR="0028313C" w:rsidRDefault="0028313C" w:rsidP="00507BA9">
      <w:pPr>
        <w:pStyle w:val="Paragraphedeliste"/>
        <w:numPr>
          <w:ilvl w:val="0"/>
          <w:numId w:val="18"/>
        </w:numPr>
        <w:jc w:val="both"/>
      </w:pPr>
      <w:r>
        <w:t>Les différents filtres du graphique</w:t>
      </w:r>
    </w:p>
    <w:p w14:paraId="3BEC666F" w14:textId="77777777" w:rsidR="0028313C" w:rsidRDefault="0028313C" w:rsidP="00507BA9">
      <w:pPr>
        <w:jc w:val="both"/>
      </w:pPr>
    </w:p>
    <w:p w14:paraId="7D290024" w14:textId="3D5F03F7" w:rsidR="0028313C" w:rsidRDefault="0028313C" w:rsidP="00507BA9">
      <w:pPr>
        <w:jc w:val="both"/>
      </w:pPr>
      <w:r>
        <w:t>Chaque type de test permets de vérifier ces points de différentes manières</w:t>
      </w:r>
      <w:r w:rsidR="004960EA">
        <w:t>.</w:t>
      </w:r>
    </w:p>
    <w:p w14:paraId="60F20E1A" w14:textId="0732DC23" w:rsidR="004960EA" w:rsidRDefault="004960EA" w:rsidP="00507BA9">
      <w:pPr>
        <w:pStyle w:val="Paragraphedeliste"/>
        <w:numPr>
          <w:ilvl w:val="0"/>
          <w:numId w:val="19"/>
        </w:numPr>
        <w:jc w:val="both"/>
      </w:pPr>
      <w:r>
        <w:t>Génération du graphique.</w:t>
      </w:r>
    </w:p>
    <w:p w14:paraId="53A5B4DD" w14:textId="4FB0C3A6" w:rsidR="004960EA" w:rsidRDefault="004960EA" w:rsidP="00507BA9">
      <w:pPr>
        <w:pStyle w:val="Paragraphedeliste"/>
        <w:numPr>
          <w:ilvl w:val="1"/>
          <w:numId w:val="19"/>
        </w:numPr>
        <w:jc w:val="both"/>
      </w:pPr>
      <w:r>
        <w:t>Le test unitaire si dessous vérifie que le graphique générer n’est pas vide</w:t>
      </w:r>
      <w:r w:rsidR="00DC0FA0">
        <w:t xml:space="preserve"> : </w:t>
      </w:r>
      <w:r w:rsidR="00DC0FA0" w:rsidRPr="00DC0FA0">
        <w:rPr>
          <w:noProof/>
        </w:rPr>
        <w:drawing>
          <wp:inline distT="0" distB="0" distL="0" distR="0" wp14:anchorId="4B4E87A1" wp14:editId="3DDCAF9A">
            <wp:extent cx="4951530" cy="2914142"/>
            <wp:effectExtent l="0" t="0" r="1905" b="635"/>
            <wp:docPr id="28419504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95046" name="Image 1" descr="Une image contenant texte, capture d’écran, logiciel, affichag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3764" cy="2927227"/>
                    </a:xfrm>
                    <a:prstGeom prst="rect">
                      <a:avLst/>
                    </a:prstGeom>
                  </pic:spPr>
                </pic:pic>
              </a:graphicData>
            </a:graphic>
          </wp:inline>
        </w:drawing>
      </w:r>
    </w:p>
    <w:p w14:paraId="2206AB53" w14:textId="1CDE962B" w:rsidR="004960EA" w:rsidRDefault="004960EA" w:rsidP="00507BA9">
      <w:pPr>
        <w:pStyle w:val="Paragraphedeliste"/>
        <w:numPr>
          <w:ilvl w:val="1"/>
          <w:numId w:val="19"/>
        </w:numPr>
        <w:jc w:val="both"/>
      </w:pPr>
      <w:r>
        <w:t>Le test par les paires à permis de vérifier que peu importe combien de fois on charge le même fichier le graphique ne change pas.</w:t>
      </w:r>
    </w:p>
    <w:p w14:paraId="4E8893DA" w14:textId="0BD42F2F" w:rsidR="004960EA" w:rsidRDefault="004960EA" w:rsidP="00507BA9">
      <w:pPr>
        <w:pStyle w:val="Paragraphedeliste"/>
        <w:numPr>
          <w:ilvl w:val="1"/>
          <w:numId w:val="19"/>
        </w:numPr>
        <w:jc w:val="both"/>
      </w:pPr>
      <w:r>
        <w:t>Le test par des utilisateurs a permis de tester et d’assurer le bon fonctionnement du graphique malgré des zoom et dézoome continue.</w:t>
      </w:r>
    </w:p>
    <w:p w14:paraId="1A214C21" w14:textId="221B2A4F" w:rsidR="004960EA" w:rsidRDefault="004960EA" w:rsidP="00507BA9">
      <w:pPr>
        <w:pStyle w:val="Paragraphedeliste"/>
        <w:numPr>
          <w:ilvl w:val="0"/>
          <w:numId w:val="19"/>
        </w:numPr>
        <w:jc w:val="both"/>
      </w:pPr>
      <w:r>
        <w:t>Importation des données via un fichier.</w:t>
      </w:r>
    </w:p>
    <w:p w14:paraId="1DD56F97" w14:textId="5B33663C" w:rsidR="004960EA" w:rsidRDefault="004960EA" w:rsidP="00507BA9">
      <w:pPr>
        <w:pStyle w:val="Paragraphedeliste"/>
        <w:numPr>
          <w:ilvl w:val="1"/>
          <w:numId w:val="19"/>
        </w:numPr>
        <w:jc w:val="both"/>
      </w:pPr>
      <w:r>
        <w:t>Le test unitaire ci-dessous vérifie</w:t>
      </w:r>
      <w:r w:rsidR="00B31108">
        <w:t xml:space="preserve"> que la classe </w:t>
      </w:r>
      <w:proofErr w:type="spellStart"/>
      <w:r w:rsidR="00B31108">
        <w:t>DataSelection.cs</w:t>
      </w:r>
      <w:proofErr w:type="spellEnd"/>
      <w:r w:rsidR="00B31108">
        <w:t xml:space="preserve"> ne soit pas vide</w:t>
      </w:r>
      <w:r w:rsidR="00DC0FA0">
        <w:t xml:space="preserve"> et que les variables contenant les informations des équipes soit </w:t>
      </w:r>
      <w:r w:rsidR="00DC0FA0">
        <w:lastRenderedPageBreak/>
        <w:t>du bon type</w:t>
      </w:r>
      <w:r w:rsidR="00B31108">
        <w:t xml:space="preserve"> une fois que la méthode </w:t>
      </w:r>
      <w:proofErr w:type="spellStart"/>
      <w:r w:rsidR="00B31108">
        <w:t>LoadData</w:t>
      </w:r>
      <w:proofErr w:type="spellEnd"/>
      <w:r w:rsidR="00B31108">
        <w:t xml:space="preserve"> ait été effectuée</w:t>
      </w:r>
      <w:r w:rsidR="00DC0FA0">
        <w:t> :</w:t>
      </w:r>
      <w:r w:rsidR="00DC0FA0" w:rsidRPr="00DC0FA0">
        <w:rPr>
          <w:noProof/>
        </w:rPr>
        <w:t xml:space="preserve"> </w:t>
      </w:r>
      <w:r w:rsidR="00DC0FA0" w:rsidRPr="00DC0FA0">
        <w:rPr>
          <w:noProof/>
        </w:rPr>
        <w:drawing>
          <wp:inline distT="0" distB="0" distL="0" distR="0" wp14:anchorId="572908AA" wp14:editId="6CFF3B8D">
            <wp:extent cx="4951095" cy="1876722"/>
            <wp:effectExtent l="0" t="0" r="1905" b="9525"/>
            <wp:docPr id="94266848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68482" name="Image 1" descr="Une image contenant texte, capture d’écran, Police&#10;&#10;Description générée automatiquement"/>
                    <pic:cNvPicPr/>
                  </pic:nvPicPr>
                  <pic:blipFill>
                    <a:blip r:embed="rId15"/>
                    <a:stretch>
                      <a:fillRect/>
                    </a:stretch>
                  </pic:blipFill>
                  <pic:spPr>
                    <a:xfrm>
                      <a:off x="0" y="0"/>
                      <a:ext cx="5097502" cy="1932218"/>
                    </a:xfrm>
                    <a:prstGeom prst="rect">
                      <a:avLst/>
                    </a:prstGeom>
                  </pic:spPr>
                </pic:pic>
              </a:graphicData>
            </a:graphic>
          </wp:inline>
        </w:drawing>
      </w:r>
    </w:p>
    <w:p w14:paraId="1D97DB3D" w14:textId="39544BDF" w:rsidR="00B31108" w:rsidRDefault="00B31108" w:rsidP="00507BA9">
      <w:pPr>
        <w:pStyle w:val="Paragraphedeliste"/>
        <w:numPr>
          <w:ilvl w:val="1"/>
          <w:numId w:val="19"/>
        </w:numPr>
        <w:jc w:val="both"/>
      </w:pPr>
      <w:r>
        <w:t xml:space="preserve">Le test par les paires a permis d’assurer la gestion d’erreur du code dans le cas où les clefs du fichier. </w:t>
      </w:r>
      <w:proofErr w:type="spellStart"/>
      <w:proofErr w:type="gramStart"/>
      <w:r>
        <w:t>json</w:t>
      </w:r>
      <w:proofErr w:type="spellEnd"/>
      <w:proofErr w:type="gramEnd"/>
      <w:r>
        <w:t xml:space="preserve"> ne correspondent pas à celle attendue ou que les valeurs de ses clef ne soient pas du bon type</w:t>
      </w:r>
      <w:r w:rsidR="00A94973">
        <w:t>.</w:t>
      </w:r>
    </w:p>
    <w:p w14:paraId="7D92C6AC" w14:textId="77777777" w:rsidR="00507BA9" w:rsidRDefault="00507BA9" w:rsidP="00507BA9">
      <w:pPr>
        <w:jc w:val="both"/>
      </w:pPr>
    </w:p>
    <w:p w14:paraId="2B223C1F" w14:textId="77777777" w:rsidR="00507BA9" w:rsidRDefault="00507BA9" w:rsidP="00507BA9">
      <w:pPr>
        <w:jc w:val="both"/>
      </w:pPr>
    </w:p>
    <w:p w14:paraId="6E95F718" w14:textId="77777777" w:rsidR="00507BA9" w:rsidRDefault="00507BA9" w:rsidP="00507BA9">
      <w:pPr>
        <w:jc w:val="both"/>
      </w:pPr>
    </w:p>
    <w:p w14:paraId="37521F8E" w14:textId="77777777" w:rsidR="00507BA9" w:rsidRDefault="00507BA9" w:rsidP="00507BA9">
      <w:pPr>
        <w:jc w:val="both"/>
      </w:pPr>
    </w:p>
    <w:p w14:paraId="3559C2B7" w14:textId="77777777" w:rsidR="00507BA9" w:rsidRDefault="00507BA9" w:rsidP="00507BA9">
      <w:pPr>
        <w:jc w:val="both"/>
      </w:pPr>
    </w:p>
    <w:p w14:paraId="5764CBE2" w14:textId="77777777" w:rsidR="00507BA9" w:rsidRDefault="00507BA9" w:rsidP="00507BA9">
      <w:pPr>
        <w:jc w:val="both"/>
      </w:pPr>
    </w:p>
    <w:p w14:paraId="1378C4F0" w14:textId="7A2B6F40" w:rsidR="00B31108" w:rsidRDefault="00B31108" w:rsidP="00507BA9">
      <w:pPr>
        <w:pStyle w:val="Paragraphedeliste"/>
        <w:numPr>
          <w:ilvl w:val="0"/>
          <w:numId w:val="19"/>
        </w:numPr>
        <w:jc w:val="both"/>
      </w:pPr>
      <w:r>
        <w:t>Filtres du graphique</w:t>
      </w:r>
      <w:r w:rsidR="00A94973">
        <w:t>.</w:t>
      </w:r>
    </w:p>
    <w:p w14:paraId="1B6B2EA6" w14:textId="34C697CC" w:rsidR="00A94973" w:rsidRDefault="00A94973" w:rsidP="00507BA9">
      <w:pPr>
        <w:pStyle w:val="Paragraphedeliste"/>
        <w:numPr>
          <w:ilvl w:val="1"/>
          <w:numId w:val="19"/>
        </w:numPr>
        <w:jc w:val="both"/>
      </w:pPr>
      <w:r>
        <w:t xml:space="preserve">Le test unitaire ci-dessous permet de vérifier que la listes des </w:t>
      </w:r>
      <w:r w:rsidR="00DC0FA0">
        <w:t>équipes</w:t>
      </w:r>
      <w:r>
        <w:t xml:space="preserve"> afficher dans le graphique soit équivalente à la liste des </w:t>
      </w:r>
      <w:r w:rsidR="00DC0FA0">
        <w:t>équipes</w:t>
      </w:r>
      <w:r>
        <w:t xml:space="preserve"> devant être afficher dans les filtres</w:t>
      </w:r>
      <w:r w:rsidR="00DC0FA0">
        <w:t> :</w:t>
      </w:r>
      <w:r w:rsidR="00507BA9" w:rsidRPr="00507BA9">
        <w:rPr>
          <w:noProof/>
        </w:rPr>
        <w:t xml:space="preserve"> </w:t>
      </w:r>
      <w:r w:rsidR="00507BA9" w:rsidRPr="00507BA9">
        <w:rPr>
          <w:noProof/>
        </w:rPr>
        <w:drawing>
          <wp:inline distT="0" distB="0" distL="0" distR="0" wp14:anchorId="0AE30C91" wp14:editId="476895DF">
            <wp:extent cx="4915814" cy="3434025"/>
            <wp:effectExtent l="0" t="0" r="0" b="0"/>
            <wp:docPr id="1702871143"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71143" name="Image 1" descr="Une image contenant texte, capture d’écran, logiciel&#10;&#10;Description générée automatiquement"/>
                    <pic:cNvPicPr/>
                  </pic:nvPicPr>
                  <pic:blipFill>
                    <a:blip r:embed="rId16"/>
                    <a:stretch>
                      <a:fillRect/>
                    </a:stretch>
                  </pic:blipFill>
                  <pic:spPr>
                    <a:xfrm>
                      <a:off x="0" y="0"/>
                      <a:ext cx="4958637" cy="3463940"/>
                    </a:xfrm>
                    <a:prstGeom prst="rect">
                      <a:avLst/>
                    </a:prstGeom>
                  </pic:spPr>
                </pic:pic>
              </a:graphicData>
            </a:graphic>
          </wp:inline>
        </w:drawing>
      </w:r>
    </w:p>
    <w:p w14:paraId="22DB748A" w14:textId="4D96D22E" w:rsidR="00A94973" w:rsidRDefault="00A94973" w:rsidP="00507BA9">
      <w:pPr>
        <w:pStyle w:val="Paragraphedeliste"/>
        <w:numPr>
          <w:ilvl w:val="1"/>
          <w:numId w:val="19"/>
        </w:numPr>
        <w:jc w:val="both"/>
      </w:pPr>
      <w:r>
        <w:t xml:space="preserve">Les différents tests par les paires ont testé la cohérence d’affichage entre le filtre des équipes et du filtre sur jours (Capacité des deux types de filtre à être activer en même temps). </w:t>
      </w:r>
    </w:p>
    <w:p w14:paraId="13D262FD" w14:textId="03446459" w:rsidR="00507BA9" w:rsidRDefault="00A94973" w:rsidP="00507BA9">
      <w:pPr>
        <w:pStyle w:val="Paragraphedeliste"/>
        <w:numPr>
          <w:ilvl w:val="1"/>
          <w:numId w:val="19"/>
        </w:numPr>
        <w:jc w:val="both"/>
      </w:pPr>
      <w:r>
        <w:lastRenderedPageBreak/>
        <w:t>Les différents tests réaliser par les utilisateurs ont permis d’identifier certains bugs liés à l’utilisation de plusieurs filtres</w:t>
      </w:r>
      <w:r w:rsidR="00507BA9">
        <w:t>, exemple :</w:t>
      </w:r>
    </w:p>
    <w:p w14:paraId="62CE103E" w14:textId="1215FDAB" w:rsidR="00507BA9" w:rsidRDefault="00507BA9" w:rsidP="00507BA9">
      <w:pPr>
        <w:pStyle w:val="Paragraphedeliste"/>
        <w:numPr>
          <w:ilvl w:val="2"/>
          <w:numId w:val="18"/>
        </w:numPr>
        <w:jc w:val="both"/>
      </w:pPr>
      <w:r>
        <w:t>Un crash de l’application avait lieu si tous les jours été décoché.</w:t>
      </w:r>
    </w:p>
    <w:p w14:paraId="330D9DD3" w14:textId="77777777" w:rsidR="00507BA9" w:rsidRDefault="00507BA9" w:rsidP="00507BA9">
      <w:pPr>
        <w:jc w:val="both"/>
      </w:pPr>
    </w:p>
    <w:p w14:paraId="38DB698C" w14:textId="4761631A" w:rsidR="00507BA9" w:rsidRDefault="00507BA9" w:rsidP="00507BA9">
      <w:pPr>
        <w:pStyle w:val="Titre2"/>
        <w:jc w:val="both"/>
        <w:rPr>
          <w:i w:val="0"/>
          <w:iCs/>
        </w:rPr>
      </w:pPr>
      <w:r>
        <w:rPr>
          <w:i w:val="0"/>
          <w:iCs/>
        </w:rPr>
        <w:t>Ajout test possible</w:t>
      </w:r>
    </w:p>
    <w:p w14:paraId="3CEF2ADA" w14:textId="4EA1B10C" w:rsidR="00507BA9" w:rsidRDefault="00507BA9" w:rsidP="00507BA9">
      <w:pPr>
        <w:jc w:val="both"/>
      </w:pPr>
      <w:r>
        <w:t xml:space="preserve">Bien que ces tests soient efficaces ils ne sont néanmoins pas suffisants </w:t>
      </w:r>
      <w:r w:rsidR="00012A4D">
        <w:t>dû</w:t>
      </w:r>
      <w:r>
        <w:t xml:space="preserve"> à leur petit nombre, vous trouverez donc ci-dessous une liste de test pouvant être ajouter au programme afin de diminuer le</w:t>
      </w:r>
      <w:r w:rsidR="00012A4D">
        <w:t xml:space="preserve"> risque de mauvaise logique des méthodes du code :</w:t>
      </w:r>
    </w:p>
    <w:p w14:paraId="7A1D08FA" w14:textId="08FF303E" w:rsidR="00012A4D" w:rsidRDefault="00012A4D" w:rsidP="00012A4D">
      <w:pPr>
        <w:pStyle w:val="Paragraphedeliste"/>
        <w:numPr>
          <w:ilvl w:val="0"/>
          <w:numId w:val="18"/>
        </w:numPr>
        <w:jc w:val="both"/>
      </w:pPr>
      <w:r>
        <w:t xml:space="preserve">Ajout d’un test sur la méthode </w:t>
      </w:r>
      <w:proofErr w:type="spellStart"/>
      <w:r>
        <w:t>CreateGraph</w:t>
      </w:r>
      <w:proofErr w:type="spellEnd"/>
      <w:r>
        <w:t xml:space="preserve"> afin de vérifier la logique sur le filtre concernant les jours sélectionner par l’utilisateur soit correct.</w:t>
      </w:r>
    </w:p>
    <w:p w14:paraId="7B943A5E" w14:textId="5CC79289" w:rsidR="00012A4D" w:rsidRDefault="00012A4D" w:rsidP="00012A4D">
      <w:pPr>
        <w:pStyle w:val="Paragraphedeliste"/>
        <w:numPr>
          <w:ilvl w:val="0"/>
          <w:numId w:val="18"/>
        </w:numPr>
        <w:jc w:val="both"/>
      </w:pPr>
      <w:r>
        <w:t xml:space="preserve">Ajout d’un test sur la méthode </w:t>
      </w:r>
      <w:proofErr w:type="spellStart"/>
      <w:r>
        <w:t>loadFile</w:t>
      </w:r>
      <w:proofErr w:type="spellEnd"/>
      <w:r>
        <w:t xml:space="preserve"> afin de vérifier la gestion d’erreur dans le cas ou l’utilisateur charge un </w:t>
      </w:r>
      <w:r w:rsidR="00DE2325">
        <w:t xml:space="preserve">fichier. </w:t>
      </w:r>
      <w:proofErr w:type="spellStart"/>
      <w:proofErr w:type="gramStart"/>
      <w:r w:rsidR="00DE2325">
        <w:t>json</w:t>
      </w:r>
      <w:proofErr w:type="spellEnd"/>
      <w:proofErr w:type="gramEnd"/>
      <w:r>
        <w:t xml:space="preserve"> non valide.</w:t>
      </w:r>
    </w:p>
    <w:p w14:paraId="17CF3029" w14:textId="3A2FB5C0" w:rsidR="009D45C7" w:rsidRPr="00507BA9" w:rsidRDefault="00012A4D" w:rsidP="009D45C7">
      <w:pPr>
        <w:pStyle w:val="Paragraphedeliste"/>
        <w:numPr>
          <w:ilvl w:val="0"/>
          <w:numId w:val="18"/>
        </w:numPr>
        <w:jc w:val="both"/>
      </w:pPr>
      <w:r>
        <w:t xml:space="preserve">Ajout d’un test sur la méthode </w:t>
      </w:r>
      <w:proofErr w:type="spellStart"/>
      <w:r>
        <w:t>CreateGraph</w:t>
      </w:r>
      <w:proofErr w:type="spellEnd"/>
      <w:r>
        <w:t xml:space="preserve"> afin de </w:t>
      </w:r>
      <w:r w:rsidR="009D45C7">
        <w:t>vérifier que les données dans le graphique soit bien basé sur la liste d’équipe qui lui est fournie.</w:t>
      </w:r>
    </w:p>
    <w:p w14:paraId="0B7EEB1E" w14:textId="5CFA2585" w:rsidR="009D45C7" w:rsidRDefault="009D45C7" w:rsidP="009D45C7">
      <w:pPr>
        <w:pStyle w:val="Titre2"/>
        <w:jc w:val="both"/>
        <w:rPr>
          <w:i w:val="0"/>
          <w:iCs/>
        </w:rPr>
      </w:pPr>
      <w:r>
        <w:rPr>
          <w:i w:val="0"/>
          <w:iCs/>
        </w:rPr>
        <w:t>Donnée à prévoir</w:t>
      </w:r>
    </w:p>
    <w:p w14:paraId="79EF4A53" w14:textId="71F87802" w:rsidR="00AA0785" w:rsidRPr="009D45C7" w:rsidRDefault="009D45C7" w:rsidP="009D45C7">
      <w:r>
        <w:t xml:space="preserve">Lien vers un </w:t>
      </w:r>
      <w:r w:rsidR="00DE2325">
        <w:t xml:space="preserve">fichier. </w:t>
      </w:r>
      <w:proofErr w:type="spellStart"/>
      <w:proofErr w:type="gramStart"/>
      <w:r w:rsidR="00DE2325">
        <w:t>json</w:t>
      </w:r>
      <w:proofErr w:type="spellEnd"/>
      <w:proofErr w:type="gramEnd"/>
      <w:r>
        <w:t xml:space="preserve"> correctement formé et remplit afin de pouvoir inscrire le lien du fichier dans le test de la méthode </w:t>
      </w:r>
      <w:proofErr w:type="spellStart"/>
      <w:r>
        <w:t>loadFile</w:t>
      </w:r>
      <w:proofErr w:type="spellEnd"/>
      <w:r>
        <w:t>.</w:t>
      </w:r>
    </w:p>
    <w:p w14:paraId="6C034FA8" w14:textId="77777777" w:rsidR="00AA0785" w:rsidRPr="00A943C5" w:rsidRDefault="00AA0785" w:rsidP="00507BA9">
      <w:pPr>
        <w:pStyle w:val="En-tte"/>
        <w:ind w:firstLine="360"/>
        <w:jc w:val="both"/>
        <w:rPr>
          <w:i/>
          <w:iCs/>
          <w:szCs w:val="14"/>
        </w:rPr>
      </w:pPr>
    </w:p>
    <w:p w14:paraId="387317D9" w14:textId="77777777" w:rsidR="00AA0785" w:rsidRPr="0049659A" w:rsidRDefault="00AA0785" w:rsidP="00507BA9">
      <w:pPr>
        <w:pStyle w:val="Titre1"/>
        <w:tabs>
          <w:tab w:val="num" w:pos="360"/>
        </w:tabs>
        <w:jc w:val="both"/>
      </w:pPr>
      <w:bookmarkStart w:id="9" w:name="_Toc71703259"/>
      <w:bookmarkStart w:id="10" w:name="_Toc175917895"/>
      <w:r w:rsidRPr="0049659A">
        <w:t>R</w:t>
      </w:r>
      <w:bookmarkEnd w:id="9"/>
      <w:r w:rsidR="00684B3D">
        <w:t>éalisation</w:t>
      </w:r>
      <w:bookmarkEnd w:id="10"/>
    </w:p>
    <w:p w14:paraId="60484252" w14:textId="376D257F" w:rsidR="006D125C" w:rsidRDefault="003A0F9C" w:rsidP="006D125C">
      <w:pPr>
        <w:pStyle w:val="Titre2"/>
        <w:jc w:val="both"/>
        <w:rPr>
          <w:i w:val="0"/>
          <w:iCs/>
        </w:rPr>
      </w:pPr>
      <w:bookmarkStart w:id="11" w:name="_Toc175917896"/>
      <w:bookmarkStart w:id="12" w:name="_Toc25553317"/>
      <w:bookmarkStart w:id="13" w:name="_Toc71691022"/>
      <w:r w:rsidRPr="006D125C">
        <w:rPr>
          <w:i w:val="0"/>
          <w:iCs/>
        </w:rPr>
        <w:t>Points de design spécifiques</w:t>
      </w:r>
      <w:bookmarkEnd w:id="11"/>
    </w:p>
    <w:p w14:paraId="658C0E5A" w14:textId="7C38189E" w:rsidR="006D125C" w:rsidRDefault="006D125C" w:rsidP="006D125C">
      <w:r>
        <w:t>Durant la réalisation du projet, plusieurs contraintes et surprise sont apparue, ces contraintes ont pu ralentir le développement de l’application voir changer la logique même de celle-ci afin de les résoudre/contourné.</w:t>
      </w:r>
    </w:p>
    <w:p w14:paraId="3FA03C75" w14:textId="77777777" w:rsidR="006D125C" w:rsidRDefault="006D125C" w:rsidP="006D125C"/>
    <w:p w14:paraId="7951B253" w14:textId="61B2B9AB" w:rsidR="006D125C" w:rsidRDefault="006D125C" w:rsidP="006D125C">
      <w:r>
        <w:t>Vous trouverez donc ci-dessous la liste des plus grandes contraintes rencontrée.</w:t>
      </w:r>
    </w:p>
    <w:p w14:paraId="172B41F7" w14:textId="77777777" w:rsidR="006D125C" w:rsidRDefault="006D125C" w:rsidP="006D125C"/>
    <w:p w14:paraId="24848436" w14:textId="1C209E8A" w:rsidR="006D125C" w:rsidRDefault="006D125C" w:rsidP="006D125C">
      <w:pPr>
        <w:pStyle w:val="Titre3"/>
      </w:pPr>
      <w:r>
        <w:t>Récupération des données via API</w:t>
      </w:r>
    </w:p>
    <w:p w14:paraId="188C840E" w14:textId="77777777" w:rsidR="003872F7" w:rsidRPr="003872F7" w:rsidRDefault="003872F7" w:rsidP="003872F7"/>
    <w:p w14:paraId="743016C5" w14:textId="1D8BE21C" w:rsidR="003872F7" w:rsidRPr="003872F7" w:rsidRDefault="003872F7" w:rsidP="003872F7">
      <w:pPr>
        <w:rPr>
          <w:i/>
          <w:iCs/>
          <w:u w:val="single"/>
        </w:rPr>
      </w:pPr>
      <w:r>
        <w:rPr>
          <w:i/>
          <w:iCs/>
          <w:u w:val="single"/>
        </w:rPr>
        <w:t>Contexte/Problème</w:t>
      </w:r>
    </w:p>
    <w:p w14:paraId="77037C4E" w14:textId="2AFBD01E" w:rsidR="006D125C" w:rsidRDefault="003807C7" w:rsidP="006D125C">
      <w:r>
        <w:t>La première étape</w:t>
      </w:r>
      <w:r w:rsidR="006D125C">
        <w:t xml:space="preserve"> à avoir été implémentée était la lecture des données via un </w:t>
      </w:r>
      <w:r>
        <w:t xml:space="preserve">fichier. </w:t>
      </w:r>
      <w:proofErr w:type="spellStart"/>
      <w:proofErr w:type="gramStart"/>
      <w:r>
        <w:t>json</w:t>
      </w:r>
      <w:proofErr w:type="spellEnd"/>
      <w:proofErr w:type="gramEnd"/>
      <w:r w:rsidR="006D125C">
        <w:t xml:space="preserve"> cependant, au départ, </w:t>
      </w:r>
      <w:r>
        <w:t>une API devait être utiliser, celle-ci n’a néanmoins pas pu être utiliser du au format monétaire de celle-ci, en effet, pour pouvoir récupérer les données des saison passée un abonnement payant était nécessaire et les données de la saison actuelle ne pouvait pas non plus être utiliser dû à l’intersaison.</w:t>
      </w:r>
    </w:p>
    <w:p w14:paraId="09A1CD38" w14:textId="77777777" w:rsidR="003872F7" w:rsidRDefault="003872F7" w:rsidP="006D125C"/>
    <w:p w14:paraId="249AE75F" w14:textId="6C41BC9A" w:rsidR="003807C7" w:rsidRPr="003872F7" w:rsidRDefault="003872F7" w:rsidP="006D125C">
      <w:pPr>
        <w:rPr>
          <w:i/>
          <w:iCs/>
          <w:u w:val="single"/>
        </w:rPr>
      </w:pPr>
      <w:r>
        <w:rPr>
          <w:i/>
          <w:iCs/>
          <w:u w:val="single"/>
        </w:rPr>
        <w:t xml:space="preserve">Conséquence </w:t>
      </w:r>
    </w:p>
    <w:p w14:paraId="57A7BC0D" w14:textId="4D4F04C4" w:rsidR="003807C7" w:rsidRDefault="003807C7" w:rsidP="006D125C">
      <w:r>
        <w:t>Cet imprévu a forcé le redémarrage du projet deux fois, la première fois 3 semaine après le début du projet afin de lire un fichier .CSV puis une deuxième fois 3 jours plus tard afin de lire un fichier. JSON, ce changement a été effectué afin de rendre compatible les données lues par l’application et les données récupérer depuis l’API afin facilité son intégration dans le futur.</w:t>
      </w:r>
    </w:p>
    <w:p w14:paraId="1A5367A4" w14:textId="77777777" w:rsidR="003807C7" w:rsidRDefault="003807C7" w:rsidP="006D125C"/>
    <w:p w14:paraId="49E7F46F" w14:textId="34095C06" w:rsidR="00026270" w:rsidRDefault="00807502" w:rsidP="00026270">
      <w:pPr>
        <w:pStyle w:val="Titre3"/>
      </w:pPr>
      <w:r>
        <w:t>Conversion date format chaine de caractère en numéros de jour</w:t>
      </w:r>
    </w:p>
    <w:p w14:paraId="061C0572" w14:textId="77777777" w:rsidR="003872F7" w:rsidRPr="003872F7" w:rsidRDefault="003872F7" w:rsidP="003872F7"/>
    <w:p w14:paraId="0DC1B603" w14:textId="21ABDAE7" w:rsidR="003872F7" w:rsidRPr="003872F7" w:rsidRDefault="003872F7" w:rsidP="003872F7">
      <w:pPr>
        <w:rPr>
          <w:i/>
          <w:iCs/>
          <w:u w:val="single"/>
        </w:rPr>
      </w:pPr>
      <w:r>
        <w:rPr>
          <w:i/>
          <w:iCs/>
          <w:u w:val="single"/>
        </w:rPr>
        <w:lastRenderedPageBreak/>
        <w:t>Contexte</w:t>
      </w:r>
    </w:p>
    <w:p w14:paraId="6815B4E6" w14:textId="68B3F6F5" w:rsidR="00026270" w:rsidRDefault="00FC5704" w:rsidP="00026270">
      <w:r>
        <w:t>Suite de</w:t>
      </w:r>
      <w:r w:rsidR="00026270">
        <w:t xml:space="preserve"> la récupération </w:t>
      </w:r>
      <w:r>
        <w:t>des données</w:t>
      </w:r>
      <w:r w:rsidR="00026270">
        <w:t xml:space="preserve"> brut </w:t>
      </w:r>
      <w:r>
        <w:t>à</w:t>
      </w:r>
      <w:r w:rsidR="00026270">
        <w:t xml:space="preserve"> partir du fichier. JSON, il était nécessaire de les filtrée afin de ne garder que </w:t>
      </w:r>
      <w:r>
        <w:t>les données souhaitées</w:t>
      </w:r>
      <w:r w:rsidR="00026270">
        <w:t xml:space="preserve"> à savoir : </w:t>
      </w:r>
    </w:p>
    <w:p w14:paraId="5ED5B84E" w14:textId="46B54236" w:rsidR="00026270" w:rsidRDefault="00026270" w:rsidP="00026270">
      <w:pPr>
        <w:pStyle w:val="Paragraphedeliste"/>
        <w:numPr>
          <w:ilvl w:val="0"/>
          <w:numId w:val="18"/>
        </w:numPr>
      </w:pPr>
      <w:r>
        <w:t>Nom de l’équipe</w:t>
      </w:r>
      <w:r w:rsidR="00FC5704">
        <w:t>.</w:t>
      </w:r>
    </w:p>
    <w:p w14:paraId="0FEC583E" w14:textId="32B9EC0F" w:rsidR="00026270" w:rsidRDefault="00026270" w:rsidP="00026270">
      <w:pPr>
        <w:pStyle w:val="Paragraphedeliste"/>
        <w:numPr>
          <w:ilvl w:val="0"/>
          <w:numId w:val="18"/>
        </w:numPr>
      </w:pPr>
      <w:r>
        <w:t>Liste contenant tous les scores de l’équipe et le numéro du jour de la semaine ou le score a été effectué</w:t>
      </w:r>
      <w:r w:rsidR="00FC5704">
        <w:t>.</w:t>
      </w:r>
    </w:p>
    <w:p w14:paraId="76F90DF2" w14:textId="77777777" w:rsidR="003872F7" w:rsidRDefault="003872F7" w:rsidP="003872F7"/>
    <w:p w14:paraId="1F8E8437" w14:textId="2E00916F" w:rsidR="00FC5704" w:rsidRPr="003872F7" w:rsidRDefault="003872F7" w:rsidP="00FC5704">
      <w:pPr>
        <w:rPr>
          <w:i/>
          <w:iCs/>
          <w:u w:val="single"/>
        </w:rPr>
      </w:pPr>
      <w:r>
        <w:rPr>
          <w:i/>
          <w:iCs/>
          <w:u w:val="single"/>
        </w:rPr>
        <w:t>Problème</w:t>
      </w:r>
    </w:p>
    <w:p w14:paraId="74D7565C" w14:textId="2203A9E0" w:rsidR="00FC5704" w:rsidRDefault="00FC5704" w:rsidP="00FC5704">
      <w:r>
        <w:t>Cependant les dates du fichier sont sous un format particulier comme ceci :</w:t>
      </w:r>
      <w:r w:rsidRPr="00FC5704">
        <w:rPr>
          <w:noProof/>
        </w:rPr>
        <w:t xml:space="preserve"> </w:t>
      </w:r>
      <w:r w:rsidRPr="00FC5704">
        <w:rPr>
          <w:noProof/>
        </w:rPr>
        <w:drawing>
          <wp:inline distT="0" distB="0" distL="0" distR="0" wp14:anchorId="5DDC4AA6" wp14:editId="4F419526">
            <wp:extent cx="2076465" cy="238127"/>
            <wp:effectExtent l="0" t="0" r="0" b="9525"/>
            <wp:docPr id="1020997475" name="Image 1" descr="Une image contenant Police, Graphique,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97475" name="Image 1" descr="Une image contenant Police, Graphique, capture d’écran, texte&#10;&#10;Description générée automatiquement"/>
                    <pic:cNvPicPr/>
                  </pic:nvPicPr>
                  <pic:blipFill>
                    <a:blip r:embed="rId17"/>
                    <a:stretch>
                      <a:fillRect/>
                    </a:stretch>
                  </pic:blipFill>
                  <pic:spPr>
                    <a:xfrm>
                      <a:off x="0" y="0"/>
                      <a:ext cx="2076465" cy="238127"/>
                    </a:xfrm>
                    <a:prstGeom prst="rect">
                      <a:avLst/>
                    </a:prstGeom>
                  </pic:spPr>
                </pic:pic>
              </a:graphicData>
            </a:graphic>
          </wp:inline>
        </w:drawing>
      </w:r>
    </w:p>
    <w:p w14:paraId="54221BDD" w14:textId="66D820C5" w:rsidR="00FC5704" w:rsidRDefault="00FC5704" w:rsidP="00FC5704"/>
    <w:p w14:paraId="75788D18" w14:textId="1E4D1CB1" w:rsidR="003872F7" w:rsidRPr="003872F7" w:rsidRDefault="003872F7" w:rsidP="00FC5704">
      <w:pPr>
        <w:rPr>
          <w:i/>
          <w:iCs/>
          <w:u w:val="single"/>
        </w:rPr>
      </w:pPr>
      <w:r>
        <w:rPr>
          <w:i/>
          <w:iCs/>
          <w:u w:val="single"/>
        </w:rPr>
        <w:t>Solution</w:t>
      </w:r>
    </w:p>
    <w:p w14:paraId="5D79FFFE" w14:textId="2471BB33" w:rsidR="003872F7" w:rsidRDefault="00807502" w:rsidP="006D125C">
      <w:r>
        <w:t>Une méthode « </w:t>
      </w:r>
      <w:proofErr w:type="spellStart"/>
      <w:r w:rsidRPr="00807502">
        <w:rPr>
          <w:lang w:val="fr-CH"/>
        </w:rPr>
        <w:t>ConvertStringDateToNumberOfDay</w:t>
      </w:r>
      <w:proofErr w:type="spellEnd"/>
      <w:r>
        <w:rPr>
          <w:lang w:val="fr-CH"/>
        </w:rPr>
        <w:t> » a donc été créée afin d’effectuer la conversion.</w:t>
      </w:r>
    </w:p>
    <w:p w14:paraId="50E70642" w14:textId="77777777" w:rsidR="00026270" w:rsidRDefault="00026270" w:rsidP="006D125C"/>
    <w:p w14:paraId="7C617841" w14:textId="5D1EC849" w:rsidR="00026270" w:rsidRDefault="00026270" w:rsidP="00026270">
      <w:pPr>
        <w:pStyle w:val="Titre3"/>
      </w:pPr>
      <w:r>
        <w:t>Création d’un grap</w:t>
      </w:r>
      <w:r w:rsidR="00807502">
        <w:t>hique</w:t>
      </w:r>
    </w:p>
    <w:p w14:paraId="7858B45E" w14:textId="77777777" w:rsidR="003872F7" w:rsidRPr="003872F7" w:rsidRDefault="003872F7" w:rsidP="003872F7"/>
    <w:p w14:paraId="2C473FFB" w14:textId="4B53BA68" w:rsidR="003872F7" w:rsidRPr="003872F7" w:rsidRDefault="003872F7" w:rsidP="003872F7">
      <w:pPr>
        <w:rPr>
          <w:i/>
          <w:iCs/>
          <w:u w:val="single"/>
        </w:rPr>
      </w:pPr>
      <w:r>
        <w:rPr>
          <w:i/>
          <w:iCs/>
          <w:u w:val="single"/>
        </w:rPr>
        <w:t xml:space="preserve">Nécessité </w:t>
      </w:r>
    </w:p>
    <w:p w14:paraId="1639876F" w14:textId="3EE3B859" w:rsidR="00026270" w:rsidRDefault="00807502" w:rsidP="006D125C">
      <w:r>
        <w:t>Lors de la création du graph :</w:t>
      </w:r>
    </w:p>
    <w:p w14:paraId="53B7F06F" w14:textId="1D584DBA" w:rsidR="00807502" w:rsidRDefault="00807502" w:rsidP="00807502">
      <w:pPr>
        <w:pStyle w:val="Paragraphedeliste"/>
        <w:numPr>
          <w:ilvl w:val="0"/>
          <w:numId w:val="18"/>
        </w:numPr>
      </w:pPr>
      <w:r>
        <w:t xml:space="preserve">Ordonnée de manière croissante la liste des scores en fonction </w:t>
      </w:r>
      <w:r w:rsidR="003872F7">
        <w:t>du numéro</w:t>
      </w:r>
      <w:r>
        <w:t xml:space="preserve"> du jour du score.</w:t>
      </w:r>
    </w:p>
    <w:p w14:paraId="1BE4CDFB" w14:textId="1EA635CC" w:rsidR="00807502" w:rsidRDefault="00807502" w:rsidP="00807502">
      <w:pPr>
        <w:pStyle w:val="Paragraphedeliste"/>
        <w:numPr>
          <w:ilvl w:val="0"/>
          <w:numId w:val="18"/>
        </w:numPr>
      </w:pPr>
      <w:r>
        <w:t>Conversion de toutes les valeurs numériques en « double » nécessaire au fonctionnement de Scott Plot.</w:t>
      </w:r>
    </w:p>
    <w:p w14:paraId="7591FB45" w14:textId="77777777" w:rsidR="00026270" w:rsidRDefault="00026270" w:rsidP="006D125C"/>
    <w:p w14:paraId="0E06BD32" w14:textId="431C355E" w:rsidR="003807C7" w:rsidRDefault="00026270" w:rsidP="003807C7">
      <w:pPr>
        <w:pStyle w:val="Titre3"/>
      </w:pPr>
      <w:r>
        <w:t>Affichage des jours sur l’axe X du graph</w:t>
      </w:r>
      <w:r w:rsidR="00807502">
        <w:t>ique</w:t>
      </w:r>
    </w:p>
    <w:p w14:paraId="65D45B85" w14:textId="77777777" w:rsidR="003872F7" w:rsidRDefault="003872F7" w:rsidP="003872F7"/>
    <w:p w14:paraId="3C88856E" w14:textId="78A857D3" w:rsidR="003872F7" w:rsidRPr="003872F7" w:rsidRDefault="003872F7" w:rsidP="003872F7">
      <w:pPr>
        <w:rPr>
          <w:i/>
          <w:iCs/>
          <w:u w:val="single"/>
        </w:rPr>
      </w:pPr>
      <w:r>
        <w:rPr>
          <w:i/>
          <w:iCs/>
          <w:u w:val="single"/>
        </w:rPr>
        <w:t>Problème</w:t>
      </w:r>
    </w:p>
    <w:p w14:paraId="0217C81A" w14:textId="77777777" w:rsidR="003872F7" w:rsidRDefault="00807502" w:rsidP="00026270">
      <w:r>
        <w:t>Un imprévu a été rencontré lors de la création du graphique, en effets Scott Plot n’accepte que des valeurs de type « double » sur l’axe X</w:t>
      </w:r>
      <w:r w:rsidR="003872F7">
        <w:t>.</w:t>
      </w:r>
    </w:p>
    <w:p w14:paraId="6760A98A" w14:textId="77777777" w:rsidR="003872F7" w:rsidRDefault="003872F7" w:rsidP="00026270"/>
    <w:p w14:paraId="617CACF5" w14:textId="7FA73C19" w:rsidR="003872F7" w:rsidRPr="003872F7" w:rsidRDefault="003872F7" w:rsidP="00026270">
      <w:pPr>
        <w:rPr>
          <w:i/>
          <w:iCs/>
          <w:u w:val="single"/>
        </w:rPr>
      </w:pPr>
      <w:r>
        <w:rPr>
          <w:i/>
          <w:iCs/>
          <w:u w:val="single"/>
        </w:rPr>
        <w:t>Solution</w:t>
      </w:r>
    </w:p>
    <w:p w14:paraId="63E5BA14" w14:textId="12B4545C" w:rsidR="00026270" w:rsidRDefault="003872F7" w:rsidP="00026270">
      <w:pPr>
        <w:rPr>
          <w:lang w:val="fr-CH"/>
        </w:rPr>
      </w:pPr>
      <w:r>
        <w:t>Après une heure de recherche la méthode « </w:t>
      </w:r>
      <w:proofErr w:type="spellStart"/>
      <w:r w:rsidRPr="003872F7">
        <w:rPr>
          <w:lang w:val="fr-CH"/>
        </w:rPr>
        <w:t>SetTicks</w:t>
      </w:r>
      <w:proofErr w:type="spellEnd"/>
      <w:r>
        <w:rPr>
          <w:lang w:val="fr-CH"/>
        </w:rPr>
        <w:t xml:space="preserve"> » </w:t>
      </w:r>
      <w:proofErr w:type="spellStart"/>
      <w:r>
        <w:rPr>
          <w:lang w:val="fr-CH"/>
        </w:rPr>
        <w:t>à</w:t>
      </w:r>
      <w:proofErr w:type="spellEnd"/>
      <w:r>
        <w:rPr>
          <w:lang w:val="fr-CH"/>
        </w:rPr>
        <w:t xml:space="preserve"> été découvertes permettant d’afficher un tableau de « string » tant qu’un tableau de « double » permet de servir d’index.</w:t>
      </w:r>
    </w:p>
    <w:p w14:paraId="1244FD36" w14:textId="77777777" w:rsidR="003872F7" w:rsidRDefault="003872F7" w:rsidP="00026270">
      <w:pPr>
        <w:rPr>
          <w:lang w:val="fr-CH"/>
        </w:rPr>
      </w:pPr>
    </w:p>
    <w:p w14:paraId="13F2B487" w14:textId="7D53732D" w:rsidR="003872F7" w:rsidRPr="00026270" w:rsidRDefault="003872F7" w:rsidP="00026270">
      <w:r>
        <w:rPr>
          <w:i/>
          <w:iCs/>
          <w:u w:val="single"/>
          <w:lang w:val="fr-CH"/>
        </w:rPr>
        <w:t>Exemple</w:t>
      </w:r>
      <w:r>
        <w:rPr>
          <w:lang w:val="fr-CH"/>
        </w:rPr>
        <w:t xml:space="preserve"> :</w:t>
      </w:r>
      <w:r w:rsidRPr="003872F7">
        <w:rPr>
          <w:noProof/>
        </w:rPr>
        <w:t xml:space="preserve"> </w:t>
      </w:r>
      <w:r w:rsidRPr="003872F7">
        <w:rPr>
          <w:noProof/>
          <w:lang w:val="fr-CH"/>
        </w:rPr>
        <w:drawing>
          <wp:inline distT="0" distB="0" distL="0" distR="0" wp14:anchorId="17F9D788" wp14:editId="7915E0C8">
            <wp:extent cx="5759450" cy="167005"/>
            <wp:effectExtent l="0" t="0" r="0" b="4445"/>
            <wp:docPr id="13069876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87696" name=""/>
                    <pic:cNvPicPr/>
                  </pic:nvPicPr>
                  <pic:blipFill>
                    <a:blip r:embed="rId18"/>
                    <a:stretch>
                      <a:fillRect/>
                    </a:stretch>
                  </pic:blipFill>
                  <pic:spPr>
                    <a:xfrm>
                      <a:off x="0" y="0"/>
                      <a:ext cx="5759450" cy="167005"/>
                    </a:xfrm>
                    <a:prstGeom prst="rect">
                      <a:avLst/>
                    </a:prstGeom>
                  </pic:spPr>
                </pic:pic>
              </a:graphicData>
            </a:graphic>
          </wp:inline>
        </w:drawing>
      </w:r>
    </w:p>
    <w:p w14:paraId="17099C01" w14:textId="653F6F41" w:rsidR="003807C7" w:rsidRDefault="003872F7" w:rsidP="003872F7">
      <w:pPr>
        <w:pStyle w:val="Paragraphedeliste"/>
        <w:numPr>
          <w:ilvl w:val="0"/>
          <w:numId w:val="18"/>
        </w:numPr>
      </w:pPr>
      <w:proofErr w:type="spellStart"/>
      <w:proofErr w:type="gramStart"/>
      <w:r>
        <w:t>dayOfWeek</w:t>
      </w:r>
      <w:proofErr w:type="spellEnd"/>
      <w:proofErr w:type="gramEnd"/>
      <w:r>
        <w:t xml:space="preserve"> sers de tableaux d’index.</w:t>
      </w:r>
    </w:p>
    <w:p w14:paraId="584354A9" w14:textId="4DBCF63D" w:rsidR="003872F7" w:rsidRDefault="003872F7" w:rsidP="003872F7">
      <w:pPr>
        <w:pStyle w:val="Paragraphedeliste"/>
        <w:numPr>
          <w:ilvl w:val="0"/>
          <w:numId w:val="18"/>
        </w:numPr>
      </w:pPr>
      <w:proofErr w:type="spellStart"/>
      <w:proofErr w:type="gramStart"/>
      <w:r>
        <w:t>daysToShow</w:t>
      </w:r>
      <w:proofErr w:type="spellEnd"/>
      <w:proofErr w:type="gramEnd"/>
      <w:r>
        <w:t>… sers de tableaux de « string ».</w:t>
      </w:r>
    </w:p>
    <w:p w14:paraId="6829BBDD" w14:textId="77777777" w:rsidR="003807C7" w:rsidRPr="006D125C" w:rsidRDefault="003807C7" w:rsidP="006D125C"/>
    <w:p w14:paraId="642FE47B" w14:textId="06A41271" w:rsidR="009733EE" w:rsidRDefault="009733EE" w:rsidP="009733EE">
      <w:pPr>
        <w:pStyle w:val="Titre3"/>
      </w:pPr>
      <w:r>
        <w:t>Filtre des jours affichée</w:t>
      </w:r>
    </w:p>
    <w:p w14:paraId="016CD6F4" w14:textId="4928A2FF" w:rsidR="006D125C" w:rsidRDefault="006D125C" w:rsidP="006D125C"/>
    <w:p w14:paraId="2057F0DD" w14:textId="537EE2B0" w:rsidR="009733EE" w:rsidRDefault="009733EE" w:rsidP="006D125C">
      <w:pPr>
        <w:rPr>
          <w:i/>
          <w:iCs/>
          <w:u w:val="single"/>
        </w:rPr>
      </w:pPr>
      <w:r>
        <w:rPr>
          <w:i/>
          <w:iCs/>
          <w:u w:val="single"/>
        </w:rPr>
        <w:t>Problème</w:t>
      </w:r>
    </w:p>
    <w:p w14:paraId="237F54CC" w14:textId="2A6F6382" w:rsidR="009733EE" w:rsidRDefault="009733EE" w:rsidP="006D125C">
      <w:r>
        <w:t>Scott Plot ne permet pas de rendre invisible un point précis d’une ligne.</w:t>
      </w:r>
    </w:p>
    <w:p w14:paraId="280732C1" w14:textId="77777777" w:rsidR="009733EE" w:rsidRDefault="009733EE" w:rsidP="006D125C"/>
    <w:p w14:paraId="33E226B7" w14:textId="1A857D0F" w:rsidR="009733EE" w:rsidRDefault="009733EE" w:rsidP="006D125C">
      <w:pPr>
        <w:rPr>
          <w:i/>
          <w:iCs/>
          <w:u w:val="single"/>
        </w:rPr>
      </w:pPr>
      <w:r>
        <w:rPr>
          <w:i/>
          <w:iCs/>
          <w:u w:val="single"/>
        </w:rPr>
        <w:t>Conséquence</w:t>
      </w:r>
    </w:p>
    <w:p w14:paraId="49EA6D0C" w14:textId="3A9CB8D2" w:rsidR="009733EE" w:rsidRDefault="009733EE" w:rsidP="006D125C">
      <w:r>
        <w:t>Il est donc impossible de désafficher un jour sans recréer toute la ligne.</w:t>
      </w:r>
    </w:p>
    <w:p w14:paraId="7185EFDE" w14:textId="77777777" w:rsidR="009733EE" w:rsidRDefault="009733EE" w:rsidP="006D125C"/>
    <w:p w14:paraId="0E7E4E33" w14:textId="09658931" w:rsidR="009733EE" w:rsidRDefault="009733EE" w:rsidP="006D125C">
      <w:pPr>
        <w:rPr>
          <w:i/>
          <w:iCs/>
          <w:u w:val="single"/>
        </w:rPr>
      </w:pPr>
      <w:r>
        <w:rPr>
          <w:i/>
          <w:iCs/>
          <w:u w:val="single"/>
        </w:rPr>
        <w:lastRenderedPageBreak/>
        <w:t>Solution</w:t>
      </w:r>
    </w:p>
    <w:p w14:paraId="7BF2A207" w14:textId="1247C1DA" w:rsidR="009733EE" w:rsidRDefault="009733EE" w:rsidP="006D125C">
      <w:r>
        <w:t>La solution a donc été de modifier la création d’une ligne afin qu’elle prenne en compte les jour voulant être affiché par l’utilisateur voici les étapes effectuées afin d’y parvenir :</w:t>
      </w:r>
    </w:p>
    <w:p w14:paraId="1D794174" w14:textId="40588FCD" w:rsidR="009733EE" w:rsidRDefault="009733EE" w:rsidP="009733EE">
      <w:pPr>
        <w:pStyle w:val="Paragraphedeliste"/>
        <w:numPr>
          <w:ilvl w:val="0"/>
          <w:numId w:val="18"/>
        </w:numPr>
      </w:pPr>
      <w:r>
        <w:t>Création d’une liste contenante tous les jours ainsi que leurs numéros.</w:t>
      </w:r>
    </w:p>
    <w:p w14:paraId="52BF6B97" w14:textId="5101BC49" w:rsidR="009733EE" w:rsidRDefault="009733EE" w:rsidP="009733EE">
      <w:pPr>
        <w:pStyle w:val="Paragraphedeliste"/>
        <w:numPr>
          <w:ilvl w:val="0"/>
          <w:numId w:val="18"/>
        </w:numPr>
      </w:pPr>
      <w:r>
        <w:t xml:space="preserve">Création </w:t>
      </w:r>
      <w:r w:rsidR="00EE00DB">
        <w:t>d’une liste contenante</w:t>
      </w:r>
      <w:r>
        <w:t xml:space="preserve"> tous les jours </w:t>
      </w:r>
      <w:r w:rsidR="00EE00DB">
        <w:t>coché par l’utilisateur.</w:t>
      </w:r>
    </w:p>
    <w:p w14:paraId="71E95210" w14:textId="476CEF2E" w:rsidR="00EE00DB" w:rsidRDefault="00EE00DB" w:rsidP="00EE00DB">
      <w:pPr>
        <w:pStyle w:val="Paragraphedeliste"/>
        <w:numPr>
          <w:ilvl w:val="0"/>
          <w:numId w:val="18"/>
        </w:numPr>
      </w:pPr>
      <w:r>
        <w:t xml:space="preserve">Attribution d’un numéro de jour à chaque jour coché </w:t>
      </w:r>
      <w:proofErr w:type="gramStart"/>
      <w:r>
        <w:t>a</w:t>
      </w:r>
      <w:proofErr w:type="gramEnd"/>
      <w:r>
        <w:t xml:space="preserve"> partir de la liste de base. </w:t>
      </w:r>
      <w:r w:rsidRPr="00EE00DB">
        <w:rPr>
          <w:noProof/>
        </w:rPr>
        <w:drawing>
          <wp:inline distT="0" distB="0" distL="0" distR="0" wp14:anchorId="35CEF49C" wp14:editId="6DE3151F">
            <wp:extent cx="4933986" cy="1343035"/>
            <wp:effectExtent l="0" t="0" r="0" b="9525"/>
            <wp:docPr id="28787919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79193" name="Image 1" descr="Une image contenant texte, capture d’écran, Police&#10;&#10;Description générée automatiquement"/>
                    <pic:cNvPicPr/>
                  </pic:nvPicPr>
                  <pic:blipFill>
                    <a:blip r:embed="rId19"/>
                    <a:stretch>
                      <a:fillRect/>
                    </a:stretch>
                  </pic:blipFill>
                  <pic:spPr>
                    <a:xfrm>
                      <a:off x="0" y="0"/>
                      <a:ext cx="4933986" cy="1343035"/>
                    </a:xfrm>
                    <a:prstGeom prst="rect">
                      <a:avLst/>
                    </a:prstGeom>
                  </pic:spPr>
                </pic:pic>
              </a:graphicData>
            </a:graphic>
          </wp:inline>
        </w:drawing>
      </w:r>
    </w:p>
    <w:p w14:paraId="30155010" w14:textId="7440639B" w:rsidR="00EE00DB" w:rsidRDefault="00EE00DB" w:rsidP="00EE00DB">
      <w:pPr>
        <w:pStyle w:val="Paragraphedeliste"/>
        <w:numPr>
          <w:ilvl w:val="0"/>
          <w:numId w:val="18"/>
        </w:numPr>
      </w:pPr>
      <w:r>
        <w:t>Suppression de toutes les lignes du graphique.</w:t>
      </w:r>
    </w:p>
    <w:p w14:paraId="0B8046AD" w14:textId="29F3EB2F" w:rsidR="00DF7AB6" w:rsidRDefault="00EE00DB" w:rsidP="00DF7AB6">
      <w:pPr>
        <w:pStyle w:val="Paragraphedeliste"/>
        <w:numPr>
          <w:ilvl w:val="0"/>
          <w:numId w:val="18"/>
        </w:numPr>
      </w:pPr>
      <w:r>
        <w:t xml:space="preserve">Création de </w:t>
      </w:r>
      <w:r w:rsidR="00DF7AB6">
        <w:t>nouvelle ligne</w:t>
      </w:r>
      <w:r>
        <w:t xml:space="preserve"> en prenant en compte du nombre de jour à affiché.</w:t>
      </w:r>
      <w:r w:rsidR="00DF7AB6" w:rsidRPr="00DF7AB6">
        <w:rPr>
          <w:noProof/>
        </w:rPr>
        <w:t xml:space="preserve"> </w:t>
      </w:r>
      <w:r w:rsidR="00DF7AB6" w:rsidRPr="00DF7AB6">
        <w:rPr>
          <w:noProof/>
        </w:rPr>
        <w:drawing>
          <wp:inline distT="0" distB="0" distL="0" distR="0" wp14:anchorId="79022B4D" wp14:editId="634432D7">
            <wp:extent cx="2876571" cy="1981214"/>
            <wp:effectExtent l="0" t="0" r="9525" b="0"/>
            <wp:docPr id="163061152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1523" name="Image 1" descr="Une image contenant texte, capture d’écran, Police&#10;&#10;Description générée automatiquement"/>
                    <pic:cNvPicPr/>
                  </pic:nvPicPr>
                  <pic:blipFill>
                    <a:blip r:embed="rId20"/>
                    <a:stretch>
                      <a:fillRect/>
                    </a:stretch>
                  </pic:blipFill>
                  <pic:spPr>
                    <a:xfrm>
                      <a:off x="0" y="0"/>
                      <a:ext cx="2876571" cy="1981214"/>
                    </a:xfrm>
                    <a:prstGeom prst="rect">
                      <a:avLst/>
                    </a:prstGeom>
                  </pic:spPr>
                </pic:pic>
              </a:graphicData>
            </a:graphic>
          </wp:inline>
        </w:drawing>
      </w:r>
    </w:p>
    <w:p w14:paraId="3D83CDDB" w14:textId="57A88BDA" w:rsidR="00DF7AB6" w:rsidRDefault="00DF7AB6" w:rsidP="00DF7AB6">
      <w:pPr>
        <w:pStyle w:val="Paragraphedeliste"/>
        <w:numPr>
          <w:ilvl w:val="0"/>
          <w:numId w:val="18"/>
        </w:numPr>
      </w:pPr>
      <w:r>
        <w:rPr>
          <w:noProof/>
        </w:rPr>
        <w:t>Désafficher les équipes n’étant cochée.</w:t>
      </w:r>
    </w:p>
    <w:p w14:paraId="53CEADD5" w14:textId="4F97168C" w:rsidR="00DE2325" w:rsidRDefault="00DE2325" w:rsidP="00DE2325">
      <w:pPr>
        <w:pStyle w:val="Titre3"/>
      </w:pPr>
      <w:r>
        <w:t xml:space="preserve">Filtre des </w:t>
      </w:r>
      <w:r>
        <w:t>équipes</w:t>
      </w:r>
      <w:r>
        <w:t xml:space="preserve"> affichée</w:t>
      </w:r>
    </w:p>
    <w:p w14:paraId="6287FA70" w14:textId="77777777" w:rsidR="00DE2325" w:rsidRDefault="00DE2325" w:rsidP="00DE2325"/>
    <w:p w14:paraId="70407DC1" w14:textId="6D68EC3A" w:rsidR="00DE2325" w:rsidRDefault="00DE2325" w:rsidP="00DE2325">
      <w:pPr>
        <w:rPr>
          <w:i/>
          <w:iCs/>
          <w:u w:val="single"/>
        </w:rPr>
      </w:pPr>
      <w:r>
        <w:rPr>
          <w:i/>
          <w:iCs/>
          <w:u w:val="single"/>
        </w:rPr>
        <w:t>Problème</w:t>
      </w:r>
    </w:p>
    <w:p w14:paraId="70E434F9" w14:textId="6A2F4AD0" w:rsidR="00DE2325" w:rsidRDefault="00DE2325" w:rsidP="00DE2325">
      <w:r>
        <w:t>Scott Plot ne permet pas de savoir quand l’utilisateur clique sur un des labels de la partie Label de graph.</w:t>
      </w:r>
    </w:p>
    <w:p w14:paraId="6CCBF9ED" w14:textId="77777777" w:rsidR="00DE2325" w:rsidRDefault="00DE2325" w:rsidP="00DE2325"/>
    <w:p w14:paraId="026FE286" w14:textId="0C6E28D9" w:rsidR="00DE2325" w:rsidRDefault="00DE2325" w:rsidP="00DE2325">
      <w:pPr>
        <w:rPr>
          <w:i/>
          <w:iCs/>
          <w:u w:val="single"/>
        </w:rPr>
      </w:pPr>
      <w:r>
        <w:rPr>
          <w:i/>
          <w:iCs/>
          <w:u w:val="single"/>
        </w:rPr>
        <w:t>Conséquence</w:t>
      </w:r>
    </w:p>
    <w:p w14:paraId="21C10702" w14:textId="71685BF4" w:rsidR="00DE2325" w:rsidRDefault="00DE2325" w:rsidP="00DE2325">
      <w:pPr>
        <w:pStyle w:val="Paragraphedeliste"/>
        <w:numPr>
          <w:ilvl w:val="0"/>
          <w:numId w:val="18"/>
        </w:numPr>
      </w:pPr>
      <w:r>
        <w:t xml:space="preserve">Impossibilité de gérer les filtres d’équipe directement dans la partie label et obligation de créer une partie dédiée dans le </w:t>
      </w:r>
      <w:proofErr w:type="spellStart"/>
      <w:r>
        <w:t>form</w:t>
      </w:r>
      <w:proofErr w:type="spellEnd"/>
      <w:r>
        <w:t>.</w:t>
      </w:r>
    </w:p>
    <w:p w14:paraId="0C4FF09C" w14:textId="2C3077B3" w:rsidR="00DE2325" w:rsidRPr="00DE2325" w:rsidRDefault="00DE2325" w:rsidP="00DE2325">
      <w:pPr>
        <w:pStyle w:val="Paragraphedeliste"/>
        <w:numPr>
          <w:ilvl w:val="0"/>
          <w:numId w:val="18"/>
        </w:numPr>
      </w:pPr>
      <w:r>
        <w:t xml:space="preserve">Impossibilité de réaliser certains tests de la story « </w:t>
      </w:r>
      <w:r>
        <w:rPr>
          <w:rFonts w:ascii="Helvetica" w:hAnsi="Helvetica" w:cs="Helvetica"/>
          <w:color w:val="111111"/>
          <w:shd w:val="clear" w:color="auto" w:fill="F4F4F9"/>
        </w:rPr>
        <w:t>Filtrage des ligne</w:t>
      </w:r>
      <w:r>
        <w:rPr>
          <w:rFonts w:ascii="Helvetica" w:hAnsi="Helvetica" w:cs="Helvetica"/>
          <w:color w:val="111111"/>
          <w:shd w:val="clear" w:color="auto" w:fill="F4F4F9"/>
        </w:rPr>
        <w:t> ».</w:t>
      </w:r>
    </w:p>
    <w:p w14:paraId="2818702B" w14:textId="77777777" w:rsidR="00DE2325" w:rsidRDefault="00DE2325" w:rsidP="00DE2325"/>
    <w:p w14:paraId="7C549BA6" w14:textId="72CC8EF7" w:rsidR="00DE2325" w:rsidRDefault="00DE2325" w:rsidP="00DE2325">
      <w:pPr>
        <w:rPr>
          <w:i/>
          <w:iCs/>
          <w:u w:val="single"/>
        </w:rPr>
      </w:pPr>
      <w:r>
        <w:rPr>
          <w:i/>
          <w:iCs/>
          <w:u w:val="single"/>
        </w:rPr>
        <w:t>Solution</w:t>
      </w:r>
    </w:p>
    <w:p w14:paraId="7EE0DE5D" w14:textId="03C95F41" w:rsidR="00DE2325" w:rsidRPr="00DE2325" w:rsidRDefault="00DE2325" w:rsidP="00DE2325">
      <w:r>
        <w:t xml:space="preserve">Création d’un panelle dédié contenant des </w:t>
      </w:r>
      <w:proofErr w:type="spellStart"/>
      <w:r>
        <w:t>checkboxs</w:t>
      </w:r>
      <w:proofErr w:type="spellEnd"/>
      <w:r>
        <w:t xml:space="preserve"> dans le </w:t>
      </w:r>
      <w:proofErr w:type="spellStart"/>
      <w:r>
        <w:t>form</w:t>
      </w:r>
      <w:proofErr w:type="spellEnd"/>
      <w:r>
        <w:t xml:space="preserve"> afin de savoir quelle équipe afficher.  </w:t>
      </w:r>
    </w:p>
    <w:p w14:paraId="75001E90" w14:textId="77777777" w:rsidR="00DE2325" w:rsidRDefault="00DE2325" w:rsidP="00DE2325"/>
    <w:p w14:paraId="6B7BE76D" w14:textId="77777777" w:rsidR="00DE2325" w:rsidRPr="00DE2325" w:rsidRDefault="00DE2325" w:rsidP="00DE2325"/>
    <w:p w14:paraId="78743A57" w14:textId="77777777" w:rsidR="00DE2325" w:rsidRPr="00DE2325" w:rsidRDefault="00DE2325" w:rsidP="00DE2325"/>
    <w:p w14:paraId="58A2AA65" w14:textId="77777777" w:rsidR="00FD3342" w:rsidRDefault="00FD3342" w:rsidP="00507BA9">
      <w:pPr>
        <w:pStyle w:val="Titre2"/>
        <w:jc w:val="both"/>
        <w:rPr>
          <w:i w:val="0"/>
          <w:iCs/>
        </w:rPr>
      </w:pPr>
      <w:bookmarkStart w:id="14" w:name="_Toc175917900"/>
      <w:r>
        <w:rPr>
          <w:i w:val="0"/>
          <w:iCs/>
        </w:rPr>
        <w:lastRenderedPageBreak/>
        <w:t>Déroulement</w:t>
      </w:r>
      <w:bookmarkEnd w:id="14"/>
    </w:p>
    <w:p w14:paraId="0DFE9532" w14:textId="5D3ECB7B" w:rsidR="00DF7AB6" w:rsidRDefault="00DF7AB6" w:rsidP="00DF7AB6">
      <w:r>
        <w:t>Majoritairement les user stories se sont bien passé sans problèmes cependant certaines d’entre elle ont été ponctué par des imprévus :</w:t>
      </w:r>
    </w:p>
    <w:p w14:paraId="23949CE2" w14:textId="77777777" w:rsidR="00DF7AB6" w:rsidRDefault="00DF7AB6" w:rsidP="00DF7AB6"/>
    <w:p w14:paraId="3A98DF6F" w14:textId="7007EBBE" w:rsidR="00DF7AB6" w:rsidRDefault="00DF7AB6" w:rsidP="00DF7AB6">
      <w:pPr>
        <w:pStyle w:val="Titre3"/>
      </w:pPr>
      <w:r>
        <w:t>Choix du fichier de graph</w:t>
      </w:r>
    </w:p>
    <w:p w14:paraId="79E26612" w14:textId="77777777" w:rsidR="00DF7AB6" w:rsidRDefault="00DF7AB6" w:rsidP="00DF7AB6"/>
    <w:p w14:paraId="13B6A2C6" w14:textId="7AF9E381" w:rsidR="00DF7AB6" w:rsidRPr="00DF7AB6" w:rsidRDefault="00E55426" w:rsidP="00DF7AB6">
      <w:pPr>
        <w:rPr>
          <w:i/>
          <w:iCs/>
          <w:u w:val="single"/>
        </w:rPr>
      </w:pPr>
      <w:r>
        <w:rPr>
          <w:i/>
          <w:iCs/>
          <w:u w:val="single"/>
        </w:rPr>
        <w:t>Contexte</w:t>
      </w:r>
    </w:p>
    <w:p w14:paraId="6B5FDEEB" w14:textId="53ED4070" w:rsidR="00DF7AB6" w:rsidRDefault="00DF7AB6" w:rsidP="00DF7AB6">
      <w:r>
        <w:t>Bien que la réalisation de cette story à été plutôt rapide, son ajout a cré</w:t>
      </w:r>
      <w:r w:rsidR="00E55426">
        <w:t>é</w:t>
      </w:r>
      <w:r>
        <w:t xml:space="preserve"> certains bug</w:t>
      </w:r>
      <w:r w:rsidR="00E55426">
        <w:t>s</w:t>
      </w:r>
      <w:r>
        <w:t xml:space="preserve"> dans le code spécialement quand </w:t>
      </w:r>
      <w:r w:rsidR="00E55426">
        <w:t>l’utilisateur charge un fichier et que le graph n’est pas vide.</w:t>
      </w:r>
    </w:p>
    <w:p w14:paraId="076CA786" w14:textId="77777777" w:rsidR="00E55426" w:rsidRDefault="00E55426" w:rsidP="00DF7AB6"/>
    <w:p w14:paraId="789053D6" w14:textId="5358A96A" w:rsidR="00E55426" w:rsidRDefault="00E55426" w:rsidP="00DF7AB6">
      <w:pPr>
        <w:rPr>
          <w:i/>
          <w:iCs/>
          <w:u w:val="single"/>
        </w:rPr>
      </w:pPr>
      <w:r>
        <w:rPr>
          <w:i/>
          <w:iCs/>
          <w:u w:val="single"/>
        </w:rPr>
        <w:t>Problème</w:t>
      </w:r>
    </w:p>
    <w:p w14:paraId="36E22D57" w14:textId="51A875B6" w:rsidR="00E55426" w:rsidRDefault="00E55426" w:rsidP="00E55426">
      <w:pPr>
        <w:pStyle w:val="Paragraphedeliste"/>
        <w:numPr>
          <w:ilvl w:val="0"/>
          <w:numId w:val="18"/>
        </w:numPr>
      </w:pPr>
      <w:r>
        <w:t>Création de ligne par de dessus les anciennes sans les supprimer.</w:t>
      </w:r>
    </w:p>
    <w:p w14:paraId="59A1A99B" w14:textId="78FF0990" w:rsidR="00E55426" w:rsidRDefault="00E55426" w:rsidP="00E55426">
      <w:pPr>
        <w:pStyle w:val="Paragraphedeliste"/>
        <w:numPr>
          <w:ilvl w:val="0"/>
          <w:numId w:val="18"/>
        </w:numPr>
      </w:pPr>
      <w:r>
        <w:t xml:space="preserve">Création des certaines </w:t>
      </w:r>
      <w:proofErr w:type="spellStart"/>
      <w:r>
        <w:t>checkbox</w:t>
      </w:r>
      <w:proofErr w:type="spellEnd"/>
      <w:r>
        <w:t xml:space="preserve"> en doublant.</w:t>
      </w:r>
    </w:p>
    <w:p w14:paraId="3DF5FDDC" w14:textId="77777777" w:rsidR="00E55426" w:rsidRDefault="00E55426" w:rsidP="00E55426"/>
    <w:p w14:paraId="1304E77C" w14:textId="59C6EE4D" w:rsidR="00E55426" w:rsidRDefault="00E55426" w:rsidP="00E55426">
      <w:pPr>
        <w:rPr>
          <w:i/>
          <w:iCs/>
          <w:u w:val="single"/>
        </w:rPr>
      </w:pPr>
      <w:r>
        <w:rPr>
          <w:i/>
          <w:iCs/>
          <w:u w:val="single"/>
        </w:rPr>
        <w:t>Conséquence</w:t>
      </w:r>
    </w:p>
    <w:p w14:paraId="0286455D" w14:textId="7EDA8E87" w:rsidR="00E55426" w:rsidRDefault="00E55426" w:rsidP="00E55426">
      <w:pPr>
        <w:pStyle w:val="Paragraphedeliste"/>
        <w:numPr>
          <w:ilvl w:val="0"/>
          <w:numId w:val="18"/>
        </w:numPr>
      </w:pPr>
      <w:r>
        <w:t>Filtre inutilisable.</w:t>
      </w:r>
    </w:p>
    <w:p w14:paraId="4888B005" w14:textId="4E8ED4C7" w:rsidR="00E55426" w:rsidRDefault="00E55426" w:rsidP="00E55426">
      <w:pPr>
        <w:pStyle w:val="Paragraphedeliste"/>
        <w:numPr>
          <w:ilvl w:val="0"/>
          <w:numId w:val="18"/>
        </w:numPr>
      </w:pPr>
      <w:r>
        <w:t>Ralentissement du programme.</w:t>
      </w:r>
    </w:p>
    <w:p w14:paraId="1E945991" w14:textId="5F0DA7A3" w:rsidR="00E55426" w:rsidRDefault="00E55426" w:rsidP="00E55426">
      <w:pPr>
        <w:pStyle w:val="Paragraphedeliste"/>
        <w:numPr>
          <w:ilvl w:val="0"/>
          <w:numId w:val="18"/>
        </w:numPr>
      </w:pPr>
      <w:r>
        <w:t>Diminution de la lisibilité du graphique</w:t>
      </w:r>
      <w:r w:rsidR="001A5A85">
        <w:t>.</w:t>
      </w:r>
    </w:p>
    <w:p w14:paraId="4C9B0FC0" w14:textId="77777777" w:rsidR="00E55426" w:rsidRDefault="00E55426" w:rsidP="00E55426"/>
    <w:p w14:paraId="63844C79" w14:textId="239580E5" w:rsidR="00E55426" w:rsidRDefault="00E55426" w:rsidP="00E55426">
      <w:pPr>
        <w:rPr>
          <w:i/>
          <w:iCs/>
          <w:u w:val="single"/>
        </w:rPr>
      </w:pPr>
      <w:r>
        <w:rPr>
          <w:i/>
          <w:iCs/>
          <w:u w:val="single"/>
        </w:rPr>
        <w:t>Solution</w:t>
      </w:r>
    </w:p>
    <w:p w14:paraId="5196AA6A" w14:textId="2197FE90" w:rsidR="00E55426" w:rsidRDefault="001A5A85" w:rsidP="00E55426">
      <w:r>
        <w:t xml:space="preserve">Suppression des contenus des </w:t>
      </w:r>
      <w:proofErr w:type="spellStart"/>
      <w:r>
        <w:t>flowLayoutPannel</w:t>
      </w:r>
      <w:proofErr w:type="spellEnd"/>
      <w:r>
        <w:t xml:space="preserve"> et du graphique dès qu’un fichier est chargé.</w:t>
      </w:r>
    </w:p>
    <w:p w14:paraId="7D5E6A24" w14:textId="77777777" w:rsidR="001A5A85" w:rsidRDefault="001A5A85" w:rsidP="00E55426"/>
    <w:p w14:paraId="23A568AF" w14:textId="5622E02F" w:rsidR="001A5A85" w:rsidRDefault="001A5A85" w:rsidP="001A5A85">
      <w:pPr>
        <w:rPr>
          <w:i/>
          <w:iCs/>
          <w:u w:val="single"/>
        </w:rPr>
      </w:pPr>
      <w:r>
        <w:rPr>
          <w:i/>
          <w:iCs/>
          <w:u w:val="single"/>
        </w:rPr>
        <w:t>Conclusion</w:t>
      </w:r>
    </w:p>
    <w:p w14:paraId="652786E7" w14:textId="73C15791" w:rsidR="001A5A85" w:rsidRDefault="001A5A85" w:rsidP="00E55426">
      <w:r>
        <w:t xml:space="preserve">En conclusion cette story s’est bien passé car la solution au problème était simple et intuitive cependant il est important de </w:t>
      </w:r>
      <w:r w:rsidR="003E2820">
        <w:t>noter</w:t>
      </w:r>
      <w:r>
        <w:t xml:space="preserve"> qu’il serait dans le future nécessaire de </w:t>
      </w:r>
      <w:r w:rsidR="00900180">
        <w:t xml:space="preserve">changer le code afin d’exclure la création des différentes </w:t>
      </w:r>
      <w:proofErr w:type="spellStart"/>
      <w:r w:rsidR="00900180">
        <w:t>checkbox</w:t>
      </w:r>
      <w:proofErr w:type="spellEnd"/>
      <w:r w:rsidR="00900180">
        <w:t xml:space="preserve"> de la class « Graph » et rendre leur création uniquement dans la class « Form1 ».</w:t>
      </w:r>
    </w:p>
    <w:p w14:paraId="311CA570" w14:textId="77777777" w:rsidR="001A5A85" w:rsidRDefault="001A5A85" w:rsidP="00E55426"/>
    <w:p w14:paraId="56DED197" w14:textId="77777777" w:rsidR="00900180" w:rsidRDefault="00900180" w:rsidP="00E55426"/>
    <w:p w14:paraId="5E3816EA" w14:textId="77777777" w:rsidR="00900180" w:rsidRDefault="00900180" w:rsidP="00E55426"/>
    <w:p w14:paraId="2884F325" w14:textId="6F798C13" w:rsidR="001A5A85" w:rsidRDefault="001A5A85" w:rsidP="00C0376B">
      <w:pPr>
        <w:pStyle w:val="Titre3"/>
      </w:pPr>
      <w:r w:rsidRPr="001A5A85">
        <w:t>Filtrage des ligne</w:t>
      </w:r>
      <w:r>
        <w:t>s</w:t>
      </w:r>
    </w:p>
    <w:p w14:paraId="66EDA4D6" w14:textId="77777777" w:rsidR="001A5A85" w:rsidRDefault="001A5A85" w:rsidP="001A5A85"/>
    <w:p w14:paraId="734AE039" w14:textId="77777777" w:rsidR="001A5A85" w:rsidRPr="00DF7AB6" w:rsidRDefault="001A5A85" w:rsidP="001A5A85">
      <w:pPr>
        <w:rPr>
          <w:i/>
          <w:iCs/>
          <w:u w:val="single"/>
        </w:rPr>
      </w:pPr>
      <w:r>
        <w:rPr>
          <w:i/>
          <w:iCs/>
          <w:u w:val="single"/>
        </w:rPr>
        <w:t>Contexte</w:t>
      </w:r>
    </w:p>
    <w:p w14:paraId="459B564F" w14:textId="67B1A0C6" w:rsidR="001A5A85" w:rsidRDefault="001A5A85" w:rsidP="001A5A85">
      <w:r>
        <w:t xml:space="preserve">Le filtrage des lignes devant être affiché est une des fonctions principales du programme et bien que le filtre des équipes à affiché s’est passé sans problème le filtre des jours a lui posé bien plus de </w:t>
      </w:r>
      <w:r w:rsidR="00DE2325">
        <w:t>problème que prévu</w:t>
      </w:r>
      <w:r>
        <w:t>.</w:t>
      </w:r>
    </w:p>
    <w:p w14:paraId="1F27F4EF" w14:textId="77777777" w:rsidR="001A5A85" w:rsidRDefault="001A5A85" w:rsidP="001A5A85"/>
    <w:p w14:paraId="05751BA4" w14:textId="77777777" w:rsidR="001A5A85" w:rsidRDefault="001A5A85" w:rsidP="001A5A85">
      <w:pPr>
        <w:rPr>
          <w:i/>
          <w:iCs/>
          <w:u w:val="single"/>
        </w:rPr>
      </w:pPr>
      <w:r>
        <w:rPr>
          <w:i/>
          <w:iCs/>
          <w:u w:val="single"/>
        </w:rPr>
        <w:t>Problème</w:t>
      </w:r>
    </w:p>
    <w:p w14:paraId="6F838201" w14:textId="0D5C8EBF" w:rsidR="001A5A85" w:rsidRDefault="001A5A85" w:rsidP="001A5A85">
      <w:pPr>
        <w:pStyle w:val="Paragraphedeliste"/>
        <w:numPr>
          <w:ilvl w:val="0"/>
          <w:numId w:val="18"/>
        </w:numPr>
      </w:pPr>
      <w:r>
        <w:t>Scott Plot ne permet pas de rendre invisible un point précis d’une ligne.</w:t>
      </w:r>
    </w:p>
    <w:p w14:paraId="62B5773C" w14:textId="4FF351F2" w:rsidR="001A5A85" w:rsidRDefault="001A5A85" w:rsidP="001A5A85">
      <w:pPr>
        <w:pStyle w:val="Paragraphedeliste"/>
        <w:numPr>
          <w:ilvl w:val="0"/>
          <w:numId w:val="18"/>
        </w:numPr>
      </w:pPr>
      <w:r>
        <w:t>Nécessité de recréer toutes les lignes du graphe.</w:t>
      </w:r>
    </w:p>
    <w:p w14:paraId="1141A785" w14:textId="34623C19" w:rsidR="001A5A85" w:rsidRDefault="001A5A85" w:rsidP="001A5A85">
      <w:pPr>
        <w:pStyle w:val="Paragraphedeliste"/>
        <w:numPr>
          <w:ilvl w:val="0"/>
          <w:numId w:val="18"/>
        </w:numPr>
      </w:pPr>
      <w:r>
        <w:t>Modification de la création de des lignes du graphique afin de prendre en compte les jours devant être affiché</w:t>
      </w:r>
      <w:r w:rsidR="00900180">
        <w:t xml:space="preserve"> nécessaire</w:t>
      </w:r>
      <w:r>
        <w:t>.</w:t>
      </w:r>
    </w:p>
    <w:p w14:paraId="6B00B38A" w14:textId="77777777" w:rsidR="00900180" w:rsidRDefault="00900180" w:rsidP="00900180">
      <w:pPr>
        <w:rPr>
          <w:i/>
          <w:iCs/>
          <w:u w:val="single"/>
        </w:rPr>
      </w:pPr>
    </w:p>
    <w:p w14:paraId="158B4BC4" w14:textId="1D2336F9" w:rsidR="00900180" w:rsidRPr="00900180" w:rsidRDefault="00900180" w:rsidP="00900180">
      <w:pPr>
        <w:rPr>
          <w:i/>
          <w:iCs/>
          <w:u w:val="single"/>
        </w:rPr>
      </w:pPr>
      <w:r w:rsidRPr="00900180">
        <w:rPr>
          <w:i/>
          <w:iCs/>
          <w:u w:val="single"/>
        </w:rPr>
        <w:t>Solution</w:t>
      </w:r>
    </w:p>
    <w:p w14:paraId="572C66C5" w14:textId="77777777" w:rsidR="003E2820" w:rsidRDefault="00900180" w:rsidP="003E2820">
      <w:pPr>
        <w:pStyle w:val="Paragraphedeliste"/>
        <w:numPr>
          <w:ilvl w:val="0"/>
          <w:numId w:val="18"/>
        </w:numPr>
      </w:pPr>
      <w:r>
        <w:t>Modification de la méthode « </w:t>
      </w:r>
      <w:proofErr w:type="spellStart"/>
      <w:r>
        <w:t>CreateGraph</w:t>
      </w:r>
      <w:proofErr w:type="spellEnd"/>
      <w:r>
        <w:t xml:space="preserve"> » </w:t>
      </w:r>
      <w:r w:rsidR="003E2820">
        <w:t>afin de l’adapter au nombre de jour devant être affiché.</w:t>
      </w:r>
    </w:p>
    <w:p w14:paraId="51B43F46" w14:textId="34DF5831" w:rsidR="00900180" w:rsidRDefault="003E2820" w:rsidP="003E2820">
      <w:pPr>
        <w:pStyle w:val="Paragraphedeliste"/>
        <w:numPr>
          <w:ilvl w:val="0"/>
          <w:numId w:val="18"/>
        </w:numPr>
      </w:pPr>
      <w:r>
        <w:lastRenderedPageBreak/>
        <w:t>Ajout d’une méthode «</w:t>
      </w:r>
      <w:r w:rsidRPr="003E2820">
        <w:rPr>
          <w:lang w:val="fr-CH"/>
        </w:rPr>
        <w:t xml:space="preserve"> </w:t>
      </w:r>
      <w:proofErr w:type="spellStart"/>
      <w:r w:rsidRPr="003E2820">
        <w:rPr>
          <w:lang w:val="fr-CH"/>
        </w:rPr>
        <w:t>UpdatesTeamsVisibility</w:t>
      </w:r>
      <w:proofErr w:type="spellEnd"/>
      <w:r>
        <w:t> » afin d’actualiser la visibilité des lignes venant d’être créés.</w:t>
      </w:r>
    </w:p>
    <w:p w14:paraId="2C5E7E71" w14:textId="77777777" w:rsidR="003E2820" w:rsidRPr="001A5A85" w:rsidRDefault="003E2820" w:rsidP="003E2820"/>
    <w:p w14:paraId="0F0693D6" w14:textId="063F90B5" w:rsidR="00DF7AB6" w:rsidRDefault="003E2820" w:rsidP="00DF7AB6">
      <w:pPr>
        <w:rPr>
          <w:i/>
          <w:iCs/>
          <w:u w:val="single"/>
        </w:rPr>
      </w:pPr>
      <w:r>
        <w:rPr>
          <w:i/>
          <w:iCs/>
          <w:u w:val="single"/>
        </w:rPr>
        <w:t>Conclusion</w:t>
      </w:r>
    </w:p>
    <w:p w14:paraId="29422726" w14:textId="12B12065" w:rsidR="003E2820" w:rsidRDefault="003E2820" w:rsidP="00DF7AB6">
      <w:r>
        <w:t xml:space="preserve">Cette story a été la plus longue a effectué, considérer comme simple au départ l’impossibilité de manipuler la visibilité des points d’une ligne </w:t>
      </w:r>
      <w:r w:rsidR="00DE2325">
        <w:t>l’a</w:t>
      </w:r>
      <w:r>
        <w:t xml:space="preserve"> rendue bien plus complexe et longue qu’attendue.</w:t>
      </w:r>
    </w:p>
    <w:p w14:paraId="2A5AF3C3" w14:textId="77777777" w:rsidR="003E2820" w:rsidRDefault="003E2820" w:rsidP="00DF7AB6"/>
    <w:p w14:paraId="6A198ED5" w14:textId="47D56248" w:rsidR="003E2820" w:rsidRDefault="003E2820" w:rsidP="00A90B32">
      <w:pPr>
        <w:pStyle w:val="Titre3"/>
      </w:pPr>
      <w:r w:rsidRPr="003E2820">
        <w:t>Graphe à multiple ligne</w:t>
      </w:r>
    </w:p>
    <w:p w14:paraId="07B1914F" w14:textId="68E8EB68" w:rsidR="003E2820" w:rsidRDefault="003E2820" w:rsidP="003E2820"/>
    <w:p w14:paraId="581B86DF" w14:textId="07C12A5A" w:rsidR="003E2820" w:rsidRDefault="003E2820" w:rsidP="003E2820">
      <w:pPr>
        <w:rPr>
          <w:i/>
          <w:iCs/>
          <w:u w:val="single"/>
        </w:rPr>
      </w:pPr>
      <w:r>
        <w:rPr>
          <w:i/>
          <w:iCs/>
          <w:u w:val="single"/>
        </w:rPr>
        <w:t>Contexte</w:t>
      </w:r>
    </w:p>
    <w:p w14:paraId="5FFB2CCD" w14:textId="45C29CFB" w:rsidR="003E2820" w:rsidRDefault="003E2820" w:rsidP="003E2820">
      <w:r>
        <w:t>Bien qu’intuitive et logique cette story reste néanmoins obligatoire et nécessaire pour le bon fonctionnement du programme</w:t>
      </w:r>
      <w:r w:rsidR="000C4950">
        <w:t>.</w:t>
      </w:r>
    </w:p>
    <w:p w14:paraId="536113B1" w14:textId="77777777" w:rsidR="000C4950" w:rsidRDefault="000C4950" w:rsidP="003E2820"/>
    <w:p w14:paraId="078E2671" w14:textId="77777777" w:rsidR="00DE2325" w:rsidRDefault="00DE2325" w:rsidP="000C4950">
      <w:pPr>
        <w:rPr>
          <w:i/>
          <w:iCs/>
          <w:u w:val="single"/>
        </w:rPr>
      </w:pPr>
    </w:p>
    <w:p w14:paraId="14BD66AD" w14:textId="77777777" w:rsidR="00DE2325" w:rsidRDefault="00DE2325" w:rsidP="000C4950">
      <w:pPr>
        <w:rPr>
          <w:i/>
          <w:iCs/>
          <w:u w:val="single"/>
        </w:rPr>
      </w:pPr>
    </w:p>
    <w:p w14:paraId="30B3F445" w14:textId="73656AC1" w:rsidR="000C4950" w:rsidRDefault="000C4950" w:rsidP="000C4950">
      <w:pPr>
        <w:rPr>
          <w:i/>
          <w:iCs/>
          <w:u w:val="single"/>
        </w:rPr>
      </w:pPr>
      <w:r>
        <w:rPr>
          <w:i/>
          <w:iCs/>
          <w:u w:val="single"/>
        </w:rPr>
        <w:t>Conclusion</w:t>
      </w:r>
    </w:p>
    <w:p w14:paraId="736FC02D" w14:textId="113F6F17" w:rsidR="00B35D46" w:rsidRPr="00B35D46" w:rsidRDefault="000C4950" w:rsidP="000C4950">
      <w:r>
        <w:t xml:space="preserve">Cette story n’a posé </w:t>
      </w:r>
      <w:r w:rsidR="00DE2325">
        <w:t>aucun réel défi</w:t>
      </w:r>
      <w:r>
        <w:t xml:space="preserve"> du a son évidence et sa logique simple de plus Scott Plot étant naturellement conçus pour gérer </w:t>
      </w:r>
      <w:proofErr w:type="gramStart"/>
      <w:r>
        <w:t>plusieurs ligne</w:t>
      </w:r>
      <w:proofErr w:type="gramEnd"/>
      <w:r>
        <w:t xml:space="preserve"> cette story a été très facilement réalisée.</w:t>
      </w:r>
    </w:p>
    <w:p w14:paraId="41C0A740" w14:textId="77777777" w:rsidR="00A943C5" w:rsidRDefault="00A943C5" w:rsidP="00507BA9">
      <w:pPr>
        <w:pStyle w:val="Titre2"/>
        <w:jc w:val="both"/>
        <w:rPr>
          <w:i w:val="0"/>
          <w:iCs/>
        </w:rPr>
      </w:pPr>
      <w:bookmarkStart w:id="15" w:name="_Toc175917901"/>
      <w:bookmarkStart w:id="16" w:name="_Toc25553321"/>
      <w:bookmarkStart w:id="17" w:name="_Toc71691025"/>
      <w:bookmarkEnd w:id="12"/>
      <w:bookmarkEnd w:id="13"/>
      <w:r>
        <w:rPr>
          <w:i w:val="0"/>
          <w:iCs/>
        </w:rPr>
        <w:t>Mise en place de l’environnement de travail</w:t>
      </w:r>
      <w:bookmarkEnd w:id="15"/>
    </w:p>
    <w:p w14:paraId="16DD18B8" w14:textId="1836004F" w:rsidR="00E164A3" w:rsidRDefault="000C4950" w:rsidP="00507BA9">
      <w:pPr>
        <w:jc w:val="both"/>
      </w:pPr>
      <w:r>
        <w:t>Tout l’environnement de travail à été placé sur GitHub, le répertoire est subdivisé en quatre partie :</w:t>
      </w:r>
    </w:p>
    <w:p w14:paraId="547820C3" w14:textId="6AB68920" w:rsidR="000C4950" w:rsidRDefault="000C4950" w:rsidP="000C4950">
      <w:pPr>
        <w:pStyle w:val="Paragraphedeliste"/>
        <w:numPr>
          <w:ilvl w:val="0"/>
          <w:numId w:val="18"/>
        </w:numPr>
        <w:jc w:val="both"/>
      </w:pPr>
      <w:r>
        <w:t>App est le répertoire contenant l’entièreté du code source de l’application.</w:t>
      </w:r>
    </w:p>
    <w:p w14:paraId="50AC5C18" w14:textId="7769F5D7" w:rsidR="000C4950" w:rsidRDefault="000C4950" w:rsidP="000C4950">
      <w:pPr>
        <w:pStyle w:val="Paragraphedeliste"/>
        <w:numPr>
          <w:ilvl w:val="0"/>
          <w:numId w:val="18"/>
        </w:numPr>
        <w:jc w:val="both"/>
      </w:pPr>
      <w:r>
        <w:t>Docs contient toute la documentation du projet du journal de travail au rapport de projet.</w:t>
      </w:r>
    </w:p>
    <w:p w14:paraId="40EB7CDB" w14:textId="2E13CD40" w:rsidR="000C4950" w:rsidRDefault="000C4950" w:rsidP="000C4950">
      <w:pPr>
        <w:pStyle w:val="Paragraphedeliste"/>
        <w:numPr>
          <w:ilvl w:val="0"/>
          <w:numId w:val="18"/>
        </w:numPr>
        <w:jc w:val="both"/>
      </w:pPr>
      <w:r>
        <w:t>Maquette contient toutes les maquettes nécessaire a la compréhension du projet.</w:t>
      </w:r>
    </w:p>
    <w:p w14:paraId="578AAF8A" w14:textId="7698DA5D" w:rsidR="00A943C5" w:rsidRPr="00A943C5" w:rsidRDefault="000C4950" w:rsidP="00507BA9">
      <w:pPr>
        <w:pStyle w:val="Paragraphedeliste"/>
        <w:numPr>
          <w:ilvl w:val="0"/>
          <w:numId w:val="18"/>
        </w:numPr>
        <w:jc w:val="both"/>
      </w:pPr>
      <w:proofErr w:type="spellStart"/>
      <w:r>
        <w:t>TeamData</w:t>
      </w:r>
      <w:proofErr w:type="spellEnd"/>
      <w:r>
        <w:t xml:space="preserve"> contient </w:t>
      </w:r>
      <w:r w:rsidR="00DE2325">
        <w:t>les différents fichiers</w:t>
      </w:r>
      <w:r>
        <w:t xml:space="preserve"> de donnée ayant été utiliser </w:t>
      </w:r>
      <w:r w:rsidR="00DE2325">
        <w:t>à</w:t>
      </w:r>
      <w:r>
        <w:t xml:space="preserve"> différent moment du projet.</w:t>
      </w:r>
    </w:p>
    <w:p w14:paraId="385CC2AA" w14:textId="35B2E2B6" w:rsidR="0049659A" w:rsidRDefault="0049659A" w:rsidP="004B1B9C">
      <w:pPr>
        <w:pStyle w:val="Titre2"/>
        <w:jc w:val="both"/>
        <w:rPr>
          <w:i w:val="0"/>
          <w:iCs/>
        </w:rPr>
      </w:pPr>
      <w:bookmarkStart w:id="18" w:name="_Toc175917902"/>
      <w:r w:rsidRPr="00791020">
        <w:rPr>
          <w:i w:val="0"/>
          <w:iCs/>
        </w:rPr>
        <w:t>Description des test</w:t>
      </w:r>
      <w:bookmarkEnd w:id="16"/>
      <w:r w:rsidRPr="00791020">
        <w:rPr>
          <w:i w:val="0"/>
          <w:iCs/>
        </w:rPr>
        <w:t>s effectués</w:t>
      </w:r>
      <w:bookmarkEnd w:id="17"/>
      <w:bookmarkEnd w:id="18"/>
    </w:p>
    <w:p w14:paraId="0BF4D96F" w14:textId="77777777" w:rsidR="00DE2325" w:rsidRDefault="00DE2325" w:rsidP="00DE2325">
      <w:pPr>
        <w:pStyle w:val="Titre3"/>
      </w:pPr>
      <w:r>
        <w:t>Sprint 1</w:t>
      </w:r>
    </w:p>
    <w:p w14:paraId="4B4625C8" w14:textId="77777777" w:rsidR="00DE2325" w:rsidRDefault="00DE2325" w:rsidP="00DE2325">
      <w:pPr>
        <w:pStyle w:val="Titre4"/>
      </w:pPr>
      <w:r>
        <w:t>Choix du fichier de graph</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008"/>
        <w:gridCol w:w="6552"/>
        <w:gridCol w:w="500"/>
      </w:tblGrid>
      <w:tr w:rsidR="00DE2325" w14:paraId="46529E0F" w14:textId="77777777" w:rsidTr="00D902BB">
        <w:tblPrEx>
          <w:tblCellMar>
            <w:top w:w="0" w:type="dxa"/>
            <w:bottom w:w="0" w:type="dxa"/>
          </w:tblCellMar>
        </w:tblPrEx>
        <w:tc>
          <w:tcPr>
            <w:tcW w:w="0" w:type="auto"/>
          </w:tcPr>
          <w:p w14:paraId="5D2434CF" w14:textId="77777777" w:rsidR="00DE2325" w:rsidRDefault="00DE2325" w:rsidP="00D902BB">
            <w:r>
              <w:t>Affichage du menu de choix de fichier</w:t>
            </w:r>
          </w:p>
        </w:tc>
        <w:tc>
          <w:tcPr>
            <w:tcW w:w="0" w:type="auto"/>
          </w:tcPr>
          <w:p w14:paraId="510ACA28" w14:textId="77777777" w:rsidR="00DE2325" w:rsidRDefault="00DE2325" w:rsidP="00D902BB">
            <w:r>
              <w:t>Sur la page principale Quand l'utilisateur clique sur le bouton "Choisir un fichier" Un menu permettant de choisir un fichier apparait (Voir maquette)</w:t>
            </w:r>
          </w:p>
        </w:tc>
        <w:tc>
          <w:tcPr>
            <w:tcW w:w="0" w:type="auto"/>
          </w:tcPr>
          <w:p w14:paraId="25FA3C05" w14:textId="77777777" w:rsidR="00DE2325" w:rsidRDefault="00DE2325" w:rsidP="00D902BB">
            <w:r>
              <w:t>OK</w:t>
            </w:r>
          </w:p>
          <w:p w14:paraId="0BDD5D58" w14:textId="77777777" w:rsidR="00DE2325" w:rsidRDefault="00DE2325" w:rsidP="00D902BB">
            <w:r>
              <w:t xml:space="preserve">30 </w:t>
            </w:r>
            <w:proofErr w:type="spellStart"/>
            <w:r>
              <w:t>Oct</w:t>
            </w:r>
            <w:proofErr w:type="spellEnd"/>
          </w:p>
        </w:tc>
      </w:tr>
      <w:tr w:rsidR="00DE2325" w14:paraId="09532483" w14:textId="77777777" w:rsidTr="00D902BB">
        <w:tblPrEx>
          <w:tblCellMar>
            <w:top w:w="0" w:type="dxa"/>
            <w:bottom w:w="0" w:type="dxa"/>
          </w:tblCellMar>
        </w:tblPrEx>
        <w:tc>
          <w:tcPr>
            <w:tcW w:w="0" w:type="auto"/>
          </w:tcPr>
          <w:p w14:paraId="6A867BEA" w14:textId="77777777" w:rsidR="00DE2325" w:rsidRDefault="00DE2325" w:rsidP="00D902BB">
            <w:r>
              <w:t>Extension des fichier</w:t>
            </w:r>
          </w:p>
        </w:tc>
        <w:tc>
          <w:tcPr>
            <w:tcW w:w="0" w:type="auto"/>
          </w:tcPr>
          <w:p w14:paraId="444CB160" w14:textId="77777777" w:rsidR="00DE2325" w:rsidRDefault="00DE2325" w:rsidP="00D902BB">
            <w:r>
              <w:t>Sur la page principale Quand l'utilisateur à cliquer sur "Choisir un fichier" et que l'explorateur de fichier s'ouvre l'utilisateur ne peut choisir que des fichiers de type JSON</w:t>
            </w:r>
          </w:p>
        </w:tc>
        <w:tc>
          <w:tcPr>
            <w:tcW w:w="0" w:type="auto"/>
          </w:tcPr>
          <w:p w14:paraId="4D3D82E5" w14:textId="77777777" w:rsidR="00DE2325" w:rsidRDefault="00DE2325" w:rsidP="00D902BB">
            <w:r>
              <w:t>OK</w:t>
            </w:r>
          </w:p>
          <w:p w14:paraId="4BD36EEC" w14:textId="77777777" w:rsidR="00DE2325" w:rsidRDefault="00DE2325" w:rsidP="00D902BB">
            <w:r>
              <w:t xml:space="preserve">30 </w:t>
            </w:r>
            <w:proofErr w:type="spellStart"/>
            <w:r>
              <w:t>Oct</w:t>
            </w:r>
            <w:proofErr w:type="spellEnd"/>
          </w:p>
        </w:tc>
      </w:tr>
      <w:tr w:rsidR="00DE2325" w14:paraId="29697A6B" w14:textId="77777777" w:rsidTr="00D902BB">
        <w:tblPrEx>
          <w:tblCellMar>
            <w:top w:w="0" w:type="dxa"/>
            <w:bottom w:w="0" w:type="dxa"/>
          </w:tblCellMar>
        </w:tblPrEx>
        <w:tc>
          <w:tcPr>
            <w:tcW w:w="0" w:type="auto"/>
          </w:tcPr>
          <w:p w14:paraId="55AC61B9" w14:textId="77777777" w:rsidR="00DE2325" w:rsidRDefault="00DE2325" w:rsidP="00D902BB">
            <w:r>
              <w:t>Mise à jour du graph</w:t>
            </w:r>
          </w:p>
        </w:tc>
        <w:tc>
          <w:tcPr>
            <w:tcW w:w="0" w:type="auto"/>
          </w:tcPr>
          <w:p w14:paraId="512DCF85" w14:textId="77777777" w:rsidR="00DE2325" w:rsidRDefault="00DE2325" w:rsidP="00D902BB">
            <w:r>
              <w:t>Sur la page de graph Quand l'utilisateur change de fichier Les statistique affichée sur le graph s'adapte au fichier choisi</w:t>
            </w:r>
          </w:p>
        </w:tc>
        <w:tc>
          <w:tcPr>
            <w:tcW w:w="0" w:type="auto"/>
          </w:tcPr>
          <w:p w14:paraId="657F0EEF" w14:textId="77777777" w:rsidR="00DE2325" w:rsidRDefault="00DE2325" w:rsidP="00D902BB">
            <w:r>
              <w:t>OK</w:t>
            </w:r>
          </w:p>
          <w:p w14:paraId="566CDD0F" w14:textId="77777777" w:rsidR="00DE2325" w:rsidRDefault="00DE2325" w:rsidP="00D902BB">
            <w:r>
              <w:t xml:space="preserve">30 </w:t>
            </w:r>
            <w:proofErr w:type="spellStart"/>
            <w:r>
              <w:t>Oct</w:t>
            </w:r>
            <w:proofErr w:type="spellEnd"/>
          </w:p>
        </w:tc>
      </w:tr>
      <w:tr w:rsidR="00DE2325" w14:paraId="41067363" w14:textId="77777777" w:rsidTr="00D902BB">
        <w:tblPrEx>
          <w:tblCellMar>
            <w:top w:w="0" w:type="dxa"/>
            <w:bottom w:w="0" w:type="dxa"/>
          </w:tblCellMar>
        </w:tblPrEx>
        <w:tc>
          <w:tcPr>
            <w:tcW w:w="0" w:type="auto"/>
          </w:tcPr>
          <w:p w14:paraId="4E8A18E9" w14:textId="77777777" w:rsidR="00DE2325" w:rsidRDefault="00DE2325" w:rsidP="00D902BB">
            <w:r>
              <w:t>Affichage par défaut</w:t>
            </w:r>
          </w:p>
        </w:tc>
        <w:tc>
          <w:tcPr>
            <w:tcW w:w="0" w:type="auto"/>
          </w:tcPr>
          <w:p w14:paraId="22EA8BC5" w14:textId="77777777" w:rsidR="00DE2325" w:rsidRDefault="00DE2325" w:rsidP="00D902BB">
            <w:r>
              <w:t>Sur la page de graph Quand l'utilisateur ne choisit pas de fichier Le graph est vide</w:t>
            </w:r>
          </w:p>
        </w:tc>
        <w:tc>
          <w:tcPr>
            <w:tcW w:w="0" w:type="auto"/>
          </w:tcPr>
          <w:p w14:paraId="1B00D857" w14:textId="77777777" w:rsidR="00DE2325" w:rsidRDefault="00DE2325" w:rsidP="00D902BB">
            <w:r>
              <w:t>OK</w:t>
            </w:r>
          </w:p>
          <w:p w14:paraId="0A7837EF" w14:textId="77777777" w:rsidR="00DE2325" w:rsidRDefault="00DE2325" w:rsidP="00D902BB">
            <w:r>
              <w:t xml:space="preserve">30 </w:t>
            </w:r>
            <w:proofErr w:type="spellStart"/>
            <w:r>
              <w:t>Oct</w:t>
            </w:r>
            <w:proofErr w:type="spellEnd"/>
          </w:p>
        </w:tc>
      </w:tr>
      <w:tr w:rsidR="00DE2325" w14:paraId="71AECD2A" w14:textId="77777777" w:rsidTr="00D902BB">
        <w:tblPrEx>
          <w:tblCellMar>
            <w:top w:w="0" w:type="dxa"/>
            <w:bottom w:w="0" w:type="dxa"/>
          </w:tblCellMar>
        </w:tblPrEx>
        <w:tc>
          <w:tcPr>
            <w:tcW w:w="0" w:type="auto"/>
          </w:tcPr>
          <w:p w14:paraId="2F857335" w14:textId="77777777" w:rsidR="00DE2325" w:rsidRDefault="00DE2325" w:rsidP="00D902BB">
            <w:r>
              <w:lastRenderedPageBreak/>
              <w:t>Affichage des filtres par équipe</w:t>
            </w:r>
          </w:p>
        </w:tc>
        <w:tc>
          <w:tcPr>
            <w:tcW w:w="0" w:type="auto"/>
          </w:tcPr>
          <w:p w14:paraId="2DA194B8" w14:textId="77777777" w:rsidR="00DE2325" w:rsidRDefault="00DE2325" w:rsidP="00D902BB">
            <w:r>
              <w:t xml:space="preserve">Sur la page de graph Quand un utilisateur choisi un fichier La </w:t>
            </w:r>
            <w:proofErr w:type="spellStart"/>
            <w:r>
              <w:t>checkbox</w:t>
            </w:r>
            <w:proofErr w:type="spellEnd"/>
            <w:r>
              <w:t xml:space="preserve"> des équipes contient autant d'équipe qu'il y d'équipe dans le fichier</w:t>
            </w:r>
          </w:p>
        </w:tc>
        <w:tc>
          <w:tcPr>
            <w:tcW w:w="0" w:type="auto"/>
          </w:tcPr>
          <w:p w14:paraId="2AD30FDE" w14:textId="77777777" w:rsidR="00DE2325" w:rsidRDefault="00DE2325" w:rsidP="00D902BB">
            <w:r>
              <w:t>OK</w:t>
            </w:r>
          </w:p>
          <w:p w14:paraId="7E1473E3" w14:textId="77777777" w:rsidR="00DE2325" w:rsidRDefault="00DE2325" w:rsidP="00D902BB">
            <w:r>
              <w:t xml:space="preserve">30 </w:t>
            </w:r>
            <w:proofErr w:type="spellStart"/>
            <w:r>
              <w:t>Oct</w:t>
            </w:r>
            <w:proofErr w:type="spellEnd"/>
          </w:p>
        </w:tc>
      </w:tr>
    </w:tbl>
    <w:p w14:paraId="5A01AE48" w14:textId="77777777" w:rsidR="00DE2325" w:rsidRDefault="00DE2325" w:rsidP="00DE2325">
      <w:pPr>
        <w:pStyle w:val="Titre4"/>
      </w:pPr>
      <w:r>
        <w:t>Graphe à multiple ligne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744"/>
        <w:gridCol w:w="6798"/>
        <w:gridCol w:w="518"/>
      </w:tblGrid>
      <w:tr w:rsidR="00DE2325" w14:paraId="4BDCF94F" w14:textId="77777777" w:rsidTr="00D902BB">
        <w:tblPrEx>
          <w:tblCellMar>
            <w:top w:w="0" w:type="dxa"/>
            <w:bottom w:w="0" w:type="dxa"/>
          </w:tblCellMar>
        </w:tblPrEx>
        <w:tc>
          <w:tcPr>
            <w:tcW w:w="0" w:type="auto"/>
          </w:tcPr>
          <w:p w14:paraId="0D87DAE6" w14:textId="77777777" w:rsidR="00DE2325" w:rsidRDefault="00DE2325" w:rsidP="00D902BB">
            <w:r>
              <w:t>Nombre de Ligne sans filtre</w:t>
            </w:r>
          </w:p>
        </w:tc>
        <w:tc>
          <w:tcPr>
            <w:tcW w:w="0" w:type="auto"/>
          </w:tcPr>
          <w:p w14:paraId="2FE55BC2" w14:textId="77777777" w:rsidR="00DE2325" w:rsidRDefault="00DE2325" w:rsidP="00D902BB">
            <w:r>
              <w:t>Sur la page de graphique Quand il est affiché et que aucun filtre n'est appliqué L'utilisateur voit 30 courbes différentes</w:t>
            </w:r>
          </w:p>
        </w:tc>
        <w:tc>
          <w:tcPr>
            <w:tcW w:w="0" w:type="auto"/>
          </w:tcPr>
          <w:p w14:paraId="0CFDEFC8" w14:textId="77777777" w:rsidR="00DE2325" w:rsidRDefault="00DE2325" w:rsidP="00D902BB">
            <w:r>
              <w:t>OK</w:t>
            </w:r>
          </w:p>
          <w:p w14:paraId="04E47805" w14:textId="77777777" w:rsidR="00DE2325" w:rsidRDefault="00DE2325" w:rsidP="00D902BB">
            <w:r>
              <w:t xml:space="preserve">30 </w:t>
            </w:r>
            <w:proofErr w:type="spellStart"/>
            <w:r>
              <w:t>Oct</w:t>
            </w:r>
            <w:proofErr w:type="spellEnd"/>
          </w:p>
        </w:tc>
      </w:tr>
      <w:tr w:rsidR="00DE2325" w14:paraId="33AC2DC9" w14:textId="77777777" w:rsidTr="00D902BB">
        <w:tblPrEx>
          <w:tblCellMar>
            <w:top w:w="0" w:type="dxa"/>
            <w:bottom w:w="0" w:type="dxa"/>
          </w:tblCellMar>
        </w:tblPrEx>
        <w:tc>
          <w:tcPr>
            <w:tcW w:w="0" w:type="auto"/>
          </w:tcPr>
          <w:p w14:paraId="77552CF4" w14:textId="77777777" w:rsidR="00DE2325" w:rsidRDefault="00DE2325" w:rsidP="00D902BB">
            <w:r>
              <w:t>Affichage label</w:t>
            </w:r>
          </w:p>
        </w:tc>
        <w:tc>
          <w:tcPr>
            <w:tcW w:w="0" w:type="auto"/>
          </w:tcPr>
          <w:p w14:paraId="19AA8401" w14:textId="77777777" w:rsidR="00DE2325" w:rsidRDefault="00DE2325" w:rsidP="00D902BB">
            <w:r>
              <w:t>Sur la page de graphique Quand il est affiché et que aucun filtre n'est appliqué L'utilisateur voit une partie label contenant autant de label que de courbe</w:t>
            </w:r>
          </w:p>
        </w:tc>
        <w:tc>
          <w:tcPr>
            <w:tcW w:w="0" w:type="auto"/>
          </w:tcPr>
          <w:p w14:paraId="3D96DB7A" w14:textId="77777777" w:rsidR="00DE2325" w:rsidRDefault="00DE2325" w:rsidP="00D902BB">
            <w:r>
              <w:t>OK</w:t>
            </w:r>
          </w:p>
          <w:p w14:paraId="5F6EAB3D" w14:textId="77777777" w:rsidR="00DE2325" w:rsidRDefault="00DE2325" w:rsidP="00D902BB">
            <w:r>
              <w:t xml:space="preserve">30 </w:t>
            </w:r>
            <w:proofErr w:type="spellStart"/>
            <w:r>
              <w:t>Oct</w:t>
            </w:r>
            <w:proofErr w:type="spellEnd"/>
          </w:p>
        </w:tc>
      </w:tr>
      <w:tr w:rsidR="00DE2325" w14:paraId="16BFC2F1" w14:textId="77777777" w:rsidTr="00D902BB">
        <w:tblPrEx>
          <w:tblCellMar>
            <w:top w:w="0" w:type="dxa"/>
            <w:bottom w:w="0" w:type="dxa"/>
          </w:tblCellMar>
        </w:tblPrEx>
        <w:tc>
          <w:tcPr>
            <w:tcW w:w="0" w:type="auto"/>
          </w:tcPr>
          <w:p w14:paraId="6F653DB3" w14:textId="77777777" w:rsidR="00DE2325" w:rsidRDefault="00DE2325" w:rsidP="00D902BB">
            <w:r>
              <w:t>Zoom sur graph</w:t>
            </w:r>
          </w:p>
        </w:tc>
        <w:tc>
          <w:tcPr>
            <w:tcW w:w="0" w:type="auto"/>
          </w:tcPr>
          <w:p w14:paraId="19FCF963" w14:textId="77777777" w:rsidR="00DE2325" w:rsidRDefault="00DE2325" w:rsidP="00D902BB">
            <w:r>
              <w:t>Sur la page de graphique Quand l'utilisateur scroll vers l'avant avec la molette sur le graph Le graph zoom</w:t>
            </w:r>
          </w:p>
        </w:tc>
        <w:tc>
          <w:tcPr>
            <w:tcW w:w="0" w:type="auto"/>
          </w:tcPr>
          <w:p w14:paraId="18F7FA19" w14:textId="77777777" w:rsidR="00DE2325" w:rsidRDefault="00DE2325" w:rsidP="00D902BB">
            <w:r>
              <w:t>OK</w:t>
            </w:r>
          </w:p>
          <w:p w14:paraId="7C424E38" w14:textId="77777777" w:rsidR="00DE2325" w:rsidRDefault="00DE2325" w:rsidP="00D902BB">
            <w:r>
              <w:t xml:space="preserve">30 </w:t>
            </w:r>
            <w:proofErr w:type="spellStart"/>
            <w:r>
              <w:t>Oct</w:t>
            </w:r>
            <w:proofErr w:type="spellEnd"/>
          </w:p>
        </w:tc>
      </w:tr>
      <w:tr w:rsidR="00DE2325" w14:paraId="44609581" w14:textId="77777777" w:rsidTr="00D902BB">
        <w:tblPrEx>
          <w:tblCellMar>
            <w:top w:w="0" w:type="dxa"/>
            <w:bottom w:w="0" w:type="dxa"/>
          </w:tblCellMar>
        </w:tblPrEx>
        <w:tc>
          <w:tcPr>
            <w:tcW w:w="0" w:type="auto"/>
          </w:tcPr>
          <w:p w14:paraId="55A6501F" w14:textId="77777777" w:rsidR="00DE2325" w:rsidRDefault="00DE2325" w:rsidP="00D902BB">
            <w:proofErr w:type="spellStart"/>
            <w:r>
              <w:t>Dézoom</w:t>
            </w:r>
            <w:proofErr w:type="spellEnd"/>
            <w:r>
              <w:t xml:space="preserve"> sur graph</w:t>
            </w:r>
          </w:p>
        </w:tc>
        <w:tc>
          <w:tcPr>
            <w:tcW w:w="0" w:type="auto"/>
          </w:tcPr>
          <w:p w14:paraId="685C946B" w14:textId="77777777" w:rsidR="00DE2325" w:rsidRDefault="00DE2325" w:rsidP="00D902BB">
            <w:r>
              <w:t xml:space="preserve">Sur la page de graphique Quand l'utilisateur scroll vers l'arrière avec la molette sur le graph Le graph </w:t>
            </w:r>
            <w:proofErr w:type="spellStart"/>
            <w:r>
              <w:t>dézoom</w:t>
            </w:r>
            <w:proofErr w:type="spellEnd"/>
          </w:p>
        </w:tc>
        <w:tc>
          <w:tcPr>
            <w:tcW w:w="0" w:type="auto"/>
          </w:tcPr>
          <w:p w14:paraId="42B6C0EF" w14:textId="77777777" w:rsidR="00DE2325" w:rsidRDefault="00DE2325" w:rsidP="00D902BB">
            <w:r>
              <w:t>OK</w:t>
            </w:r>
          </w:p>
          <w:p w14:paraId="78147886" w14:textId="77777777" w:rsidR="00DE2325" w:rsidRDefault="00DE2325" w:rsidP="00D902BB">
            <w:r>
              <w:t xml:space="preserve">30 </w:t>
            </w:r>
            <w:proofErr w:type="spellStart"/>
            <w:r>
              <w:t>Oct</w:t>
            </w:r>
            <w:proofErr w:type="spellEnd"/>
          </w:p>
        </w:tc>
      </w:tr>
    </w:tbl>
    <w:p w14:paraId="48545433" w14:textId="77777777" w:rsidR="00DE2325" w:rsidRDefault="00DE2325" w:rsidP="00DE2325">
      <w:pPr>
        <w:pStyle w:val="Titre4"/>
      </w:pPr>
      <w:proofErr w:type="spellStart"/>
      <w:r>
        <w:t>CheckBox</w:t>
      </w:r>
      <w:proofErr w:type="spellEnd"/>
      <w:r>
        <w:t xml:space="preserve"> et Ligne Adaptative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409"/>
        <w:gridCol w:w="7149"/>
        <w:gridCol w:w="502"/>
      </w:tblGrid>
      <w:tr w:rsidR="00DE2325" w14:paraId="16419D09" w14:textId="77777777" w:rsidTr="00D902BB">
        <w:tblPrEx>
          <w:tblCellMar>
            <w:top w:w="0" w:type="dxa"/>
            <w:bottom w:w="0" w:type="dxa"/>
          </w:tblCellMar>
        </w:tblPrEx>
        <w:tc>
          <w:tcPr>
            <w:tcW w:w="0" w:type="auto"/>
          </w:tcPr>
          <w:p w14:paraId="662EF64D" w14:textId="77777777" w:rsidR="00DE2325" w:rsidRDefault="00DE2325" w:rsidP="00D902BB">
            <w:r>
              <w:t>Nombre de Ligne</w:t>
            </w:r>
          </w:p>
        </w:tc>
        <w:tc>
          <w:tcPr>
            <w:tcW w:w="0" w:type="auto"/>
          </w:tcPr>
          <w:p w14:paraId="32ABD6A5" w14:textId="77777777" w:rsidR="00DE2325" w:rsidRDefault="00DE2325" w:rsidP="00D902BB">
            <w:r>
              <w:t>Sur le graphique quand aucun filtre n'est appliqué je vois autant de ligne que d'équipe dans mon jeu de donnée</w:t>
            </w:r>
          </w:p>
        </w:tc>
        <w:tc>
          <w:tcPr>
            <w:tcW w:w="0" w:type="auto"/>
          </w:tcPr>
          <w:p w14:paraId="05563649" w14:textId="77777777" w:rsidR="00DE2325" w:rsidRDefault="00DE2325" w:rsidP="00D902BB">
            <w:r>
              <w:t>OK</w:t>
            </w:r>
          </w:p>
          <w:p w14:paraId="576D46CA" w14:textId="77777777" w:rsidR="00DE2325" w:rsidRDefault="00DE2325" w:rsidP="00D902BB">
            <w:r>
              <w:t xml:space="preserve">1 </w:t>
            </w:r>
            <w:proofErr w:type="spellStart"/>
            <w:r>
              <w:t>Nov</w:t>
            </w:r>
            <w:proofErr w:type="spellEnd"/>
          </w:p>
        </w:tc>
      </w:tr>
      <w:tr w:rsidR="00DE2325" w14:paraId="3DC8B409" w14:textId="77777777" w:rsidTr="00D902BB">
        <w:tblPrEx>
          <w:tblCellMar>
            <w:top w:w="0" w:type="dxa"/>
            <w:bottom w:w="0" w:type="dxa"/>
          </w:tblCellMar>
        </w:tblPrEx>
        <w:tc>
          <w:tcPr>
            <w:tcW w:w="0" w:type="auto"/>
          </w:tcPr>
          <w:p w14:paraId="6E321A17" w14:textId="77777777" w:rsidR="00DE2325" w:rsidRDefault="00DE2325" w:rsidP="00D902BB">
            <w:r>
              <w:t xml:space="preserve">Nombre de </w:t>
            </w:r>
            <w:proofErr w:type="spellStart"/>
            <w:r>
              <w:t>checkBox</w:t>
            </w:r>
            <w:proofErr w:type="spellEnd"/>
          </w:p>
        </w:tc>
        <w:tc>
          <w:tcPr>
            <w:tcW w:w="0" w:type="auto"/>
          </w:tcPr>
          <w:p w14:paraId="131FCA90" w14:textId="77777777" w:rsidR="00DE2325" w:rsidRDefault="00DE2325" w:rsidP="00D902BB">
            <w:r>
              <w:t xml:space="preserve">Sur le page du graphique Quand un fichier </w:t>
            </w:r>
            <w:proofErr w:type="spellStart"/>
            <w:r>
              <w:t>à</w:t>
            </w:r>
            <w:proofErr w:type="spellEnd"/>
            <w:r>
              <w:t xml:space="preserve"> été chargé je vois autant de </w:t>
            </w:r>
            <w:proofErr w:type="spellStart"/>
            <w:r>
              <w:t>checkbox</w:t>
            </w:r>
            <w:proofErr w:type="spellEnd"/>
            <w:r>
              <w:t xml:space="preserve"> d'équipe que d'équipe dans mon jeu de donnée et je vois une </w:t>
            </w:r>
            <w:proofErr w:type="spellStart"/>
            <w:r>
              <w:t>checkBox</w:t>
            </w:r>
            <w:proofErr w:type="spellEnd"/>
            <w:r>
              <w:t xml:space="preserve"> supplémentaire permettant de tout supprimer.</w:t>
            </w:r>
          </w:p>
        </w:tc>
        <w:tc>
          <w:tcPr>
            <w:tcW w:w="0" w:type="auto"/>
          </w:tcPr>
          <w:p w14:paraId="45AAA07F" w14:textId="77777777" w:rsidR="00DE2325" w:rsidRDefault="00DE2325" w:rsidP="00D902BB">
            <w:r>
              <w:t>OK</w:t>
            </w:r>
          </w:p>
          <w:p w14:paraId="3DDC0C17" w14:textId="77777777" w:rsidR="00DE2325" w:rsidRDefault="00DE2325" w:rsidP="00D902BB">
            <w:r>
              <w:t xml:space="preserve">1 </w:t>
            </w:r>
            <w:proofErr w:type="spellStart"/>
            <w:r>
              <w:t>Nov</w:t>
            </w:r>
            <w:proofErr w:type="spellEnd"/>
          </w:p>
        </w:tc>
      </w:tr>
      <w:tr w:rsidR="00DE2325" w14:paraId="1EBDC584" w14:textId="77777777" w:rsidTr="00D902BB">
        <w:tblPrEx>
          <w:tblCellMar>
            <w:top w:w="0" w:type="dxa"/>
            <w:bottom w:w="0" w:type="dxa"/>
          </w:tblCellMar>
        </w:tblPrEx>
        <w:tc>
          <w:tcPr>
            <w:tcW w:w="0" w:type="auto"/>
          </w:tcPr>
          <w:p w14:paraId="57AF8367" w14:textId="77777777" w:rsidR="00DE2325" w:rsidRDefault="00DE2325" w:rsidP="00D902BB">
            <w:r>
              <w:t xml:space="preserve">Nom des </w:t>
            </w:r>
            <w:proofErr w:type="spellStart"/>
            <w:r>
              <w:t>checkBox</w:t>
            </w:r>
            <w:proofErr w:type="spellEnd"/>
          </w:p>
        </w:tc>
        <w:tc>
          <w:tcPr>
            <w:tcW w:w="0" w:type="auto"/>
          </w:tcPr>
          <w:p w14:paraId="0350E0DC" w14:textId="77777777" w:rsidR="00DE2325" w:rsidRDefault="00DE2325" w:rsidP="00D902BB">
            <w:r>
              <w:t xml:space="preserve">Quand les </w:t>
            </w:r>
            <w:proofErr w:type="spellStart"/>
            <w:r>
              <w:t>checkbox</w:t>
            </w:r>
            <w:proofErr w:type="spellEnd"/>
            <w:r>
              <w:t xml:space="preserve"> sont affichée le nom des </w:t>
            </w:r>
            <w:proofErr w:type="spellStart"/>
            <w:r>
              <w:t>checkBox</w:t>
            </w:r>
            <w:proofErr w:type="spellEnd"/>
            <w:r>
              <w:t xml:space="preserve"> correspond aux noms des équipes de mon fichier de donnée</w:t>
            </w:r>
          </w:p>
        </w:tc>
        <w:tc>
          <w:tcPr>
            <w:tcW w:w="0" w:type="auto"/>
          </w:tcPr>
          <w:p w14:paraId="50CF149D" w14:textId="77777777" w:rsidR="00DE2325" w:rsidRDefault="00DE2325" w:rsidP="00D902BB">
            <w:r>
              <w:t>OK</w:t>
            </w:r>
          </w:p>
          <w:p w14:paraId="3356A9D3" w14:textId="77777777" w:rsidR="00DE2325" w:rsidRDefault="00DE2325" w:rsidP="00D902BB">
            <w:r>
              <w:t xml:space="preserve">1 </w:t>
            </w:r>
            <w:proofErr w:type="spellStart"/>
            <w:r>
              <w:t>Nov</w:t>
            </w:r>
            <w:proofErr w:type="spellEnd"/>
          </w:p>
        </w:tc>
      </w:tr>
    </w:tbl>
    <w:p w14:paraId="714F25D4" w14:textId="77777777" w:rsidR="00DE2325" w:rsidRDefault="00DE2325" w:rsidP="00DE2325">
      <w:pPr>
        <w:pStyle w:val="Titre4"/>
      </w:pPr>
      <w:r>
        <w:t>Filtrage des lignes</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159"/>
        <w:gridCol w:w="6380"/>
        <w:gridCol w:w="521"/>
      </w:tblGrid>
      <w:tr w:rsidR="00DE2325" w14:paraId="14262854" w14:textId="77777777" w:rsidTr="00D902BB">
        <w:tblPrEx>
          <w:tblCellMar>
            <w:top w:w="0" w:type="dxa"/>
            <w:bottom w:w="0" w:type="dxa"/>
          </w:tblCellMar>
        </w:tblPrEx>
        <w:tc>
          <w:tcPr>
            <w:tcW w:w="0" w:type="auto"/>
          </w:tcPr>
          <w:p w14:paraId="046B1DCC" w14:textId="77777777" w:rsidR="00DE2325" w:rsidRDefault="00DE2325" w:rsidP="00D902BB">
            <w:r>
              <w:t>Check box jour</w:t>
            </w:r>
          </w:p>
        </w:tc>
        <w:tc>
          <w:tcPr>
            <w:tcW w:w="0" w:type="auto"/>
          </w:tcPr>
          <w:p w14:paraId="1C62BE41" w14:textId="77777777" w:rsidR="00DE2325" w:rsidRDefault="00DE2325" w:rsidP="00D902BB">
            <w:r>
              <w:t xml:space="preserve">Sur la page du graphe Quand le graph est affiché et qu'aucun filtre n'est choisi La </w:t>
            </w:r>
            <w:proofErr w:type="spellStart"/>
            <w:r>
              <w:t>checkBox</w:t>
            </w:r>
            <w:proofErr w:type="spellEnd"/>
            <w:r>
              <w:t xml:space="preserve"> affiche que tous les jours sont sélectionné</w:t>
            </w:r>
          </w:p>
        </w:tc>
        <w:tc>
          <w:tcPr>
            <w:tcW w:w="0" w:type="auto"/>
          </w:tcPr>
          <w:p w14:paraId="13297E5C" w14:textId="77777777" w:rsidR="00DE2325" w:rsidRDefault="00DE2325" w:rsidP="00D902BB">
            <w:r>
              <w:t>OK</w:t>
            </w:r>
          </w:p>
          <w:p w14:paraId="39E1527C" w14:textId="77777777" w:rsidR="00DE2325" w:rsidRDefault="00DE2325" w:rsidP="00D902BB">
            <w:r>
              <w:t xml:space="preserve">30 </w:t>
            </w:r>
            <w:proofErr w:type="spellStart"/>
            <w:r>
              <w:t>Oct</w:t>
            </w:r>
            <w:proofErr w:type="spellEnd"/>
          </w:p>
        </w:tc>
      </w:tr>
      <w:tr w:rsidR="00DE2325" w14:paraId="638790D5" w14:textId="77777777" w:rsidTr="00D902BB">
        <w:tblPrEx>
          <w:tblCellMar>
            <w:top w:w="0" w:type="dxa"/>
            <w:bottom w:w="0" w:type="dxa"/>
          </w:tblCellMar>
        </w:tblPrEx>
        <w:tc>
          <w:tcPr>
            <w:tcW w:w="0" w:type="auto"/>
          </w:tcPr>
          <w:p w14:paraId="16E5EAB8" w14:textId="77777777" w:rsidR="00DE2325" w:rsidRDefault="00DE2325" w:rsidP="00D902BB">
            <w:r>
              <w:t>Check box équipe</w:t>
            </w:r>
          </w:p>
        </w:tc>
        <w:tc>
          <w:tcPr>
            <w:tcW w:w="0" w:type="auto"/>
          </w:tcPr>
          <w:p w14:paraId="0D6A6445" w14:textId="77777777" w:rsidR="00DE2325" w:rsidRDefault="00DE2325" w:rsidP="00D902BB">
            <w:r>
              <w:t xml:space="preserve">Sur la page du graphe Quand le graph est affiché et qu'aucun filtre n'est choisi La </w:t>
            </w:r>
            <w:proofErr w:type="spellStart"/>
            <w:r>
              <w:t>legendes</w:t>
            </w:r>
            <w:proofErr w:type="spellEnd"/>
            <w:r>
              <w:t xml:space="preserve"> des équipes contient autant d'équipe que d'équipe sélectionnée</w:t>
            </w:r>
          </w:p>
        </w:tc>
        <w:tc>
          <w:tcPr>
            <w:tcW w:w="0" w:type="auto"/>
          </w:tcPr>
          <w:p w14:paraId="45957339" w14:textId="77777777" w:rsidR="00DE2325" w:rsidRDefault="00DE2325" w:rsidP="00D902BB">
            <w:r>
              <w:t>OK</w:t>
            </w:r>
          </w:p>
          <w:p w14:paraId="1172287A" w14:textId="77777777" w:rsidR="00DE2325" w:rsidRDefault="00DE2325" w:rsidP="00D902BB">
            <w:r>
              <w:t xml:space="preserve">1 </w:t>
            </w:r>
            <w:proofErr w:type="spellStart"/>
            <w:r>
              <w:t>Nov</w:t>
            </w:r>
            <w:proofErr w:type="spellEnd"/>
          </w:p>
        </w:tc>
      </w:tr>
      <w:tr w:rsidR="00DE2325" w14:paraId="1CC44296" w14:textId="77777777" w:rsidTr="00D902BB">
        <w:tblPrEx>
          <w:tblCellMar>
            <w:top w:w="0" w:type="dxa"/>
            <w:bottom w:w="0" w:type="dxa"/>
          </w:tblCellMar>
        </w:tblPrEx>
        <w:tc>
          <w:tcPr>
            <w:tcW w:w="0" w:type="auto"/>
          </w:tcPr>
          <w:p w14:paraId="62CC2447" w14:textId="77777777" w:rsidR="00DE2325" w:rsidRDefault="00DE2325" w:rsidP="00D902BB">
            <w:r>
              <w:t>Affichage une équipe</w:t>
            </w:r>
          </w:p>
        </w:tc>
        <w:tc>
          <w:tcPr>
            <w:tcW w:w="0" w:type="auto"/>
          </w:tcPr>
          <w:p w14:paraId="4C989D05" w14:textId="77777777" w:rsidR="00DE2325" w:rsidRDefault="00DE2325" w:rsidP="00D902BB">
            <w:r>
              <w:t>Sur la page du graphe Quand l'utilisateur clique sur une équipe dans la partie label Le graph affiche uniquement l'équipe sur laquelle l'utilisateur a cliqué</w:t>
            </w:r>
          </w:p>
        </w:tc>
        <w:tc>
          <w:tcPr>
            <w:tcW w:w="0" w:type="auto"/>
          </w:tcPr>
          <w:p w14:paraId="15CCB1DE" w14:textId="77777777" w:rsidR="00DE2325" w:rsidRDefault="00DE2325" w:rsidP="00D902BB">
            <w:proofErr w:type="gramStart"/>
            <w:r>
              <w:t>ko</w:t>
            </w:r>
            <w:proofErr w:type="gramEnd"/>
          </w:p>
          <w:p w14:paraId="68D05E73" w14:textId="77777777" w:rsidR="00DE2325" w:rsidRDefault="00DE2325" w:rsidP="00D902BB">
            <w:r>
              <w:t xml:space="preserve">30 </w:t>
            </w:r>
            <w:proofErr w:type="spellStart"/>
            <w:r>
              <w:t>Oct</w:t>
            </w:r>
            <w:proofErr w:type="spellEnd"/>
          </w:p>
        </w:tc>
      </w:tr>
      <w:tr w:rsidR="00DE2325" w14:paraId="0B5C5C87" w14:textId="77777777" w:rsidTr="00D902BB">
        <w:tblPrEx>
          <w:tblCellMar>
            <w:top w:w="0" w:type="dxa"/>
            <w:bottom w:w="0" w:type="dxa"/>
          </w:tblCellMar>
        </w:tblPrEx>
        <w:tc>
          <w:tcPr>
            <w:tcW w:w="0" w:type="auto"/>
          </w:tcPr>
          <w:p w14:paraId="303B420B" w14:textId="77777777" w:rsidR="00DE2325" w:rsidRDefault="00DE2325" w:rsidP="00D902BB">
            <w:r>
              <w:t>Affichage une équipe</w:t>
            </w:r>
          </w:p>
        </w:tc>
        <w:tc>
          <w:tcPr>
            <w:tcW w:w="0" w:type="auto"/>
          </w:tcPr>
          <w:p w14:paraId="6C6179C2" w14:textId="77777777" w:rsidR="00DE2325" w:rsidRDefault="00DE2325" w:rsidP="00D902BB">
            <w:r>
              <w:t>Sur la page du graphe Quand l'utilisateur clique sur une équipe dans la partie label La couleur de la ligne affichée est la même que la couleur de l'équipe ayant était cliquée dans la partie label</w:t>
            </w:r>
          </w:p>
        </w:tc>
        <w:tc>
          <w:tcPr>
            <w:tcW w:w="0" w:type="auto"/>
          </w:tcPr>
          <w:p w14:paraId="7288F88A" w14:textId="77777777" w:rsidR="00DE2325" w:rsidRDefault="00DE2325" w:rsidP="00D902BB">
            <w:proofErr w:type="gramStart"/>
            <w:r>
              <w:t>ko</w:t>
            </w:r>
            <w:proofErr w:type="gramEnd"/>
          </w:p>
          <w:p w14:paraId="0BB3CA16" w14:textId="77777777" w:rsidR="00DE2325" w:rsidRDefault="00DE2325" w:rsidP="00D902BB">
            <w:r>
              <w:t xml:space="preserve">30 </w:t>
            </w:r>
            <w:proofErr w:type="spellStart"/>
            <w:r>
              <w:t>Oct</w:t>
            </w:r>
            <w:proofErr w:type="spellEnd"/>
          </w:p>
        </w:tc>
      </w:tr>
      <w:tr w:rsidR="00DE2325" w14:paraId="34EF7B2A" w14:textId="77777777" w:rsidTr="00D902BB">
        <w:tblPrEx>
          <w:tblCellMar>
            <w:top w:w="0" w:type="dxa"/>
            <w:bottom w:w="0" w:type="dxa"/>
          </w:tblCellMar>
        </w:tblPrEx>
        <w:tc>
          <w:tcPr>
            <w:tcW w:w="0" w:type="auto"/>
          </w:tcPr>
          <w:p w14:paraId="715652CC" w14:textId="77777777" w:rsidR="00DE2325" w:rsidRDefault="00DE2325" w:rsidP="00D902BB">
            <w:r>
              <w:t>Affichage une équipe</w:t>
            </w:r>
          </w:p>
        </w:tc>
        <w:tc>
          <w:tcPr>
            <w:tcW w:w="0" w:type="auto"/>
          </w:tcPr>
          <w:p w14:paraId="17B35F50" w14:textId="77777777" w:rsidR="00DE2325" w:rsidRDefault="00DE2325" w:rsidP="00D902BB">
            <w:r>
              <w:t>Sur la page du graphe Quand l'utilisateur clique plusieurs fois sur la même équipe dans la partie filtre Les informations de la ligne ne changent pas</w:t>
            </w:r>
          </w:p>
        </w:tc>
        <w:tc>
          <w:tcPr>
            <w:tcW w:w="0" w:type="auto"/>
          </w:tcPr>
          <w:p w14:paraId="575C35A3" w14:textId="77777777" w:rsidR="00DE2325" w:rsidRDefault="00DE2325" w:rsidP="00D902BB">
            <w:r>
              <w:t>OK</w:t>
            </w:r>
          </w:p>
          <w:p w14:paraId="07828330" w14:textId="77777777" w:rsidR="00DE2325" w:rsidRDefault="00DE2325" w:rsidP="00D902BB">
            <w:r>
              <w:t xml:space="preserve">1 </w:t>
            </w:r>
            <w:proofErr w:type="spellStart"/>
            <w:r>
              <w:t>Nov</w:t>
            </w:r>
            <w:proofErr w:type="spellEnd"/>
          </w:p>
        </w:tc>
      </w:tr>
      <w:tr w:rsidR="00DE2325" w14:paraId="0D24A765" w14:textId="77777777" w:rsidTr="00D902BB">
        <w:tblPrEx>
          <w:tblCellMar>
            <w:top w:w="0" w:type="dxa"/>
            <w:bottom w:w="0" w:type="dxa"/>
          </w:tblCellMar>
        </w:tblPrEx>
        <w:tc>
          <w:tcPr>
            <w:tcW w:w="0" w:type="auto"/>
          </w:tcPr>
          <w:p w14:paraId="6254D2F9" w14:textId="77777777" w:rsidR="00DE2325" w:rsidRDefault="00DE2325" w:rsidP="00D902BB">
            <w:proofErr w:type="spellStart"/>
            <w:r>
              <w:t>Selection</w:t>
            </w:r>
            <w:proofErr w:type="spellEnd"/>
            <w:r>
              <w:t xml:space="preserve"> des équipes </w:t>
            </w:r>
            <w:proofErr w:type="spellStart"/>
            <w:proofErr w:type="gramStart"/>
            <w:r>
              <w:t>a</w:t>
            </w:r>
            <w:proofErr w:type="spellEnd"/>
            <w:proofErr w:type="gramEnd"/>
            <w:r>
              <w:t xml:space="preserve"> ne pas afficher</w:t>
            </w:r>
          </w:p>
        </w:tc>
        <w:tc>
          <w:tcPr>
            <w:tcW w:w="0" w:type="auto"/>
          </w:tcPr>
          <w:p w14:paraId="6B2E76B1" w14:textId="77777777" w:rsidR="00DE2325" w:rsidRDefault="00DE2325" w:rsidP="00D902BB">
            <w:r>
              <w:t xml:space="preserve">Sur la page du graphe Quand l'utilisateur décoche la </w:t>
            </w:r>
            <w:proofErr w:type="spellStart"/>
            <w:r>
              <w:t>checkBox</w:t>
            </w:r>
            <w:proofErr w:type="spellEnd"/>
            <w:r>
              <w:t xml:space="preserve"> d'une équipe L'équipe d'ont la </w:t>
            </w:r>
            <w:proofErr w:type="spellStart"/>
            <w:r>
              <w:t>checkbox</w:t>
            </w:r>
            <w:proofErr w:type="spellEnd"/>
            <w:r>
              <w:t xml:space="preserve"> </w:t>
            </w:r>
            <w:proofErr w:type="spellStart"/>
            <w:r>
              <w:t>à</w:t>
            </w:r>
            <w:proofErr w:type="spellEnd"/>
            <w:r>
              <w:t xml:space="preserve"> été décocher disparait</w:t>
            </w:r>
          </w:p>
        </w:tc>
        <w:tc>
          <w:tcPr>
            <w:tcW w:w="0" w:type="auto"/>
          </w:tcPr>
          <w:p w14:paraId="708C5524" w14:textId="77777777" w:rsidR="00DE2325" w:rsidRDefault="00DE2325" w:rsidP="00D902BB">
            <w:r>
              <w:t>OK</w:t>
            </w:r>
          </w:p>
          <w:p w14:paraId="52AB3532" w14:textId="77777777" w:rsidR="00DE2325" w:rsidRDefault="00DE2325" w:rsidP="00D902BB">
            <w:r>
              <w:t xml:space="preserve">30 </w:t>
            </w:r>
            <w:proofErr w:type="spellStart"/>
            <w:r>
              <w:t>Oct</w:t>
            </w:r>
            <w:proofErr w:type="spellEnd"/>
          </w:p>
        </w:tc>
      </w:tr>
      <w:tr w:rsidR="00DE2325" w14:paraId="74FA84F7" w14:textId="77777777" w:rsidTr="00D902BB">
        <w:tblPrEx>
          <w:tblCellMar>
            <w:top w:w="0" w:type="dxa"/>
            <w:bottom w:w="0" w:type="dxa"/>
          </w:tblCellMar>
        </w:tblPrEx>
        <w:tc>
          <w:tcPr>
            <w:tcW w:w="0" w:type="auto"/>
          </w:tcPr>
          <w:p w14:paraId="52367434" w14:textId="77777777" w:rsidR="00DE2325" w:rsidRDefault="00DE2325" w:rsidP="00D902BB">
            <w:proofErr w:type="spellStart"/>
            <w:r>
              <w:lastRenderedPageBreak/>
              <w:t>Selection</w:t>
            </w:r>
            <w:proofErr w:type="spellEnd"/>
            <w:r>
              <w:t xml:space="preserve"> des équipes à afficher</w:t>
            </w:r>
          </w:p>
        </w:tc>
        <w:tc>
          <w:tcPr>
            <w:tcW w:w="0" w:type="auto"/>
          </w:tcPr>
          <w:p w14:paraId="0E14D6AB" w14:textId="77777777" w:rsidR="00DE2325" w:rsidRDefault="00DE2325" w:rsidP="00D902BB">
            <w:r>
              <w:t xml:space="preserve">Sur la page du graphe Quand l'utilisateur coche la </w:t>
            </w:r>
            <w:proofErr w:type="spellStart"/>
            <w:r>
              <w:t>checkBox</w:t>
            </w:r>
            <w:proofErr w:type="spellEnd"/>
            <w:r>
              <w:t xml:space="preserve"> d'une équipe L'équipe d'ont la </w:t>
            </w:r>
            <w:proofErr w:type="spellStart"/>
            <w:r>
              <w:t>checkbox</w:t>
            </w:r>
            <w:proofErr w:type="spellEnd"/>
            <w:r>
              <w:t xml:space="preserve"> </w:t>
            </w:r>
            <w:proofErr w:type="spellStart"/>
            <w:r>
              <w:t>à</w:t>
            </w:r>
            <w:proofErr w:type="spellEnd"/>
            <w:r>
              <w:t xml:space="preserve"> été coché apparait</w:t>
            </w:r>
          </w:p>
        </w:tc>
        <w:tc>
          <w:tcPr>
            <w:tcW w:w="0" w:type="auto"/>
          </w:tcPr>
          <w:p w14:paraId="507C278D" w14:textId="77777777" w:rsidR="00DE2325" w:rsidRDefault="00DE2325" w:rsidP="00D902BB">
            <w:r>
              <w:t>OK</w:t>
            </w:r>
          </w:p>
          <w:p w14:paraId="4606265D" w14:textId="77777777" w:rsidR="00DE2325" w:rsidRDefault="00DE2325" w:rsidP="00D902BB">
            <w:r>
              <w:t xml:space="preserve">30 </w:t>
            </w:r>
            <w:proofErr w:type="spellStart"/>
            <w:r>
              <w:t>Oct</w:t>
            </w:r>
            <w:proofErr w:type="spellEnd"/>
          </w:p>
        </w:tc>
      </w:tr>
      <w:tr w:rsidR="00DE2325" w14:paraId="774910A0" w14:textId="77777777" w:rsidTr="00D902BB">
        <w:tblPrEx>
          <w:tblCellMar>
            <w:top w:w="0" w:type="dxa"/>
            <w:bottom w:w="0" w:type="dxa"/>
          </w:tblCellMar>
        </w:tblPrEx>
        <w:tc>
          <w:tcPr>
            <w:tcW w:w="0" w:type="auto"/>
          </w:tcPr>
          <w:p w14:paraId="49CBE700" w14:textId="77777777" w:rsidR="00DE2325" w:rsidRDefault="00DE2325" w:rsidP="00D902BB">
            <w:r>
              <w:t>Affichage jour</w:t>
            </w:r>
          </w:p>
        </w:tc>
        <w:tc>
          <w:tcPr>
            <w:tcW w:w="0" w:type="auto"/>
          </w:tcPr>
          <w:p w14:paraId="2E69BACD" w14:textId="77777777" w:rsidR="00DE2325" w:rsidRDefault="00DE2325" w:rsidP="00D902BB">
            <w:r>
              <w:t xml:space="preserve">Sur la page du graphe Quand l'utilisateur coche la </w:t>
            </w:r>
            <w:proofErr w:type="spellStart"/>
            <w:r>
              <w:t>checkBox</w:t>
            </w:r>
            <w:proofErr w:type="spellEnd"/>
            <w:r>
              <w:t xml:space="preserve"> d'un jour la statistique qui correspond au jour apparait</w:t>
            </w:r>
          </w:p>
        </w:tc>
        <w:tc>
          <w:tcPr>
            <w:tcW w:w="0" w:type="auto"/>
          </w:tcPr>
          <w:p w14:paraId="29300F1C" w14:textId="77777777" w:rsidR="00DE2325" w:rsidRDefault="00DE2325" w:rsidP="00D902BB">
            <w:r>
              <w:t>OK</w:t>
            </w:r>
          </w:p>
          <w:p w14:paraId="33C06756" w14:textId="77777777" w:rsidR="00DE2325" w:rsidRDefault="00DE2325" w:rsidP="00D902BB">
            <w:r>
              <w:t xml:space="preserve">30 </w:t>
            </w:r>
            <w:proofErr w:type="spellStart"/>
            <w:r>
              <w:t>Oct</w:t>
            </w:r>
            <w:proofErr w:type="spellEnd"/>
          </w:p>
        </w:tc>
      </w:tr>
      <w:tr w:rsidR="00DE2325" w14:paraId="170FFEF0" w14:textId="77777777" w:rsidTr="00D902BB">
        <w:tblPrEx>
          <w:tblCellMar>
            <w:top w:w="0" w:type="dxa"/>
            <w:bottom w:w="0" w:type="dxa"/>
          </w:tblCellMar>
        </w:tblPrEx>
        <w:tc>
          <w:tcPr>
            <w:tcW w:w="0" w:type="auto"/>
          </w:tcPr>
          <w:p w14:paraId="490FC7C8" w14:textId="77777777" w:rsidR="00DE2325" w:rsidRDefault="00DE2325" w:rsidP="00D902BB">
            <w:r>
              <w:t>Désaffichage jour</w:t>
            </w:r>
          </w:p>
        </w:tc>
        <w:tc>
          <w:tcPr>
            <w:tcW w:w="0" w:type="auto"/>
          </w:tcPr>
          <w:p w14:paraId="7D700EA8" w14:textId="77777777" w:rsidR="00DE2325" w:rsidRDefault="00DE2325" w:rsidP="00D902BB">
            <w:r>
              <w:t xml:space="preserve">Sur la page du graphe Quand l'utilisateur décoche la </w:t>
            </w:r>
            <w:proofErr w:type="spellStart"/>
            <w:r>
              <w:t>checkBox</w:t>
            </w:r>
            <w:proofErr w:type="spellEnd"/>
            <w:r>
              <w:t xml:space="preserve"> d'un jour la statistique qui correspond au jour disparait</w:t>
            </w:r>
          </w:p>
        </w:tc>
        <w:tc>
          <w:tcPr>
            <w:tcW w:w="0" w:type="auto"/>
          </w:tcPr>
          <w:p w14:paraId="4EEF3C6A" w14:textId="77777777" w:rsidR="00DE2325" w:rsidRDefault="00DE2325" w:rsidP="00D902BB">
            <w:r>
              <w:t>OK</w:t>
            </w:r>
          </w:p>
          <w:p w14:paraId="4AED923D" w14:textId="77777777" w:rsidR="00DE2325" w:rsidRDefault="00DE2325" w:rsidP="00D902BB">
            <w:r>
              <w:t xml:space="preserve">30 </w:t>
            </w:r>
            <w:proofErr w:type="spellStart"/>
            <w:r>
              <w:t>Oct</w:t>
            </w:r>
            <w:proofErr w:type="spellEnd"/>
          </w:p>
        </w:tc>
      </w:tr>
    </w:tbl>
    <w:p w14:paraId="63CF383A" w14:textId="77777777" w:rsidR="004B1B9C" w:rsidRPr="004B1B9C" w:rsidRDefault="004B1B9C" w:rsidP="004B1B9C"/>
    <w:p w14:paraId="205C702E" w14:textId="77777777" w:rsidR="0049659A" w:rsidRPr="00791020" w:rsidRDefault="0049659A" w:rsidP="00507BA9">
      <w:pPr>
        <w:pStyle w:val="Titre2"/>
        <w:jc w:val="both"/>
        <w:rPr>
          <w:i w:val="0"/>
          <w:iCs/>
        </w:rPr>
      </w:pPr>
      <w:bookmarkStart w:id="19" w:name="_Toc25553322"/>
      <w:bookmarkStart w:id="20" w:name="_Toc71691026"/>
      <w:bookmarkStart w:id="21" w:name="_Toc175917903"/>
      <w:r w:rsidRPr="00791020">
        <w:rPr>
          <w:i w:val="0"/>
          <w:iCs/>
        </w:rPr>
        <w:t xml:space="preserve">Erreurs </w:t>
      </w:r>
      <w:bookmarkEnd w:id="19"/>
      <w:r w:rsidRPr="00791020">
        <w:rPr>
          <w:i w:val="0"/>
          <w:iCs/>
        </w:rPr>
        <w:t>restantes</w:t>
      </w:r>
      <w:bookmarkEnd w:id="20"/>
      <w:bookmarkEnd w:id="21"/>
      <w:r w:rsidRPr="00791020">
        <w:rPr>
          <w:i w:val="0"/>
          <w:iCs/>
        </w:rPr>
        <w:t xml:space="preserve">  </w:t>
      </w:r>
    </w:p>
    <w:p w14:paraId="5BB5CB0E" w14:textId="31E39513" w:rsidR="00D34AEB" w:rsidRDefault="00D34AEB" w:rsidP="00D34AEB">
      <w:pPr>
        <w:jc w:val="both"/>
        <w:rPr>
          <w:iCs/>
        </w:rPr>
      </w:pPr>
      <w:bookmarkStart w:id="22" w:name="_Toc25553323"/>
      <w:r>
        <w:rPr>
          <w:iCs/>
        </w:rPr>
        <w:t>Plus aucune erreur n’est présente dans le projet, ce qui veut dire que sa compilation s’effectue sans problème, cependant il y a plusieurs points suscitant de la refactorisation afin d’améliorer les performance et l’évolutivité du code.</w:t>
      </w:r>
    </w:p>
    <w:p w14:paraId="1BC12253" w14:textId="77777777" w:rsidR="00D34AEB" w:rsidRDefault="00D34AEB" w:rsidP="00D34AEB">
      <w:pPr>
        <w:jc w:val="both"/>
        <w:rPr>
          <w:iCs/>
        </w:rPr>
      </w:pPr>
    </w:p>
    <w:p w14:paraId="755E1A71" w14:textId="366FA4FF" w:rsidR="00D34AEB" w:rsidRDefault="00D34AEB" w:rsidP="00D34AEB">
      <w:pPr>
        <w:pStyle w:val="Titre3"/>
      </w:pPr>
      <w:r>
        <w:t>Dette technique</w:t>
      </w:r>
    </w:p>
    <w:p w14:paraId="64AD4D56" w14:textId="77777777" w:rsidR="00D34AEB" w:rsidRDefault="00D34AEB" w:rsidP="00D34AEB"/>
    <w:p w14:paraId="200984F5" w14:textId="0A2EC375" w:rsidR="00D34AEB" w:rsidRPr="00D34AEB" w:rsidRDefault="00D34AEB" w:rsidP="00D34AEB">
      <w:pPr>
        <w:rPr>
          <w:i/>
          <w:iCs/>
          <w:u w:val="single"/>
        </w:rPr>
      </w:pPr>
      <w:proofErr w:type="spellStart"/>
      <w:r w:rsidRPr="00D34AEB">
        <w:rPr>
          <w:i/>
          <w:iCs/>
          <w:u w:val="single"/>
          <w:lang w:val="fr-CH"/>
        </w:rPr>
        <w:t>UpdatesTeamsVisibility</w:t>
      </w:r>
      <w:proofErr w:type="spellEnd"/>
    </w:p>
    <w:p w14:paraId="147D4861" w14:textId="1DCBE169" w:rsidR="00D34AEB" w:rsidRDefault="00D34AEB" w:rsidP="00D34AEB">
      <w:pPr>
        <w:rPr>
          <w:lang w:val="fr-CH"/>
        </w:rPr>
      </w:pPr>
      <w:r>
        <w:t xml:space="preserve">Le code de la méthode </w:t>
      </w:r>
      <w:proofErr w:type="spellStart"/>
      <w:r w:rsidRPr="00D34AEB">
        <w:rPr>
          <w:lang w:val="fr-CH"/>
        </w:rPr>
        <w:t>UpdatesTeamsVisibility</w:t>
      </w:r>
      <w:proofErr w:type="spellEnd"/>
      <w:r w:rsidRPr="00D34AEB">
        <w:rPr>
          <w:lang w:val="fr-CH"/>
        </w:rPr>
        <w:t xml:space="preserve"> est redondant avec une partie du code de la méthode </w:t>
      </w:r>
      <w:proofErr w:type="spellStart"/>
      <w:r w:rsidRPr="00D34AEB">
        <w:rPr>
          <w:lang w:val="fr-CH"/>
        </w:rPr>
        <w:t>CheckBox_CheckedChanged</w:t>
      </w:r>
      <w:proofErr w:type="spellEnd"/>
      <w:r w:rsidRPr="00D34AEB">
        <w:rPr>
          <w:lang w:val="fr-CH"/>
        </w:rPr>
        <w:t xml:space="preserve"> la solution serait de placer ce code redondant dans une méthode unique et de l’appeler quand nécessaire</w:t>
      </w:r>
      <w:r w:rsidR="00FD499C">
        <w:rPr>
          <w:lang w:val="fr-CH"/>
        </w:rPr>
        <w:t>, il serait aussi nécessaire de n’utiliser cette méthode que quand cela est nécessaire</w:t>
      </w:r>
      <w:r w:rsidRPr="00D34AEB">
        <w:rPr>
          <w:lang w:val="fr-CH"/>
        </w:rPr>
        <w:t>.</w:t>
      </w:r>
    </w:p>
    <w:p w14:paraId="6D3932E5" w14:textId="77777777" w:rsidR="00D540C9" w:rsidRDefault="00D540C9" w:rsidP="00D34AEB">
      <w:pPr>
        <w:rPr>
          <w:lang w:val="fr-CH"/>
        </w:rPr>
      </w:pPr>
    </w:p>
    <w:p w14:paraId="59EF1C23" w14:textId="49F0F3B5" w:rsidR="00D34AEB" w:rsidRPr="00D34AEB" w:rsidRDefault="00D34AEB" w:rsidP="00D34AEB">
      <w:pPr>
        <w:rPr>
          <w:i/>
          <w:iCs/>
          <w:u w:val="single"/>
          <w:lang w:val="fr-CH"/>
        </w:rPr>
      </w:pPr>
      <w:r>
        <w:rPr>
          <w:i/>
          <w:iCs/>
          <w:u w:val="single"/>
          <w:lang w:val="fr-CH"/>
        </w:rPr>
        <w:t>Méthode 1</w:t>
      </w:r>
    </w:p>
    <w:p w14:paraId="25031C4B" w14:textId="230D822D" w:rsidR="00D34AEB" w:rsidRDefault="00D34AEB" w:rsidP="00D34AEB">
      <w:r w:rsidRPr="00D34AEB">
        <w:rPr>
          <w:noProof/>
        </w:rPr>
        <w:drawing>
          <wp:inline distT="0" distB="0" distL="0" distR="0" wp14:anchorId="5847AEBF" wp14:editId="109755C2">
            <wp:extent cx="5491162" cy="1919605"/>
            <wp:effectExtent l="0" t="0" r="0" b="4445"/>
            <wp:docPr id="35186267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62672" name="Image 1" descr="Une image contenant texte, capture d’écran, logiciel, Logiciel multimédia&#10;&#10;Description générée automatiquement"/>
                    <pic:cNvPicPr/>
                  </pic:nvPicPr>
                  <pic:blipFill>
                    <a:blip r:embed="rId21"/>
                    <a:stretch>
                      <a:fillRect/>
                    </a:stretch>
                  </pic:blipFill>
                  <pic:spPr>
                    <a:xfrm>
                      <a:off x="0" y="0"/>
                      <a:ext cx="5496371" cy="1921426"/>
                    </a:xfrm>
                    <a:prstGeom prst="rect">
                      <a:avLst/>
                    </a:prstGeom>
                  </pic:spPr>
                </pic:pic>
              </a:graphicData>
            </a:graphic>
          </wp:inline>
        </w:drawing>
      </w:r>
    </w:p>
    <w:p w14:paraId="5BC3B8BC" w14:textId="77777777" w:rsidR="00D34AEB" w:rsidRDefault="00D34AEB" w:rsidP="00D34AEB"/>
    <w:p w14:paraId="679985C2" w14:textId="77777777" w:rsidR="00D34AEB" w:rsidRDefault="00D34AEB" w:rsidP="00D34AEB"/>
    <w:p w14:paraId="1F8B7644" w14:textId="77777777" w:rsidR="00D34AEB" w:rsidRDefault="00D34AEB" w:rsidP="00D34AEB"/>
    <w:p w14:paraId="220A34A3" w14:textId="77777777" w:rsidR="00D34AEB" w:rsidRDefault="00D34AEB" w:rsidP="00D34AEB"/>
    <w:p w14:paraId="0ADBB42E" w14:textId="77777777" w:rsidR="00D34AEB" w:rsidRDefault="00D34AEB" w:rsidP="00D34AEB"/>
    <w:p w14:paraId="6174001B" w14:textId="77777777" w:rsidR="00D34AEB" w:rsidRDefault="00D34AEB" w:rsidP="00D34AEB"/>
    <w:p w14:paraId="1D630010" w14:textId="77777777" w:rsidR="00D34AEB" w:rsidRDefault="00D34AEB" w:rsidP="00D34AEB"/>
    <w:p w14:paraId="56EDFE97" w14:textId="77777777" w:rsidR="00D34AEB" w:rsidRDefault="00D34AEB" w:rsidP="00D34AEB"/>
    <w:p w14:paraId="31AEC82A" w14:textId="77777777" w:rsidR="00D34AEB" w:rsidRDefault="00D34AEB" w:rsidP="00D34AEB"/>
    <w:p w14:paraId="26827567" w14:textId="77777777" w:rsidR="00D34AEB" w:rsidRDefault="00D34AEB" w:rsidP="00D34AEB"/>
    <w:p w14:paraId="79C3B40A" w14:textId="59E88085" w:rsidR="00D34AEB" w:rsidRDefault="00D34AEB" w:rsidP="00D34AEB">
      <w:pPr>
        <w:rPr>
          <w:i/>
          <w:iCs/>
          <w:u w:val="single"/>
        </w:rPr>
      </w:pPr>
      <w:r>
        <w:rPr>
          <w:i/>
          <w:iCs/>
          <w:u w:val="single"/>
        </w:rPr>
        <w:t>Méthode 2</w:t>
      </w:r>
    </w:p>
    <w:p w14:paraId="11C6578F" w14:textId="4C0C94F5" w:rsidR="00D34AEB" w:rsidRDefault="00D34AEB" w:rsidP="00D34AEB">
      <w:pPr>
        <w:rPr>
          <w:i/>
          <w:iCs/>
          <w:u w:val="single"/>
        </w:rPr>
      </w:pPr>
      <w:r w:rsidRPr="00D34AEB">
        <w:rPr>
          <w:i/>
          <w:iCs/>
          <w:noProof/>
          <w:u w:val="single"/>
        </w:rPr>
        <w:lastRenderedPageBreak/>
        <w:drawing>
          <wp:inline distT="0" distB="0" distL="0" distR="0" wp14:anchorId="19BB675A" wp14:editId="5950F73B">
            <wp:extent cx="5759450" cy="1655445"/>
            <wp:effectExtent l="0" t="0" r="0" b="1905"/>
            <wp:docPr id="396248341"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48341" name="Image 1" descr="Une image contenant texte, capture d’écran, Police, logiciel&#10;&#10;Description générée automatiquement"/>
                    <pic:cNvPicPr/>
                  </pic:nvPicPr>
                  <pic:blipFill>
                    <a:blip r:embed="rId22"/>
                    <a:stretch>
                      <a:fillRect/>
                    </a:stretch>
                  </pic:blipFill>
                  <pic:spPr>
                    <a:xfrm>
                      <a:off x="0" y="0"/>
                      <a:ext cx="5759450" cy="1655445"/>
                    </a:xfrm>
                    <a:prstGeom prst="rect">
                      <a:avLst/>
                    </a:prstGeom>
                  </pic:spPr>
                </pic:pic>
              </a:graphicData>
            </a:graphic>
          </wp:inline>
        </w:drawing>
      </w:r>
    </w:p>
    <w:p w14:paraId="20D88B4A" w14:textId="77777777" w:rsidR="00D540C9" w:rsidRDefault="00D540C9" w:rsidP="00D34AEB">
      <w:pPr>
        <w:rPr>
          <w:i/>
          <w:iCs/>
          <w:u w:val="single"/>
        </w:rPr>
      </w:pPr>
    </w:p>
    <w:p w14:paraId="32F1E710" w14:textId="1A9834DF" w:rsidR="00D540C9" w:rsidRDefault="00D540C9" w:rsidP="00D540C9">
      <w:pPr>
        <w:rPr>
          <w:i/>
          <w:iCs/>
          <w:u w:val="single"/>
          <w:lang w:val="fr-CH"/>
        </w:rPr>
      </w:pPr>
      <w:r>
        <w:rPr>
          <w:i/>
          <w:iCs/>
          <w:u w:val="single"/>
          <w:lang w:val="fr-CH"/>
        </w:rPr>
        <w:t xml:space="preserve">Création des </w:t>
      </w:r>
      <w:proofErr w:type="spellStart"/>
      <w:r>
        <w:rPr>
          <w:i/>
          <w:iCs/>
          <w:u w:val="single"/>
          <w:lang w:val="fr-CH"/>
        </w:rPr>
        <w:t>checkbox</w:t>
      </w:r>
      <w:proofErr w:type="spellEnd"/>
    </w:p>
    <w:p w14:paraId="60197CFE" w14:textId="4E52FD8C" w:rsidR="00D540C9" w:rsidRDefault="00D540C9" w:rsidP="00D540C9">
      <w:pPr>
        <w:rPr>
          <w:lang w:val="fr-CH"/>
        </w:rPr>
      </w:pPr>
    </w:p>
    <w:p w14:paraId="046DBB99" w14:textId="12E67BFE" w:rsidR="00D540C9" w:rsidRPr="00D540C9" w:rsidRDefault="00D540C9" w:rsidP="00D540C9">
      <w:r>
        <w:rPr>
          <w:lang w:val="fr-CH"/>
        </w:rPr>
        <w:t xml:space="preserve">Un des points les plus important à changer dans le code est l’emplacement des méthodes de création des </w:t>
      </w:r>
      <w:proofErr w:type="spellStart"/>
      <w:r>
        <w:rPr>
          <w:lang w:val="fr-CH"/>
        </w:rPr>
        <w:t>checkbox</w:t>
      </w:r>
      <w:proofErr w:type="spellEnd"/>
      <w:r>
        <w:rPr>
          <w:lang w:val="fr-CH"/>
        </w:rPr>
        <w:t xml:space="preserve"> </w:t>
      </w:r>
      <w:proofErr w:type="spellStart"/>
      <w:r>
        <w:rPr>
          <w:lang w:val="fr-CH"/>
        </w:rPr>
        <w:t>affin</w:t>
      </w:r>
      <w:proofErr w:type="spellEnd"/>
      <w:r>
        <w:rPr>
          <w:lang w:val="fr-CH"/>
        </w:rPr>
        <w:t xml:space="preserve"> de les rendre externe a la class </w:t>
      </w:r>
      <w:proofErr w:type="spellStart"/>
      <w:r>
        <w:rPr>
          <w:lang w:val="fr-CH"/>
        </w:rPr>
        <w:t>graph.cs</w:t>
      </w:r>
      <w:proofErr w:type="spellEnd"/>
      <w:r>
        <w:rPr>
          <w:lang w:val="fr-CH"/>
        </w:rPr>
        <w:t xml:space="preserve"> et de les déplacer dans le </w:t>
      </w:r>
      <w:proofErr w:type="spellStart"/>
      <w:r>
        <w:rPr>
          <w:lang w:val="fr-CH"/>
        </w:rPr>
        <w:t>form</w:t>
      </w:r>
      <w:proofErr w:type="spellEnd"/>
      <w:r>
        <w:rPr>
          <w:lang w:val="fr-CH"/>
        </w:rPr>
        <w:t xml:space="preserve"> lui-même.</w:t>
      </w:r>
    </w:p>
    <w:p w14:paraId="58118396" w14:textId="77777777" w:rsidR="00D540C9" w:rsidRPr="00D34AEB" w:rsidRDefault="00D540C9" w:rsidP="00D34AEB">
      <w:pPr>
        <w:rPr>
          <w:i/>
          <w:iCs/>
          <w:u w:val="single"/>
        </w:rPr>
      </w:pPr>
    </w:p>
    <w:p w14:paraId="6F641912" w14:textId="6BDF489B" w:rsidR="00D34AEB" w:rsidRDefault="00FD499C" w:rsidP="00D34AEB">
      <w:pPr>
        <w:jc w:val="both"/>
        <w:rPr>
          <w:i/>
          <w:u w:val="single"/>
          <w:lang w:val="fr-CH"/>
        </w:rPr>
      </w:pPr>
      <w:proofErr w:type="spellStart"/>
      <w:r>
        <w:rPr>
          <w:i/>
          <w:u w:val="single"/>
          <w:lang w:val="fr-CH"/>
        </w:rPr>
        <w:t>C</w:t>
      </w:r>
      <w:r w:rsidRPr="00FD499C">
        <w:rPr>
          <w:i/>
          <w:u w:val="single"/>
          <w:lang w:val="fr-CH"/>
        </w:rPr>
        <w:t>reatePlot</w:t>
      </w:r>
      <w:proofErr w:type="spellEnd"/>
    </w:p>
    <w:p w14:paraId="17B6ABDC" w14:textId="77777777" w:rsidR="00FD499C" w:rsidRDefault="00FD499C" w:rsidP="00D34AEB">
      <w:pPr>
        <w:jc w:val="both"/>
        <w:rPr>
          <w:i/>
          <w:u w:val="single"/>
          <w:lang w:val="fr-CH"/>
        </w:rPr>
      </w:pPr>
    </w:p>
    <w:p w14:paraId="54C2DA11" w14:textId="040CBDE3" w:rsidR="00FD499C" w:rsidRDefault="00FD499C" w:rsidP="00D34AEB">
      <w:pPr>
        <w:jc w:val="both"/>
        <w:rPr>
          <w:iCs/>
          <w:lang w:val="fr-CH"/>
        </w:rPr>
      </w:pPr>
      <w:r>
        <w:rPr>
          <w:iCs/>
          <w:lang w:val="fr-CH"/>
        </w:rPr>
        <w:t xml:space="preserve">Cette méthode est celle qui crée chaque ligne du graphique, cependant, le type de ligne change en fonction du nombre de jour a affiché, il serait donc utile de rendre </w:t>
      </w:r>
      <w:proofErr w:type="spellStart"/>
      <w:r>
        <w:rPr>
          <w:iCs/>
          <w:lang w:val="fr-CH"/>
        </w:rPr>
        <w:t>CreatePlot</w:t>
      </w:r>
      <w:proofErr w:type="spellEnd"/>
      <w:r>
        <w:rPr>
          <w:iCs/>
          <w:lang w:val="fr-CH"/>
        </w:rPr>
        <w:t xml:space="preserve"> supérieur et placer chaque type de ligne dans une méthode différente qui serait un paramètre de la méthode </w:t>
      </w:r>
      <w:proofErr w:type="spellStart"/>
      <w:r>
        <w:rPr>
          <w:iCs/>
          <w:lang w:val="fr-CH"/>
        </w:rPr>
        <w:t>CreatePlot</w:t>
      </w:r>
      <w:proofErr w:type="spellEnd"/>
      <w:r>
        <w:rPr>
          <w:iCs/>
          <w:lang w:val="fr-CH"/>
        </w:rPr>
        <w:t>.</w:t>
      </w:r>
    </w:p>
    <w:p w14:paraId="12600CA0" w14:textId="77777777" w:rsidR="00FD499C" w:rsidRDefault="00FD499C" w:rsidP="00D34AEB">
      <w:pPr>
        <w:jc w:val="both"/>
        <w:rPr>
          <w:iCs/>
        </w:rPr>
      </w:pPr>
    </w:p>
    <w:p w14:paraId="4CF54B90" w14:textId="64D0F0E9" w:rsidR="00FD499C" w:rsidRDefault="00FD499C" w:rsidP="00D34AEB">
      <w:pPr>
        <w:jc w:val="both"/>
        <w:rPr>
          <w:i/>
          <w:u w:val="single"/>
        </w:rPr>
      </w:pPr>
      <w:r>
        <w:rPr>
          <w:i/>
          <w:u w:val="single"/>
        </w:rPr>
        <w:t>Code</w:t>
      </w:r>
    </w:p>
    <w:p w14:paraId="0CBC9FFD" w14:textId="3672B559" w:rsidR="00FD499C" w:rsidRDefault="00FD499C" w:rsidP="00D34AEB">
      <w:pPr>
        <w:jc w:val="both"/>
        <w:rPr>
          <w:i/>
          <w:u w:val="single"/>
        </w:rPr>
      </w:pPr>
      <w:r w:rsidRPr="00FD499C">
        <w:rPr>
          <w:i/>
          <w:noProof/>
          <w:u w:val="single"/>
        </w:rPr>
        <w:drawing>
          <wp:inline distT="0" distB="0" distL="0" distR="0" wp14:anchorId="69A3F763" wp14:editId="204E3BFA">
            <wp:extent cx="5759450" cy="2313305"/>
            <wp:effectExtent l="0" t="0" r="0" b="0"/>
            <wp:docPr id="21219613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61382" name=""/>
                    <pic:cNvPicPr/>
                  </pic:nvPicPr>
                  <pic:blipFill>
                    <a:blip r:embed="rId23"/>
                    <a:stretch>
                      <a:fillRect/>
                    </a:stretch>
                  </pic:blipFill>
                  <pic:spPr>
                    <a:xfrm>
                      <a:off x="0" y="0"/>
                      <a:ext cx="5759450" cy="2313305"/>
                    </a:xfrm>
                    <a:prstGeom prst="rect">
                      <a:avLst/>
                    </a:prstGeom>
                  </pic:spPr>
                </pic:pic>
              </a:graphicData>
            </a:graphic>
          </wp:inline>
        </w:drawing>
      </w:r>
    </w:p>
    <w:p w14:paraId="7D08A14E" w14:textId="77777777" w:rsidR="00A27AE4" w:rsidRDefault="00A27AE4" w:rsidP="00D34AEB">
      <w:pPr>
        <w:jc w:val="both"/>
        <w:rPr>
          <w:i/>
          <w:u w:val="single"/>
        </w:rPr>
      </w:pPr>
    </w:p>
    <w:p w14:paraId="45CBC517" w14:textId="77777777" w:rsidR="00A27AE4" w:rsidRDefault="00A27AE4" w:rsidP="00D34AEB">
      <w:pPr>
        <w:jc w:val="both"/>
        <w:rPr>
          <w:i/>
          <w:u w:val="single"/>
        </w:rPr>
      </w:pPr>
    </w:p>
    <w:p w14:paraId="14D32C09" w14:textId="77777777" w:rsidR="00A27AE4" w:rsidRDefault="00A27AE4" w:rsidP="00D34AEB">
      <w:pPr>
        <w:jc w:val="both"/>
        <w:rPr>
          <w:i/>
          <w:u w:val="single"/>
        </w:rPr>
      </w:pPr>
    </w:p>
    <w:p w14:paraId="1C5DA1A7" w14:textId="77777777" w:rsidR="00A27AE4" w:rsidRDefault="00A27AE4" w:rsidP="00D34AEB">
      <w:pPr>
        <w:jc w:val="both"/>
        <w:rPr>
          <w:i/>
          <w:u w:val="single"/>
        </w:rPr>
      </w:pPr>
    </w:p>
    <w:p w14:paraId="18E55409" w14:textId="77777777" w:rsidR="00A27AE4" w:rsidRDefault="00A27AE4" w:rsidP="00D34AEB">
      <w:pPr>
        <w:jc w:val="both"/>
        <w:rPr>
          <w:i/>
          <w:u w:val="single"/>
        </w:rPr>
      </w:pPr>
    </w:p>
    <w:p w14:paraId="0C389FE6" w14:textId="77777777" w:rsidR="00A27AE4" w:rsidRDefault="00A27AE4" w:rsidP="00D34AEB">
      <w:pPr>
        <w:jc w:val="both"/>
        <w:rPr>
          <w:i/>
          <w:u w:val="single"/>
        </w:rPr>
      </w:pPr>
    </w:p>
    <w:p w14:paraId="028A1929" w14:textId="77777777" w:rsidR="00A27AE4" w:rsidRDefault="00A27AE4" w:rsidP="00D34AEB">
      <w:pPr>
        <w:jc w:val="both"/>
        <w:rPr>
          <w:i/>
          <w:u w:val="single"/>
        </w:rPr>
      </w:pPr>
    </w:p>
    <w:p w14:paraId="55CC73DC" w14:textId="77777777" w:rsidR="00A27AE4" w:rsidRDefault="00A27AE4" w:rsidP="00D34AEB">
      <w:pPr>
        <w:jc w:val="both"/>
        <w:rPr>
          <w:i/>
          <w:u w:val="single"/>
        </w:rPr>
      </w:pPr>
    </w:p>
    <w:p w14:paraId="63EB7EDE" w14:textId="0FB3147B" w:rsidR="00A27AE4" w:rsidRDefault="00A27AE4" w:rsidP="00D34AEB">
      <w:pPr>
        <w:jc w:val="both"/>
        <w:rPr>
          <w:i/>
          <w:u w:val="single"/>
          <w:lang w:val="fr-CH"/>
        </w:rPr>
      </w:pPr>
      <w:proofErr w:type="spellStart"/>
      <w:r>
        <w:rPr>
          <w:i/>
          <w:u w:val="single"/>
          <w:lang w:val="fr-CH"/>
        </w:rPr>
        <w:t>L</w:t>
      </w:r>
      <w:r w:rsidRPr="00A27AE4">
        <w:rPr>
          <w:i/>
          <w:u w:val="single"/>
          <w:lang w:val="fr-CH"/>
        </w:rPr>
        <w:t>oadGraphic</w:t>
      </w:r>
      <w:proofErr w:type="spellEnd"/>
    </w:p>
    <w:p w14:paraId="21A53671" w14:textId="1A442088" w:rsidR="00126733" w:rsidRDefault="00A27AE4" w:rsidP="00D34AEB">
      <w:pPr>
        <w:jc w:val="both"/>
        <w:rPr>
          <w:iCs/>
          <w:lang w:val="fr-CH"/>
        </w:rPr>
      </w:pPr>
      <w:r>
        <w:rPr>
          <w:iCs/>
          <w:lang w:val="fr-CH"/>
        </w:rPr>
        <w:t xml:space="preserve">Cette méthode charge le graphique dans le </w:t>
      </w:r>
      <w:proofErr w:type="spellStart"/>
      <w:r>
        <w:rPr>
          <w:iCs/>
          <w:lang w:val="fr-CH"/>
        </w:rPr>
        <w:t>form</w:t>
      </w:r>
      <w:proofErr w:type="spellEnd"/>
      <w:r>
        <w:rPr>
          <w:iCs/>
          <w:lang w:val="fr-CH"/>
        </w:rPr>
        <w:t xml:space="preserve"> cependant étant donné la manière d</w:t>
      </w:r>
      <w:r w:rsidR="00126733">
        <w:rPr>
          <w:iCs/>
          <w:lang w:val="fr-CH"/>
        </w:rPr>
        <w:t xml:space="preserve">ont les </w:t>
      </w:r>
      <w:proofErr w:type="spellStart"/>
      <w:r w:rsidR="00126733">
        <w:rPr>
          <w:iCs/>
          <w:lang w:val="fr-CH"/>
        </w:rPr>
        <w:t>checkbox</w:t>
      </w:r>
      <w:proofErr w:type="spellEnd"/>
      <w:r w:rsidR="00126733">
        <w:rPr>
          <w:iCs/>
          <w:lang w:val="fr-CH"/>
        </w:rPr>
        <w:t xml:space="preserve"> sont créer à chaque fois que cette méthode est appelée tous les </w:t>
      </w:r>
      <w:proofErr w:type="spellStart"/>
      <w:r w:rsidR="00126733">
        <w:rPr>
          <w:iCs/>
          <w:lang w:val="fr-CH"/>
        </w:rPr>
        <w:lastRenderedPageBreak/>
        <w:t>FlowLayoutPannel</w:t>
      </w:r>
      <w:proofErr w:type="spellEnd"/>
      <w:r w:rsidR="00126733">
        <w:rPr>
          <w:iCs/>
          <w:lang w:val="fr-CH"/>
        </w:rPr>
        <w:t xml:space="preserve"> doivent être vidé pour ne pas causer de problème quand un nouveau fichier est chargé il serait donc préférable de modifier cette partie afin de ne plus avoir a vidé les différents panneaux.</w:t>
      </w:r>
    </w:p>
    <w:p w14:paraId="23553D57" w14:textId="77777777" w:rsidR="00126733" w:rsidRDefault="00126733" w:rsidP="00D34AEB">
      <w:pPr>
        <w:jc w:val="both"/>
        <w:rPr>
          <w:iCs/>
          <w:lang w:val="fr-CH"/>
        </w:rPr>
      </w:pPr>
    </w:p>
    <w:p w14:paraId="7644F017" w14:textId="61A526E2" w:rsidR="00126733" w:rsidRDefault="00126733" w:rsidP="00D34AEB">
      <w:pPr>
        <w:jc w:val="both"/>
        <w:rPr>
          <w:i/>
          <w:u w:val="single"/>
          <w:lang w:val="fr-CH"/>
        </w:rPr>
      </w:pPr>
      <w:r>
        <w:rPr>
          <w:i/>
          <w:u w:val="single"/>
          <w:lang w:val="fr-CH"/>
        </w:rPr>
        <w:t>Code</w:t>
      </w:r>
    </w:p>
    <w:p w14:paraId="615BE30D" w14:textId="63875941" w:rsidR="00126733" w:rsidRPr="00126733" w:rsidRDefault="00126733" w:rsidP="00D34AEB">
      <w:pPr>
        <w:jc w:val="both"/>
        <w:rPr>
          <w:i/>
          <w:u w:val="single"/>
          <w:lang w:val="fr-CH"/>
        </w:rPr>
      </w:pPr>
      <w:r w:rsidRPr="00126733">
        <w:rPr>
          <w:i/>
          <w:noProof/>
          <w:u w:val="single"/>
          <w:lang w:val="fr-CH"/>
        </w:rPr>
        <w:drawing>
          <wp:inline distT="0" distB="0" distL="0" distR="0" wp14:anchorId="5A77F06C" wp14:editId="353727C3">
            <wp:extent cx="5759450" cy="3398520"/>
            <wp:effectExtent l="0" t="0" r="0" b="0"/>
            <wp:docPr id="1396925997"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5997" name="Image 1" descr="Une image contenant texte, capture d’écran, logiciel, affichage&#10;&#10;Description générée automatiquement"/>
                    <pic:cNvPicPr/>
                  </pic:nvPicPr>
                  <pic:blipFill>
                    <a:blip r:embed="rId24"/>
                    <a:stretch>
                      <a:fillRect/>
                    </a:stretch>
                  </pic:blipFill>
                  <pic:spPr>
                    <a:xfrm>
                      <a:off x="0" y="0"/>
                      <a:ext cx="5759450" cy="3398520"/>
                    </a:xfrm>
                    <a:prstGeom prst="rect">
                      <a:avLst/>
                    </a:prstGeom>
                  </pic:spPr>
                </pic:pic>
              </a:graphicData>
            </a:graphic>
          </wp:inline>
        </w:drawing>
      </w:r>
    </w:p>
    <w:p w14:paraId="29EC17EA" w14:textId="77777777" w:rsidR="00126733" w:rsidRDefault="00126733" w:rsidP="00D34AEB">
      <w:pPr>
        <w:jc w:val="both"/>
        <w:rPr>
          <w:iCs/>
          <w:lang w:val="fr-CH"/>
        </w:rPr>
      </w:pPr>
    </w:p>
    <w:p w14:paraId="6D145FA4" w14:textId="4E89761B" w:rsidR="00126733" w:rsidRDefault="00126733" w:rsidP="00126733">
      <w:pPr>
        <w:pStyle w:val="Titre3"/>
      </w:pPr>
      <w:r>
        <w:t>Conséquences sur l’utilisation du produit</w:t>
      </w:r>
    </w:p>
    <w:p w14:paraId="755D4D86" w14:textId="3F4BA35C" w:rsidR="00126733" w:rsidRDefault="00126733" w:rsidP="00D34AEB">
      <w:pPr>
        <w:jc w:val="both"/>
        <w:rPr>
          <w:iCs/>
          <w:lang w:val="fr-CH"/>
        </w:rPr>
      </w:pPr>
    </w:p>
    <w:p w14:paraId="2E208775" w14:textId="196A1D1A" w:rsidR="00AA0785" w:rsidRPr="00057B5B" w:rsidRDefault="00126733" w:rsidP="00057B5B">
      <w:pPr>
        <w:jc w:val="both"/>
        <w:rPr>
          <w:iCs/>
          <w:lang w:val="fr-CH"/>
        </w:rPr>
      </w:pPr>
      <w:r>
        <w:rPr>
          <w:iCs/>
          <w:lang w:val="fr-CH"/>
        </w:rPr>
        <w:t>Malgré les dettes techniques les conséquences sur l’utilisation du produit sont nul, cependant il reste néanmoins</w:t>
      </w:r>
      <w:r w:rsidR="00057B5B">
        <w:rPr>
          <w:iCs/>
          <w:lang w:val="fr-CH"/>
        </w:rPr>
        <w:t xml:space="preserve"> </w:t>
      </w:r>
      <w:r>
        <w:rPr>
          <w:iCs/>
          <w:lang w:val="fr-CH"/>
        </w:rPr>
        <w:t>important d</w:t>
      </w:r>
      <w:r w:rsidR="00057B5B">
        <w:rPr>
          <w:iCs/>
          <w:lang w:val="fr-CH"/>
        </w:rPr>
        <w:t>’effectuer ces changements afin d’améliorer les performance et l’évolutivité du code.</w:t>
      </w:r>
      <w:bookmarkEnd w:id="22"/>
    </w:p>
    <w:p w14:paraId="30F951C5" w14:textId="77777777" w:rsidR="00AA0785" w:rsidRDefault="00AA0785" w:rsidP="00507BA9">
      <w:pPr>
        <w:pStyle w:val="Titre1"/>
        <w:tabs>
          <w:tab w:val="num" w:pos="360"/>
        </w:tabs>
        <w:jc w:val="both"/>
      </w:pPr>
      <w:bookmarkStart w:id="23" w:name="_Toc25553328"/>
      <w:bookmarkStart w:id="24" w:name="_Toc71703263"/>
      <w:bookmarkStart w:id="25" w:name="_Toc175917904"/>
      <w:r w:rsidRPr="0049659A">
        <w:t>C</w:t>
      </w:r>
      <w:bookmarkEnd w:id="23"/>
      <w:bookmarkEnd w:id="24"/>
      <w:r w:rsidR="00684B3D">
        <w:t>onclusions</w:t>
      </w:r>
      <w:bookmarkEnd w:id="25"/>
    </w:p>
    <w:p w14:paraId="51EEBB1C" w14:textId="116C773B" w:rsidR="00AC33EB" w:rsidRPr="00DE6F14" w:rsidRDefault="00DE6F14" w:rsidP="00AC33EB">
      <w:pPr>
        <w:pStyle w:val="Titre2"/>
        <w:jc w:val="both"/>
        <w:rPr>
          <w:i w:val="0"/>
          <w:iCs/>
        </w:rPr>
      </w:pPr>
      <w:r>
        <w:rPr>
          <w:i w:val="0"/>
          <w:iCs/>
        </w:rPr>
        <w:t>Objectif atteints / non-atteints</w:t>
      </w:r>
    </w:p>
    <w:p w14:paraId="6CAB92BF" w14:textId="1717D30E" w:rsidR="00AC33EB" w:rsidRDefault="00AC33EB" w:rsidP="00AC33EB">
      <w:r>
        <w:t>Tous les objectifs principaux du projet ont été réalisé le logiciel permet de :</w:t>
      </w:r>
    </w:p>
    <w:p w14:paraId="4637F924" w14:textId="77777777" w:rsidR="00AC33EB" w:rsidRDefault="00AC33EB" w:rsidP="00AC33EB"/>
    <w:p w14:paraId="624A8A5A" w14:textId="54706615" w:rsidR="00AC33EB" w:rsidRDefault="00AC33EB" w:rsidP="00AC33EB">
      <w:pPr>
        <w:pStyle w:val="Paragraphedeliste"/>
        <w:numPr>
          <w:ilvl w:val="0"/>
          <w:numId w:val="18"/>
        </w:numPr>
      </w:pPr>
      <w:r>
        <w:t xml:space="preserve">D’importer un jeu de donnée sous forme d’un </w:t>
      </w:r>
      <w:proofErr w:type="gramStart"/>
      <w:r>
        <w:t>fichier .JSON</w:t>
      </w:r>
      <w:proofErr w:type="gramEnd"/>
      <w:r>
        <w:t>.</w:t>
      </w:r>
    </w:p>
    <w:p w14:paraId="7B27CF26" w14:textId="77777777" w:rsidR="00AC33EB" w:rsidRDefault="00AC33EB" w:rsidP="00AC33EB">
      <w:pPr>
        <w:pStyle w:val="Paragraphedeliste"/>
        <w:numPr>
          <w:ilvl w:val="0"/>
          <w:numId w:val="18"/>
        </w:numPr>
      </w:pPr>
      <w:r>
        <w:t>Créer un graphique s’adaptant au jeu de donné.</w:t>
      </w:r>
    </w:p>
    <w:p w14:paraId="1306EA80" w14:textId="0B5EEC25" w:rsidR="00AC33EB" w:rsidRDefault="00AC33EB" w:rsidP="00AC33EB">
      <w:pPr>
        <w:pStyle w:val="Paragraphedeliste"/>
        <w:numPr>
          <w:ilvl w:val="0"/>
          <w:numId w:val="18"/>
        </w:numPr>
      </w:pPr>
      <w:r>
        <w:t>Filtrer les informations du graphique sur la l’axe du temps et plus.</w:t>
      </w:r>
    </w:p>
    <w:p w14:paraId="50F6F910" w14:textId="3CB4C4B0" w:rsidR="00AC33EB" w:rsidRDefault="00AC33EB" w:rsidP="00AC33EB">
      <w:pPr>
        <w:pStyle w:val="Paragraphedeliste"/>
        <w:numPr>
          <w:ilvl w:val="0"/>
          <w:numId w:val="18"/>
        </w:numPr>
      </w:pPr>
      <w:r>
        <w:t>Le programme utilise en quantité l’extension LINQ.</w:t>
      </w:r>
    </w:p>
    <w:p w14:paraId="22718046" w14:textId="7B918FB3" w:rsidR="00AC33EB" w:rsidRDefault="00AC33EB" w:rsidP="00AC33EB">
      <w:pPr>
        <w:pStyle w:val="Paragraphedeliste"/>
        <w:numPr>
          <w:ilvl w:val="0"/>
          <w:numId w:val="18"/>
        </w:numPr>
      </w:pPr>
      <w:r>
        <w:t xml:space="preserve">Une documentation </w:t>
      </w:r>
      <w:r w:rsidR="00DE6F14">
        <w:t>de projet est disponible.</w:t>
      </w:r>
    </w:p>
    <w:p w14:paraId="0C2674EE" w14:textId="5631B2B4" w:rsidR="00DE6F14" w:rsidRDefault="00DE6F14" w:rsidP="00AC33EB">
      <w:pPr>
        <w:pStyle w:val="Paragraphedeliste"/>
        <w:numPr>
          <w:ilvl w:val="0"/>
          <w:numId w:val="18"/>
        </w:numPr>
      </w:pPr>
      <w:r>
        <w:t xml:space="preserve">Une gestion de projet via </w:t>
      </w:r>
      <w:proofErr w:type="spellStart"/>
      <w:r>
        <w:t>IceScrum</w:t>
      </w:r>
      <w:proofErr w:type="spellEnd"/>
      <w:r>
        <w:t xml:space="preserve"> à été effectuée bien qu’insuffisante sur le début du projet.</w:t>
      </w:r>
    </w:p>
    <w:p w14:paraId="37956F9B" w14:textId="7281F626" w:rsidR="00DE6F14" w:rsidRPr="00DE6F14" w:rsidRDefault="00DE6F14" w:rsidP="00DE6F14">
      <w:pPr>
        <w:pStyle w:val="Titre2"/>
        <w:jc w:val="both"/>
        <w:rPr>
          <w:i w:val="0"/>
          <w:iCs/>
        </w:rPr>
      </w:pPr>
      <w:r>
        <w:rPr>
          <w:i w:val="0"/>
          <w:iCs/>
        </w:rPr>
        <w:t>Points positifs / négatifs</w:t>
      </w:r>
    </w:p>
    <w:p w14:paraId="44C61642" w14:textId="06D8EFD2" w:rsidR="00DE6F14" w:rsidRDefault="00DE6F14" w:rsidP="00DE6F14">
      <w:r>
        <w:t xml:space="preserve">Bien que retissant au début, dû à mon inexpérience avec l’extension LINQ ce projet m’a permis de mieux la comprendre et de mieux me rendre compte de son utilité et </w:t>
      </w:r>
      <w:r>
        <w:lastRenderedPageBreak/>
        <w:t xml:space="preserve">efficacité, j’ai au fur et à mesure du projet appris à mieux la maîtriser et ait pu apprendre beaucoup de nouvelle </w:t>
      </w:r>
      <w:r w:rsidR="008E3041">
        <w:t>chose</w:t>
      </w:r>
      <w:r>
        <w:t xml:space="preserve"> utile tel que :</w:t>
      </w:r>
    </w:p>
    <w:p w14:paraId="792A6140" w14:textId="77777777" w:rsidR="00DE6F14" w:rsidRDefault="00DE6F14" w:rsidP="00DE6F14"/>
    <w:p w14:paraId="17CE35D2" w14:textId="44B2468A" w:rsidR="00DE6F14" w:rsidRDefault="00DE6F14" w:rsidP="00DE6F14">
      <w:pPr>
        <w:pStyle w:val="Paragraphedeliste"/>
        <w:numPr>
          <w:ilvl w:val="0"/>
          <w:numId w:val="18"/>
        </w:numPr>
      </w:pPr>
      <w:proofErr w:type="spellStart"/>
      <w:proofErr w:type="gramStart"/>
      <w:r>
        <w:t>OffType</w:t>
      </w:r>
      <w:proofErr w:type="spellEnd"/>
      <w:r>
        <w:t>(</w:t>
      </w:r>
      <w:proofErr w:type="gramEnd"/>
      <w:r>
        <w:t>).</w:t>
      </w:r>
    </w:p>
    <w:p w14:paraId="672AC304" w14:textId="38698F7B" w:rsidR="00DE6F14" w:rsidRDefault="00DE6F14" w:rsidP="00DE6F14">
      <w:pPr>
        <w:pStyle w:val="Paragraphedeliste"/>
        <w:numPr>
          <w:ilvl w:val="0"/>
          <w:numId w:val="18"/>
        </w:numPr>
      </w:pPr>
      <w:r>
        <w:t>Cast ().</w:t>
      </w:r>
    </w:p>
    <w:p w14:paraId="0F1DBA97" w14:textId="1D9D58EF" w:rsidR="00DE6F14" w:rsidRDefault="00DE6F14" w:rsidP="00DE6F14">
      <w:pPr>
        <w:pStyle w:val="Paragraphedeliste"/>
        <w:numPr>
          <w:ilvl w:val="0"/>
          <w:numId w:val="18"/>
        </w:numPr>
      </w:pPr>
      <w:r>
        <w:t xml:space="preserve">Key après un </w:t>
      </w:r>
      <w:proofErr w:type="spellStart"/>
      <w:proofErr w:type="gramStart"/>
      <w:r>
        <w:t>groupBy</w:t>
      </w:r>
      <w:proofErr w:type="spellEnd"/>
      <w:r>
        <w:t>(</w:t>
      </w:r>
      <w:proofErr w:type="gramEnd"/>
      <w:r>
        <w:t>).</w:t>
      </w:r>
    </w:p>
    <w:p w14:paraId="35200503" w14:textId="5BF593C3" w:rsidR="00DE6F14" w:rsidRDefault="008E3041" w:rsidP="00DE6F14">
      <w:pPr>
        <w:pStyle w:val="Paragraphedeliste"/>
        <w:numPr>
          <w:ilvl w:val="0"/>
          <w:numId w:val="18"/>
        </w:numPr>
      </w:pPr>
      <w:r>
        <w:t xml:space="preserve">L’utilisation de la variable </w:t>
      </w:r>
      <w:proofErr w:type="spellStart"/>
      <w:r>
        <w:t>sender</w:t>
      </w:r>
      <w:proofErr w:type="spellEnd"/>
      <w:r>
        <w:t xml:space="preserve"> lors de l’utilisation d’une </w:t>
      </w:r>
      <w:proofErr w:type="spellStart"/>
      <w:r>
        <w:t>checkbox</w:t>
      </w:r>
      <w:proofErr w:type="spellEnd"/>
    </w:p>
    <w:p w14:paraId="5669CF28" w14:textId="77777777" w:rsidR="008E3041" w:rsidRDefault="008E3041" w:rsidP="008E3041"/>
    <w:p w14:paraId="22064359" w14:textId="3B567FD2" w:rsidR="008E3041" w:rsidRDefault="008E3041" w:rsidP="008E3041">
      <w:pPr>
        <w:pStyle w:val="Titre2"/>
        <w:jc w:val="both"/>
        <w:rPr>
          <w:i w:val="0"/>
          <w:iCs/>
        </w:rPr>
      </w:pPr>
      <w:r>
        <w:rPr>
          <w:i w:val="0"/>
          <w:iCs/>
        </w:rPr>
        <w:t>Difficulté particulière</w:t>
      </w:r>
    </w:p>
    <w:p w14:paraId="41F30570" w14:textId="12FDF36F" w:rsidR="008E3041" w:rsidRDefault="008E3041" w:rsidP="008E3041">
      <w:r>
        <w:t xml:space="preserve">Les principales difficultés que j’ai rencontré lors du projet </w:t>
      </w:r>
      <w:proofErr w:type="gramStart"/>
      <w:r>
        <w:t>on</w:t>
      </w:r>
      <w:proofErr w:type="gramEnd"/>
      <w:r>
        <w:t xml:space="preserve"> été lié a mon analyse préalable qui a été insuffisante, effectivement ma plus grosse erreur à été de ne pas avoir plus analysé l’API que j’ai choisie ce qui m’a couter un recommencement total du projet 3 semaine après son début.</w:t>
      </w:r>
    </w:p>
    <w:p w14:paraId="4B673E71" w14:textId="77777777" w:rsidR="008E3041" w:rsidRDefault="008E3041" w:rsidP="008E3041"/>
    <w:p w14:paraId="1185FB7C" w14:textId="1F752D79" w:rsidR="008E3041" w:rsidRPr="008E3041" w:rsidRDefault="008E3041" w:rsidP="008E3041">
      <w:r>
        <w:t xml:space="preserve">Dans le future je ferai en sorte de me </w:t>
      </w:r>
      <w:r w:rsidR="00330F3E">
        <w:t>concentrer</w:t>
      </w:r>
      <w:r>
        <w:t xml:space="preserve"> sur l’analyse </w:t>
      </w:r>
      <w:r w:rsidR="00287DF4">
        <w:t>des besoins</w:t>
      </w:r>
      <w:r>
        <w:t xml:space="preserve"> et </w:t>
      </w:r>
      <w:r w:rsidR="00287DF4">
        <w:t>des données</w:t>
      </w:r>
      <w:r>
        <w:t xml:space="preserve"> du projet avant de commencer le code afin d’éviter de rencontrer </w:t>
      </w:r>
      <w:proofErr w:type="gramStart"/>
      <w:r>
        <w:t>des problème</w:t>
      </w:r>
      <w:proofErr w:type="gramEnd"/>
      <w:r>
        <w:t xml:space="preserve"> provenant de la base même du projet de plus afin d’éviter de mauvaise surprise lors de la création du code je me concentrerai plus sur </w:t>
      </w:r>
      <w:r w:rsidR="00330F3E">
        <w:t>la création de user stories afin de mieux gérer la création des différentes méthodes.</w:t>
      </w:r>
    </w:p>
    <w:p w14:paraId="426367ED" w14:textId="77777777" w:rsidR="00057B5B" w:rsidRDefault="00057B5B" w:rsidP="00057B5B"/>
    <w:p w14:paraId="612214FB" w14:textId="5E5913CB" w:rsidR="00330F3E" w:rsidRDefault="00330F3E" w:rsidP="00330F3E">
      <w:pPr>
        <w:pStyle w:val="Titre2"/>
        <w:jc w:val="both"/>
        <w:rPr>
          <w:i w:val="0"/>
          <w:iCs/>
        </w:rPr>
      </w:pPr>
      <w:proofErr w:type="spellStart"/>
      <w:r>
        <w:rPr>
          <w:i w:val="0"/>
          <w:iCs/>
        </w:rPr>
        <w:t>ChatGPT</w:t>
      </w:r>
      <w:proofErr w:type="spellEnd"/>
    </w:p>
    <w:p w14:paraId="0E3A2FA3" w14:textId="1B23F3F3" w:rsidR="00330F3E" w:rsidRDefault="00330F3E" w:rsidP="00057B5B">
      <w:proofErr w:type="spellStart"/>
      <w:r>
        <w:t>ChatGPT</w:t>
      </w:r>
      <w:proofErr w:type="spellEnd"/>
      <w:r>
        <w:t xml:space="preserve"> a été un outil précieux durant la totalité du projet, effectivement il m’a permis de découvrir pas mal de nouvelle méthode utile tel que : </w:t>
      </w:r>
    </w:p>
    <w:p w14:paraId="6C91360D" w14:textId="43960E1B" w:rsidR="00330F3E" w:rsidRDefault="00330F3E" w:rsidP="00330F3E">
      <w:pPr>
        <w:pStyle w:val="Paragraphedeliste"/>
        <w:numPr>
          <w:ilvl w:val="0"/>
          <w:numId w:val="18"/>
        </w:numPr>
      </w:pPr>
      <w:r>
        <w:t>Cast ().</w:t>
      </w:r>
    </w:p>
    <w:p w14:paraId="1C6EC34D" w14:textId="26BF331D" w:rsidR="00330F3E" w:rsidRDefault="00330F3E" w:rsidP="00330F3E">
      <w:pPr>
        <w:pStyle w:val="Paragraphedeliste"/>
        <w:numPr>
          <w:ilvl w:val="0"/>
          <w:numId w:val="18"/>
        </w:numPr>
      </w:pPr>
      <w:proofErr w:type="spellStart"/>
      <w:proofErr w:type="gramStart"/>
      <w:r>
        <w:t>OffType</w:t>
      </w:r>
      <w:proofErr w:type="spellEnd"/>
      <w:r>
        <w:t>(</w:t>
      </w:r>
      <w:proofErr w:type="gramEnd"/>
      <w:r>
        <w:t>).</w:t>
      </w:r>
    </w:p>
    <w:p w14:paraId="1DE5DC8F" w14:textId="2CC61C7F" w:rsidR="00330F3E" w:rsidRDefault="00287DF4" w:rsidP="00330F3E">
      <w:r>
        <w:t>En plus de m’avoir permis d’accélérer la compréhension de certaines erreur et exception produite durant le projet.</w:t>
      </w:r>
    </w:p>
    <w:p w14:paraId="7D4899CD" w14:textId="77777777" w:rsidR="00287DF4" w:rsidRDefault="00287DF4" w:rsidP="00330F3E"/>
    <w:p w14:paraId="165BEB71" w14:textId="4C3037E6" w:rsidR="00287DF4" w:rsidRDefault="00287DF4" w:rsidP="00330F3E">
      <w:r>
        <w:t>Il m’a aussi permis de réaliser certaines tâches en un temps record tel que :</w:t>
      </w:r>
    </w:p>
    <w:p w14:paraId="5C49CA9C" w14:textId="77777777" w:rsidR="00287DF4" w:rsidRDefault="00287DF4" w:rsidP="00330F3E"/>
    <w:p w14:paraId="77A86F41" w14:textId="15EE9878" w:rsidR="00287DF4" w:rsidRDefault="00287DF4" w:rsidP="00287DF4">
      <w:pPr>
        <w:pStyle w:val="Paragraphedeliste"/>
        <w:numPr>
          <w:ilvl w:val="0"/>
          <w:numId w:val="18"/>
        </w:numPr>
      </w:pPr>
      <w:r>
        <w:t xml:space="preserve">La création d’un diagramme de classe et d’états </w:t>
      </w:r>
      <w:proofErr w:type="gramStart"/>
      <w:r>
        <w:t>a</w:t>
      </w:r>
      <w:proofErr w:type="gramEnd"/>
      <w:r>
        <w:t xml:space="preserve"> partir de mon code source.</w:t>
      </w:r>
    </w:p>
    <w:p w14:paraId="499CD0A2" w14:textId="5838C816" w:rsidR="00287DF4" w:rsidRDefault="00287DF4" w:rsidP="00287DF4">
      <w:pPr>
        <w:pStyle w:val="Paragraphedeliste"/>
        <w:numPr>
          <w:ilvl w:val="0"/>
          <w:numId w:val="18"/>
        </w:numPr>
      </w:pPr>
      <w:r>
        <w:t xml:space="preserve">La génération des commentaires </w:t>
      </w:r>
      <w:proofErr w:type="gramStart"/>
      <w:r>
        <w:t>des différentes méthode</w:t>
      </w:r>
      <w:proofErr w:type="gramEnd"/>
      <w:r>
        <w:t xml:space="preserve"> du programme.</w:t>
      </w:r>
    </w:p>
    <w:p w14:paraId="52E91E81" w14:textId="77777777" w:rsidR="00287DF4" w:rsidRPr="00057B5B" w:rsidRDefault="00287DF4" w:rsidP="00287DF4"/>
    <w:p w14:paraId="65846CA0" w14:textId="73F26A70" w:rsidR="00287DF4" w:rsidRDefault="00287DF4" w:rsidP="00287DF4">
      <w:pPr>
        <w:pStyle w:val="Titre2"/>
        <w:jc w:val="both"/>
        <w:rPr>
          <w:i w:val="0"/>
          <w:iCs/>
        </w:rPr>
      </w:pPr>
      <w:r>
        <w:rPr>
          <w:i w:val="0"/>
          <w:iCs/>
        </w:rPr>
        <w:t>Suite possible</w:t>
      </w:r>
    </w:p>
    <w:p w14:paraId="74CCC6AA" w14:textId="79B7A014" w:rsidR="00287DF4" w:rsidRDefault="00287DF4" w:rsidP="00287DF4">
      <w:r>
        <w:t xml:space="preserve">Dans le cas d’une suite, le focus serait porté sur la création d’un volume permanent permettant à l’utilisateur de ne pas avoir à charger un fichier a chaque ouverture de programme, en plus de cela, cette fonctionnalité permettrait de mettre en place un historique des jeux de donné charger dans le programme afin de ne pas avoir besoin de les charger manuellement. </w:t>
      </w:r>
    </w:p>
    <w:p w14:paraId="05BDDFBD" w14:textId="77777777" w:rsidR="00287DF4" w:rsidRDefault="00287DF4" w:rsidP="00287DF4"/>
    <w:p w14:paraId="1AA46317" w14:textId="6C865E7E" w:rsidR="00AA0785" w:rsidRDefault="00287DF4" w:rsidP="00211DFB">
      <w:pPr>
        <w:rPr>
          <w:szCs w:val="14"/>
        </w:rPr>
      </w:pPr>
      <w:r>
        <w:t>Un autre point important serait la mise en place d’une communication entre le programme et une API afin de pouvoir avoir une évolution des statistiques en temps réelle.</w:t>
      </w:r>
    </w:p>
    <w:p w14:paraId="3966B259" w14:textId="77777777" w:rsidR="00211DFB" w:rsidRDefault="00211DFB" w:rsidP="00211DFB">
      <w:pPr>
        <w:rPr>
          <w:szCs w:val="14"/>
        </w:rPr>
      </w:pPr>
    </w:p>
    <w:p w14:paraId="16FEE813" w14:textId="77777777" w:rsidR="00211DFB" w:rsidRDefault="00211DFB" w:rsidP="00211DFB">
      <w:pPr>
        <w:pStyle w:val="Titre1"/>
        <w:tabs>
          <w:tab w:val="num" w:pos="360"/>
        </w:tabs>
        <w:jc w:val="both"/>
      </w:pPr>
      <w:bookmarkStart w:id="26" w:name="_Toc71703264"/>
      <w:bookmarkStart w:id="27" w:name="_Toc175917905"/>
      <w:r w:rsidRPr="0049659A">
        <w:lastRenderedPageBreak/>
        <w:t>A</w:t>
      </w:r>
      <w:bookmarkEnd w:id="26"/>
      <w:r>
        <w:t>nnexes</w:t>
      </w:r>
      <w:bookmarkEnd w:id="27"/>
    </w:p>
    <w:p w14:paraId="4C19E34A" w14:textId="77777777" w:rsidR="00211DFB" w:rsidRDefault="00211DFB" w:rsidP="00211DFB">
      <w:pPr>
        <w:pStyle w:val="Titre2"/>
        <w:jc w:val="both"/>
        <w:rPr>
          <w:i w:val="0"/>
          <w:iCs/>
        </w:rPr>
      </w:pPr>
      <w:bookmarkStart w:id="28" w:name="_Toc25553330"/>
      <w:bookmarkStart w:id="29" w:name="_Toc71703266"/>
      <w:bookmarkStart w:id="30" w:name="_Toc175917907"/>
      <w:r w:rsidRPr="00791020">
        <w:rPr>
          <w:i w:val="0"/>
          <w:iCs/>
        </w:rPr>
        <w:t xml:space="preserve">Journal de </w:t>
      </w:r>
      <w:bookmarkEnd w:id="28"/>
      <w:bookmarkEnd w:id="29"/>
      <w:r>
        <w:rPr>
          <w:i w:val="0"/>
          <w:iCs/>
        </w:rPr>
        <w:t>travail</w:t>
      </w:r>
      <w:bookmarkEnd w:id="30"/>
    </w:p>
    <w:p w14:paraId="1831652D" w14:textId="31A7E8EA" w:rsidR="00211DFB" w:rsidRPr="00287DF4" w:rsidRDefault="00211DFB" w:rsidP="00211DFB">
      <w:r>
        <w:t>Voir les fichiers se trouvant dans le dossier « journaux de travaux » sur GitHub.</w:t>
      </w:r>
    </w:p>
    <w:p w14:paraId="06416CFD" w14:textId="77777777" w:rsidR="00211DFB" w:rsidRDefault="00211DFB" w:rsidP="00211DFB"/>
    <w:sectPr w:rsidR="00211DFB">
      <w:headerReference w:type="default" r:id="rId25"/>
      <w:footerReference w:type="default" r:id="rId2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6AD74" w14:textId="77777777" w:rsidR="00FF10FC" w:rsidRDefault="00FF10FC">
      <w:r>
        <w:separator/>
      </w:r>
    </w:p>
  </w:endnote>
  <w:endnote w:type="continuationSeparator" w:id="0">
    <w:p w14:paraId="62D1F82C" w14:textId="77777777" w:rsidR="00FF10FC" w:rsidRDefault="00FF1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FD79" w14:textId="77777777" w:rsidR="00F53ED8" w:rsidRPr="00265744" w:rsidRDefault="00265744">
    <w:pPr>
      <w:pStyle w:val="Pieddepage"/>
      <w:pBdr>
        <w:top w:val="single" w:sz="4" w:space="1" w:color="auto"/>
      </w:pBdr>
      <w:rPr>
        <w:sz w:val="16"/>
        <w:szCs w:val="16"/>
      </w:rPr>
    </w:pPr>
    <w:proofErr w:type="gramStart"/>
    <w:r w:rsidRPr="00265744">
      <w:rPr>
        <w:sz w:val="16"/>
        <w:szCs w:val="16"/>
      </w:rPr>
      <w:t>i</w:t>
    </w:r>
    <w:proofErr w:type="gramEnd"/>
    <w:r w:rsidRPr="00265744">
      <w:rPr>
        <w:sz w:val="16"/>
        <w:szCs w:val="16"/>
      </w:rPr>
      <w:t>-CQ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E655DA">
      <w:rPr>
        <w:rStyle w:val="Numrodepage"/>
        <w:noProof/>
        <w:sz w:val="16"/>
        <w:szCs w:val="16"/>
      </w:rPr>
      <w:t>7</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F6A76" w14:textId="77777777" w:rsidR="00FF10FC" w:rsidRDefault="00FF10FC">
      <w:r>
        <w:separator/>
      </w:r>
    </w:p>
  </w:footnote>
  <w:footnote w:type="continuationSeparator" w:id="0">
    <w:p w14:paraId="13C13210" w14:textId="77777777" w:rsidR="00FF10FC" w:rsidRDefault="00FF10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9CFE" w14:textId="7FB9C955" w:rsidR="00F53ED8" w:rsidRPr="008D4A4E" w:rsidRDefault="008D4A4E" w:rsidP="00265744">
    <w:pPr>
      <w:pStyle w:val="En-tte"/>
      <w:rPr>
        <w:rFonts w:cs="Arial"/>
        <w:szCs w:val="24"/>
        <w:lang w:val="en-US"/>
      </w:rPr>
    </w:pPr>
    <w:r w:rsidRPr="008D4A4E">
      <w:rPr>
        <w:rFonts w:cs="Arial"/>
        <w:b/>
        <w:bCs/>
        <w:szCs w:val="24"/>
        <w:lang w:val="en-US"/>
      </w:rPr>
      <w:t xml:space="preserve">Belkhiria </w:t>
    </w:r>
    <w:proofErr w:type="spellStart"/>
    <w:r w:rsidRPr="008D4A4E">
      <w:rPr>
        <w:rFonts w:cs="Arial"/>
        <w:b/>
        <w:bCs/>
        <w:szCs w:val="24"/>
        <w:lang w:val="en-US"/>
      </w:rPr>
      <w:t>Sofiène</w:t>
    </w:r>
    <w:proofErr w:type="spellEnd"/>
    <w:r w:rsidR="00265744" w:rsidRPr="008D4A4E">
      <w:rPr>
        <w:rFonts w:cs="Arial"/>
        <w:b/>
        <w:bCs/>
        <w:szCs w:val="24"/>
        <w:lang w:val="en-US"/>
      </w:rPr>
      <w:tab/>
    </w:r>
    <w:r w:rsidRPr="008D4A4E">
      <w:rPr>
        <w:rFonts w:cs="Arial"/>
        <w:b/>
        <w:bCs/>
        <w:szCs w:val="24"/>
        <w:lang w:val="en-US"/>
      </w:rPr>
      <w:t>Plot Th</w:t>
    </w:r>
    <w:r>
      <w:rPr>
        <w:rFonts w:cs="Arial"/>
        <w:b/>
        <w:bCs/>
        <w:szCs w:val="24"/>
        <w:lang w:val="en-US"/>
      </w:rPr>
      <w:t>at Line</w:t>
    </w:r>
    <w:r w:rsidR="00265744" w:rsidRPr="008D4A4E">
      <w:rPr>
        <w:rFonts w:cs="Arial"/>
        <w:b/>
        <w:bCs/>
        <w:szCs w:val="24"/>
        <w:lang w:val="en-US"/>
      </w:rPr>
      <w:tab/>
    </w:r>
    <w:r>
      <w:rPr>
        <w:rFonts w:cs="Arial"/>
        <w:b/>
        <w:bCs/>
        <w:szCs w:val="24"/>
        <w:lang w:val="en-US"/>
      </w:rPr>
      <w:t>CID3B</w:t>
    </w:r>
  </w:p>
  <w:p w14:paraId="2CB36A6E" w14:textId="77777777" w:rsidR="00F53ED8" w:rsidRPr="008D4A4E" w:rsidRDefault="00F53ED8">
    <w:pPr>
      <w:pStyle w:val="En-tte"/>
      <w:pBdr>
        <w:bottom w:val="single" w:sz="4" w:space="1" w:color="auto"/>
      </w:pBdr>
      <w:rPr>
        <w:sz w:val="32"/>
        <w:lang w:val="en-US"/>
      </w:rPr>
    </w:pPr>
  </w:p>
  <w:p w14:paraId="7A06D39A" w14:textId="77777777" w:rsidR="00F53ED8" w:rsidRPr="008D4A4E" w:rsidRDefault="00F53ED8">
    <w:pPr>
      <w:pStyle w:val="En-tte"/>
      <w:rPr>
        <w:sz w:val="16"/>
        <w:szCs w:val="16"/>
        <w:lang w:val="en-US"/>
      </w:rPr>
    </w:pPr>
  </w:p>
  <w:p w14:paraId="72F0B7E3" w14:textId="77777777" w:rsidR="00F53ED8" w:rsidRPr="008D4A4E" w:rsidRDefault="00F53ED8">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02F1AD6"/>
    <w:multiLevelType w:val="hybridMultilevel"/>
    <w:tmpl w:val="52CAA3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134714"/>
    <w:multiLevelType w:val="hybridMultilevel"/>
    <w:tmpl w:val="3E5488CC"/>
    <w:lvl w:ilvl="0" w:tplc="A39E5334">
      <w:start w:val="1"/>
      <w:numFmt w:val="bullet"/>
      <w:lvlText w:val="●"/>
      <w:lvlJc w:val="left"/>
      <w:pPr>
        <w:ind w:left="720" w:hanging="360"/>
      </w:pPr>
    </w:lvl>
    <w:lvl w:ilvl="1" w:tplc="79449626">
      <w:start w:val="1"/>
      <w:numFmt w:val="bullet"/>
      <w:lvlText w:val="○"/>
      <w:lvlJc w:val="left"/>
      <w:pPr>
        <w:ind w:left="1440" w:hanging="360"/>
      </w:pPr>
    </w:lvl>
    <w:lvl w:ilvl="2" w:tplc="9778475E">
      <w:start w:val="1"/>
      <w:numFmt w:val="bullet"/>
      <w:lvlText w:val="■"/>
      <w:lvlJc w:val="left"/>
      <w:pPr>
        <w:ind w:left="2160" w:hanging="360"/>
      </w:pPr>
    </w:lvl>
    <w:lvl w:ilvl="3" w:tplc="7396C8F8">
      <w:start w:val="1"/>
      <w:numFmt w:val="bullet"/>
      <w:lvlText w:val="●"/>
      <w:lvlJc w:val="left"/>
      <w:pPr>
        <w:ind w:left="2880" w:hanging="360"/>
      </w:pPr>
    </w:lvl>
    <w:lvl w:ilvl="4" w:tplc="845C5B46">
      <w:start w:val="1"/>
      <w:numFmt w:val="bullet"/>
      <w:lvlText w:val="○"/>
      <w:lvlJc w:val="left"/>
      <w:pPr>
        <w:ind w:left="3600" w:hanging="360"/>
      </w:pPr>
    </w:lvl>
    <w:lvl w:ilvl="5" w:tplc="1B8C3142">
      <w:start w:val="1"/>
      <w:numFmt w:val="bullet"/>
      <w:lvlText w:val="■"/>
      <w:lvlJc w:val="left"/>
      <w:pPr>
        <w:ind w:left="4320" w:hanging="360"/>
      </w:pPr>
    </w:lvl>
    <w:lvl w:ilvl="6" w:tplc="04DCE804">
      <w:start w:val="1"/>
      <w:numFmt w:val="bullet"/>
      <w:lvlText w:val="●"/>
      <w:lvlJc w:val="left"/>
      <w:pPr>
        <w:ind w:left="5040" w:hanging="360"/>
      </w:pPr>
    </w:lvl>
    <w:lvl w:ilvl="7" w:tplc="713EE616">
      <w:start w:val="1"/>
      <w:numFmt w:val="bullet"/>
      <w:lvlText w:val="●"/>
      <w:lvlJc w:val="left"/>
      <w:pPr>
        <w:ind w:left="5760" w:hanging="360"/>
      </w:pPr>
    </w:lvl>
    <w:lvl w:ilvl="8" w:tplc="8F926DE2">
      <w:start w:val="1"/>
      <w:numFmt w:val="bullet"/>
      <w:lvlText w:val="●"/>
      <w:lvlJc w:val="left"/>
      <w:pPr>
        <w:ind w:left="6480" w:hanging="360"/>
      </w:p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F012D73"/>
    <w:multiLevelType w:val="hybridMultilevel"/>
    <w:tmpl w:val="3EEC36A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2D1F3A72"/>
    <w:multiLevelType w:val="hybridMultilevel"/>
    <w:tmpl w:val="CDEA3938"/>
    <w:lvl w:ilvl="0" w:tplc="8A241666">
      <w:start w:val="1"/>
      <w:numFmt w:val="bullet"/>
      <w:lvlText w:val="●"/>
      <w:lvlJc w:val="left"/>
      <w:pPr>
        <w:ind w:left="720" w:hanging="360"/>
      </w:pPr>
    </w:lvl>
    <w:lvl w:ilvl="1" w:tplc="CFDA5844">
      <w:start w:val="1"/>
      <w:numFmt w:val="bullet"/>
      <w:lvlText w:val="○"/>
      <w:lvlJc w:val="left"/>
      <w:pPr>
        <w:ind w:left="1440" w:hanging="360"/>
      </w:pPr>
    </w:lvl>
    <w:lvl w:ilvl="2" w:tplc="AF3AE524">
      <w:start w:val="1"/>
      <w:numFmt w:val="bullet"/>
      <w:lvlText w:val="■"/>
      <w:lvlJc w:val="left"/>
      <w:pPr>
        <w:ind w:left="2160" w:hanging="360"/>
      </w:pPr>
    </w:lvl>
    <w:lvl w:ilvl="3" w:tplc="2724FED8">
      <w:start w:val="1"/>
      <w:numFmt w:val="bullet"/>
      <w:lvlText w:val="●"/>
      <w:lvlJc w:val="left"/>
      <w:pPr>
        <w:ind w:left="2880" w:hanging="360"/>
      </w:pPr>
    </w:lvl>
    <w:lvl w:ilvl="4" w:tplc="5D004E7A">
      <w:start w:val="1"/>
      <w:numFmt w:val="bullet"/>
      <w:lvlText w:val="○"/>
      <w:lvlJc w:val="left"/>
      <w:pPr>
        <w:ind w:left="3600" w:hanging="360"/>
      </w:pPr>
    </w:lvl>
    <w:lvl w:ilvl="5" w:tplc="1E26E822">
      <w:start w:val="1"/>
      <w:numFmt w:val="bullet"/>
      <w:lvlText w:val="■"/>
      <w:lvlJc w:val="left"/>
      <w:pPr>
        <w:ind w:left="4320" w:hanging="360"/>
      </w:pPr>
    </w:lvl>
    <w:lvl w:ilvl="6" w:tplc="DDCC64F4">
      <w:start w:val="1"/>
      <w:numFmt w:val="bullet"/>
      <w:lvlText w:val="●"/>
      <w:lvlJc w:val="left"/>
      <w:pPr>
        <w:ind w:left="5040" w:hanging="360"/>
      </w:pPr>
    </w:lvl>
    <w:lvl w:ilvl="7" w:tplc="593E368A">
      <w:start w:val="1"/>
      <w:numFmt w:val="bullet"/>
      <w:lvlText w:val="●"/>
      <w:lvlJc w:val="left"/>
      <w:pPr>
        <w:ind w:left="5760" w:hanging="360"/>
      </w:pPr>
    </w:lvl>
    <w:lvl w:ilvl="8" w:tplc="CCA8D2E2">
      <w:start w:val="1"/>
      <w:numFmt w:val="bullet"/>
      <w:lvlText w:val="●"/>
      <w:lvlJc w:val="left"/>
      <w:pPr>
        <w:ind w:left="6480" w:hanging="360"/>
      </w:pPr>
    </w:lvl>
  </w:abstractNum>
  <w:abstractNum w:abstractNumId="8" w15:restartNumberingAfterBreak="0">
    <w:nsid w:val="318A3916"/>
    <w:multiLevelType w:val="hybridMultilevel"/>
    <w:tmpl w:val="7EC48B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4D7C5EF3"/>
    <w:multiLevelType w:val="hybridMultilevel"/>
    <w:tmpl w:val="C8FABC8A"/>
    <w:lvl w:ilvl="0" w:tplc="C0A282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DFB29D1"/>
    <w:multiLevelType w:val="hybridMultilevel"/>
    <w:tmpl w:val="4CEA1E16"/>
    <w:lvl w:ilvl="0" w:tplc="66203E6E">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CCD4C56"/>
    <w:multiLevelType w:val="hybridMultilevel"/>
    <w:tmpl w:val="FA260780"/>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70D70A3"/>
    <w:multiLevelType w:val="hybridMultilevel"/>
    <w:tmpl w:val="E0E095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576234056">
    <w:abstractNumId w:val="20"/>
  </w:num>
  <w:num w:numId="2" w16cid:durableId="620916101">
    <w:abstractNumId w:val="0"/>
  </w:num>
  <w:num w:numId="3" w16cid:durableId="1956910300">
    <w:abstractNumId w:val="4"/>
  </w:num>
  <w:num w:numId="4" w16cid:durableId="821309198">
    <w:abstractNumId w:val="18"/>
  </w:num>
  <w:num w:numId="5" w16cid:durableId="499349196">
    <w:abstractNumId w:val="13"/>
  </w:num>
  <w:num w:numId="6" w16cid:durableId="1987397372">
    <w:abstractNumId w:val="6"/>
  </w:num>
  <w:num w:numId="7" w16cid:durableId="599796444">
    <w:abstractNumId w:val="14"/>
  </w:num>
  <w:num w:numId="8" w16cid:durableId="157230555">
    <w:abstractNumId w:val="21"/>
  </w:num>
  <w:num w:numId="9" w16cid:durableId="970482090">
    <w:abstractNumId w:val="3"/>
  </w:num>
  <w:num w:numId="10" w16cid:durableId="225607578">
    <w:abstractNumId w:val="9"/>
  </w:num>
  <w:num w:numId="11" w16cid:durableId="1978601993">
    <w:abstractNumId w:val="12"/>
  </w:num>
  <w:num w:numId="12" w16cid:durableId="1377002272">
    <w:abstractNumId w:val="10"/>
  </w:num>
  <w:num w:numId="13" w16cid:durableId="471557909">
    <w:abstractNumId w:val="17"/>
  </w:num>
  <w:num w:numId="14" w16cid:durableId="1969048124">
    <w:abstractNumId w:val="19"/>
  </w:num>
  <w:num w:numId="15" w16cid:durableId="538011482">
    <w:abstractNumId w:val="8"/>
  </w:num>
  <w:num w:numId="16" w16cid:durableId="2082100794">
    <w:abstractNumId w:val="1"/>
  </w:num>
  <w:num w:numId="17" w16cid:durableId="1840844963">
    <w:abstractNumId w:val="11"/>
  </w:num>
  <w:num w:numId="18" w16cid:durableId="1213076001">
    <w:abstractNumId w:val="15"/>
  </w:num>
  <w:num w:numId="19" w16cid:durableId="1036657135">
    <w:abstractNumId w:val="16"/>
  </w:num>
  <w:num w:numId="20" w16cid:durableId="624118806">
    <w:abstractNumId w:val="5"/>
  </w:num>
  <w:num w:numId="21" w16cid:durableId="1662656913">
    <w:abstractNumId w:val="7"/>
    <w:lvlOverride w:ilvl="0">
      <w:startOverride w:val="1"/>
    </w:lvlOverride>
  </w:num>
  <w:num w:numId="22" w16cid:durableId="787621062">
    <w:abstractNumId w:val="2"/>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658"/>
    <w:rsid w:val="00011A62"/>
    <w:rsid w:val="00012A4D"/>
    <w:rsid w:val="000202B4"/>
    <w:rsid w:val="00026270"/>
    <w:rsid w:val="00057B5B"/>
    <w:rsid w:val="00063EDD"/>
    <w:rsid w:val="000C3CFA"/>
    <w:rsid w:val="000C4950"/>
    <w:rsid w:val="000C5290"/>
    <w:rsid w:val="000D0236"/>
    <w:rsid w:val="001179DE"/>
    <w:rsid w:val="00126733"/>
    <w:rsid w:val="00140D75"/>
    <w:rsid w:val="00164517"/>
    <w:rsid w:val="001A3329"/>
    <w:rsid w:val="001A5A85"/>
    <w:rsid w:val="001D504D"/>
    <w:rsid w:val="001E121F"/>
    <w:rsid w:val="001E7647"/>
    <w:rsid w:val="002036CD"/>
    <w:rsid w:val="00205685"/>
    <w:rsid w:val="00211DFB"/>
    <w:rsid w:val="00212505"/>
    <w:rsid w:val="002261A3"/>
    <w:rsid w:val="00232E9F"/>
    <w:rsid w:val="00245601"/>
    <w:rsid w:val="00251B89"/>
    <w:rsid w:val="00265744"/>
    <w:rsid w:val="00281546"/>
    <w:rsid w:val="0028313C"/>
    <w:rsid w:val="00287DF4"/>
    <w:rsid w:val="002C4C01"/>
    <w:rsid w:val="002F39FF"/>
    <w:rsid w:val="003144D2"/>
    <w:rsid w:val="003301CF"/>
    <w:rsid w:val="00330F3E"/>
    <w:rsid w:val="003351B6"/>
    <w:rsid w:val="00356E13"/>
    <w:rsid w:val="00360243"/>
    <w:rsid w:val="00362153"/>
    <w:rsid w:val="00371ECE"/>
    <w:rsid w:val="00377F2F"/>
    <w:rsid w:val="003807C7"/>
    <w:rsid w:val="003872F7"/>
    <w:rsid w:val="003A0F9C"/>
    <w:rsid w:val="003B1CFD"/>
    <w:rsid w:val="003D71F1"/>
    <w:rsid w:val="003E2820"/>
    <w:rsid w:val="003F2179"/>
    <w:rsid w:val="003F41A8"/>
    <w:rsid w:val="00402658"/>
    <w:rsid w:val="0043492D"/>
    <w:rsid w:val="004379D0"/>
    <w:rsid w:val="004502D9"/>
    <w:rsid w:val="0047295B"/>
    <w:rsid w:val="004960EA"/>
    <w:rsid w:val="0049659A"/>
    <w:rsid w:val="004A04AE"/>
    <w:rsid w:val="004B1B9C"/>
    <w:rsid w:val="004B5E8A"/>
    <w:rsid w:val="004C38FB"/>
    <w:rsid w:val="00507BA9"/>
    <w:rsid w:val="005143EF"/>
    <w:rsid w:val="00535DFD"/>
    <w:rsid w:val="005364AB"/>
    <w:rsid w:val="00577704"/>
    <w:rsid w:val="00591119"/>
    <w:rsid w:val="005E1E76"/>
    <w:rsid w:val="00634556"/>
    <w:rsid w:val="00664739"/>
    <w:rsid w:val="00684B3D"/>
    <w:rsid w:val="006A1EEC"/>
    <w:rsid w:val="006B6CCB"/>
    <w:rsid w:val="006D125C"/>
    <w:rsid w:val="006E2C58"/>
    <w:rsid w:val="00713C2C"/>
    <w:rsid w:val="00720330"/>
    <w:rsid w:val="007246E6"/>
    <w:rsid w:val="007467C6"/>
    <w:rsid w:val="007561F3"/>
    <w:rsid w:val="0076477B"/>
    <w:rsid w:val="00791020"/>
    <w:rsid w:val="007C1E07"/>
    <w:rsid w:val="007C53D3"/>
    <w:rsid w:val="007C68B3"/>
    <w:rsid w:val="00807502"/>
    <w:rsid w:val="0083170D"/>
    <w:rsid w:val="0083453E"/>
    <w:rsid w:val="0087485B"/>
    <w:rsid w:val="00891534"/>
    <w:rsid w:val="008A06FD"/>
    <w:rsid w:val="008D4A4E"/>
    <w:rsid w:val="008D7200"/>
    <w:rsid w:val="008E3041"/>
    <w:rsid w:val="00900180"/>
    <w:rsid w:val="00917DA5"/>
    <w:rsid w:val="00933151"/>
    <w:rsid w:val="00967AC3"/>
    <w:rsid w:val="009733EE"/>
    <w:rsid w:val="009927FC"/>
    <w:rsid w:val="009D368F"/>
    <w:rsid w:val="009D45C7"/>
    <w:rsid w:val="00A22339"/>
    <w:rsid w:val="00A27AE4"/>
    <w:rsid w:val="00A912BD"/>
    <w:rsid w:val="00A943C5"/>
    <w:rsid w:val="00A94973"/>
    <w:rsid w:val="00AA0785"/>
    <w:rsid w:val="00AA3411"/>
    <w:rsid w:val="00AC33EB"/>
    <w:rsid w:val="00AD4BAF"/>
    <w:rsid w:val="00AE470C"/>
    <w:rsid w:val="00B071F7"/>
    <w:rsid w:val="00B263B7"/>
    <w:rsid w:val="00B31079"/>
    <w:rsid w:val="00B31108"/>
    <w:rsid w:val="00B35D46"/>
    <w:rsid w:val="00B673BB"/>
    <w:rsid w:val="00B706DC"/>
    <w:rsid w:val="00BB4339"/>
    <w:rsid w:val="00BC3352"/>
    <w:rsid w:val="00C315ED"/>
    <w:rsid w:val="00C505B1"/>
    <w:rsid w:val="00C5141D"/>
    <w:rsid w:val="00C930E9"/>
    <w:rsid w:val="00CB3227"/>
    <w:rsid w:val="00D14A10"/>
    <w:rsid w:val="00D34AEB"/>
    <w:rsid w:val="00D356B1"/>
    <w:rsid w:val="00D50D7B"/>
    <w:rsid w:val="00D540C9"/>
    <w:rsid w:val="00D97582"/>
    <w:rsid w:val="00DA4CCB"/>
    <w:rsid w:val="00DB4900"/>
    <w:rsid w:val="00DB6B0C"/>
    <w:rsid w:val="00DC0FA0"/>
    <w:rsid w:val="00DE2325"/>
    <w:rsid w:val="00DE6F14"/>
    <w:rsid w:val="00DF7AB6"/>
    <w:rsid w:val="00E07747"/>
    <w:rsid w:val="00E10C21"/>
    <w:rsid w:val="00E12330"/>
    <w:rsid w:val="00E164A3"/>
    <w:rsid w:val="00E338F6"/>
    <w:rsid w:val="00E55426"/>
    <w:rsid w:val="00E63311"/>
    <w:rsid w:val="00E655DA"/>
    <w:rsid w:val="00EE00DB"/>
    <w:rsid w:val="00EE4813"/>
    <w:rsid w:val="00F4663F"/>
    <w:rsid w:val="00F479B2"/>
    <w:rsid w:val="00F53ED8"/>
    <w:rsid w:val="00F76A7F"/>
    <w:rsid w:val="00FB57D9"/>
    <w:rsid w:val="00FC5704"/>
    <w:rsid w:val="00FD3342"/>
    <w:rsid w:val="00FD499C"/>
    <w:rsid w:val="00FF10FC"/>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EF810F"/>
  <w15:chartTrackingRefBased/>
  <w15:docId w15:val="{ECFB13CC-634A-4906-A278-80B8F2559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40C9"/>
    <w:rPr>
      <w:rFonts w:ascii="Arial" w:hAnsi="Arial"/>
      <w:sz w:val="24"/>
      <w:lang w:val="fr-FR" w:eastAsia="fr-FR"/>
    </w:rPr>
  </w:style>
  <w:style w:type="paragraph" w:styleId="Titre1">
    <w:name w:val="heading 1"/>
    <w:basedOn w:val="Normal"/>
    <w:next w:val="Normal"/>
    <w:link w:val="Titre1Car"/>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customStyle="1" w:styleId="normaltextrun">
    <w:name w:val="normaltextrun"/>
    <w:basedOn w:val="Policepardfaut"/>
    <w:rsid w:val="00DB6B0C"/>
  </w:style>
  <w:style w:type="character" w:customStyle="1" w:styleId="eop">
    <w:name w:val="eop"/>
    <w:basedOn w:val="Policepardfaut"/>
    <w:rsid w:val="00DB6B0C"/>
  </w:style>
  <w:style w:type="character" w:customStyle="1" w:styleId="Mentionnonrsolue1">
    <w:name w:val="Mention non résolue1"/>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customStyle="1" w:styleId="CommentaireCar">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customStyle="1" w:styleId="ObjetducommentaireCar">
    <w:name w:val="Objet du commentaire Car"/>
    <w:basedOn w:val="CommentaireCar"/>
    <w:link w:val="Objetducommentaire"/>
    <w:rsid w:val="000D0236"/>
    <w:rPr>
      <w:rFonts w:ascii="Arial" w:hAnsi="Arial"/>
      <w:b/>
      <w:bCs/>
      <w:lang w:val="fr-FR" w:eastAsia="fr-FR"/>
    </w:rPr>
  </w:style>
  <w:style w:type="character" w:customStyle="1" w:styleId="Titre2Car">
    <w:name w:val="Titre 2 Car"/>
    <w:basedOn w:val="Policepardfaut"/>
    <w:link w:val="Titre2"/>
    <w:rsid w:val="00933151"/>
    <w:rPr>
      <w:rFonts w:ascii="Arial" w:hAnsi="Arial"/>
      <w:b/>
      <w:i/>
      <w:sz w:val="24"/>
      <w:u w:val="single"/>
      <w:lang w:val="fr-FR" w:eastAsia="fr-FR"/>
    </w:rPr>
  </w:style>
  <w:style w:type="character" w:customStyle="1" w:styleId="Titre3Car">
    <w:name w:val="Titre 3 Car"/>
    <w:basedOn w:val="Policepardfaut"/>
    <w:link w:val="Titre3"/>
    <w:rsid w:val="003807C7"/>
    <w:rPr>
      <w:rFonts w:ascii="Arial" w:hAnsi="Arial"/>
      <w:b/>
      <w:sz w:val="24"/>
      <w:lang w:val="fr-FR" w:eastAsia="fr-FR"/>
    </w:rPr>
  </w:style>
  <w:style w:type="character" w:customStyle="1" w:styleId="Titre1Car">
    <w:name w:val="Titre 1 Car"/>
    <w:basedOn w:val="Policepardfaut"/>
    <w:link w:val="Titre1"/>
    <w:rsid w:val="00211DFB"/>
    <w:rPr>
      <w:rFonts w:ascii="Arial" w:hAnsi="Arial"/>
      <w:b/>
      <w:kern w:val="28"/>
      <w:sz w:val="28"/>
      <w:u w:val="single"/>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538400">
      <w:bodyDiv w:val="1"/>
      <w:marLeft w:val="0"/>
      <w:marRight w:val="0"/>
      <w:marTop w:val="0"/>
      <w:marBottom w:val="0"/>
      <w:divBdr>
        <w:top w:val="none" w:sz="0" w:space="0" w:color="auto"/>
        <w:left w:val="none" w:sz="0" w:space="0" w:color="auto"/>
        <w:bottom w:val="none" w:sz="0" w:space="0" w:color="auto"/>
        <w:right w:val="none" w:sz="0" w:space="0" w:color="auto"/>
      </w:divBdr>
    </w:div>
    <w:div w:id="1570384863">
      <w:bodyDiv w:val="1"/>
      <w:marLeft w:val="0"/>
      <w:marRight w:val="0"/>
      <w:marTop w:val="0"/>
      <w:marBottom w:val="0"/>
      <w:divBdr>
        <w:top w:val="none" w:sz="0" w:space="0" w:color="auto"/>
        <w:left w:val="none" w:sz="0" w:space="0" w:color="auto"/>
        <w:bottom w:val="none" w:sz="0" w:space="0" w:color="auto"/>
        <w:right w:val="none" w:sz="0" w:space="0" w:color="auto"/>
      </w:divBdr>
    </w:div>
    <w:div w:id="1723092855">
      <w:bodyDiv w:val="1"/>
      <w:marLeft w:val="0"/>
      <w:marRight w:val="0"/>
      <w:marTop w:val="0"/>
      <w:marBottom w:val="0"/>
      <w:divBdr>
        <w:top w:val="none" w:sz="0" w:space="0" w:color="auto"/>
        <w:left w:val="none" w:sz="0" w:space="0" w:color="auto"/>
        <w:bottom w:val="none" w:sz="0" w:space="0" w:color="auto"/>
        <w:right w:val="none" w:sz="0" w:space="0" w:color="auto"/>
      </w:divBdr>
    </w:div>
    <w:div w:id="207809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66qga\Documents\GitHub\PlotThatLine\Docs\rapportProje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b0c7ed87d1a958e9d45e6a628dda67b2">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444cf053ca299ab1a8609ad922f5c0d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d283fb4-f5dd-4c8f-9d9b-d3afde0372db}"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00D8043-C34E-4EC6-98BE-7219263EC4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3.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dfa80de1-e9bb-4cf2-893d-d06220b3971a"/>
    <ds:schemaRef ds:uri="98d92101-24da-4498-9971-a24673344bd8"/>
  </ds:schemaRefs>
</ds:datastoreItem>
</file>

<file path=docProps/app.xml><?xml version="1.0" encoding="utf-8"?>
<Properties xmlns="http://schemas.openxmlformats.org/officeDocument/2006/extended-properties" xmlns:vt="http://schemas.openxmlformats.org/officeDocument/2006/docPropsVTypes">
  <Template>rapportProjet.dotx</Template>
  <TotalTime>678</TotalTime>
  <Pages>20</Pages>
  <Words>4195</Words>
  <Characters>23075</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Sofiene Habib Belkhiria</dc:creator>
  <cp:keywords/>
  <dc:description/>
  <cp:lastModifiedBy>Sofiene Habib Belkhiria</cp:lastModifiedBy>
  <cp:revision>40</cp:revision>
  <cp:lastPrinted>2004-09-01T12:58:00Z</cp:lastPrinted>
  <dcterms:created xsi:type="dcterms:W3CDTF">2024-10-11T11:48:00Z</dcterms:created>
  <dcterms:modified xsi:type="dcterms:W3CDTF">2024-11-01T14:24:00Z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